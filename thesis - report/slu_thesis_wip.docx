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4A850" w14:textId="77777777" w:rsidR="00555E3A" w:rsidRDefault="00C65626" w:rsidP="00373B98">
      <w:pPr>
        <w:pStyle w:val="Textafterheading"/>
      </w:pPr>
      <w:r>
        <w:rPr>
          <w:noProof/>
          <w:lang w:val="sv-SE" w:eastAsia="sv-SE"/>
        </w:rPr>
        <w:drawing>
          <wp:anchor distT="0" distB="0" distL="114300" distR="114300" simplePos="0" relativeHeight="251677696" behindDoc="0" locked="0" layoutInCell="1" allowOverlap="1" wp14:anchorId="5F4F39C0" wp14:editId="7F663DB7">
            <wp:simplePos x="0" y="0"/>
            <wp:positionH relativeFrom="margin">
              <wp:posOffset>-291834</wp:posOffset>
            </wp:positionH>
            <wp:positionV relativeFrom="paragraph">
              <wp:posOffset>201930</wp:posOffset>
            </wp:positionV>
            <wp:extent cx="1695450" cy="1436370"/>
            <wp:effectExtent l="0" t="0" r="0" b="0"/>
            <wp:wrapTopAndBottom/>
            <wp:docPr id="1" name="Bildobjekt 1" descr="Swedish University of Agricultural Sciences logotype in green and red colours. " title="Logotype Swedish University of Agricultural Sci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u_logo_beskuren-cmyk.jpg"/>
                    <pic:cNvPicPr/>
                  </pic:nvPicPr>
                  <pic:blipFill>
                    <a:blip r:embed="rId8">
                      <a:extLst>
                        <a:ext uri="{28A0092B-C50C-407E-A947-70E740481C1C}">
                          <a14:useLocalDpi xmlns:a14="http://schemas.microsoft.com/office/drawing/2010/main" val="0"/>
                        </a:ext>
                      </a:extLst>
                    </a:blip>
                    <a:stretch>
                      <a:fillRect/>
                    </a:stretch>
                  </pic:blipFill>
                  <pic:spPr>
                    <a:xfrm>
                      <a:off x="0" y="0"/>
                      <a:ext cx="1695450" cy="1436370"/>
                    </a:xfrm>
                    <a:prstGeom prst="rect">
                      <a:avLst/>
                    </a:prstGeom>
                  </pic:spPr>
                </pic:pic>
              </a:graphicData>
            </a:graphic>
            <wp14:sizeRelH relativeFrom="margin">
              <wp14:pctWidth>0</wp14:pctWidth>
            </wp14:sizeRelH>
            <wp14:sizeRelV relativeFrom="margin">
              <wp14:pctHeight>0</wp14:pctHeight>
            </wp14:sizeRelV>
          </wp:anchor>
        </w:drawing>
      </w:r>
    </w:p>
    <w:p w14:paraId="2CF21837" w14:textId="58262824" w:rsidR="007F2862" w:rsidRPr="007F2862" w:rsidRDefault="007F2862" w:rsidP="007F2862">
      <w:pPr>
        <w:pStyle w:val="Frontpagesubtitle"/>
        <w:rPr>
          <w:b/>
          <w:sz w:val="38"/>
          <w:szCs w:val="38"/>
          <w:lang w:val="en-US"/>
        </w:rPr>
      </w:pPr>
      <w:r w:rsidRPr="007F2862">
        <w:rPr>
          <w:b/>
          <w:sz w:val="38"/>
          <w:szCs w:val="38"/>
          <w:lang w:val="en-NL"/>
        </w:rPr>
        <w:t xml:space="preserve">Moose </w:t>
      </w:r>
      <w:r w:rsidR="004A3B84" w:rsidRPr="006C6434">
        <w:rPr>
          <w:b/>
          <w:sz w:val="38"/>
          <w:szCs w:val="38"/>
          <w:lang w:val="en-US"/>
        </w:rPr>
        <w:t>H</w:t>
      </w:r>
      <w:r w:rsidRPr="006C6434">
        <w:rPr>
          <w:b/>
          <w:sz w:val="38"/>
          <w:szCs w:val="38"/>
          <w:lang w:val="en-US"/>
        </w:rPr>
        <w:t xml:space="preserve">abitat </w:t>
      </w:r>
      <w:r w:rsidR="004A3B84" w:rsidRPr="006C6434">
        <w:rPr>
          <w:b/>
          <w:sz w:val="38"/>
          <w:szCs w:val="38"/>
          <w:lang w:val="en-US"/>
        </w:rPr>
        <w:t>S</w:t>
      </w:r>
      <w:r w:rsidRPr="006C6434">
        <w:rPr>
          <w:b/>
          <w:sz w:val="38"/>
          <w:szCs w:val="38"/>
          <w:lang w:val="en-US"/>
        </w:rPr>
        <w:t xml:space="preserve">election and </w:t>
      </w:r>
      <w:r w:rsidR="004A3B84" w:rsidRPr="006C6434">
        <w:rPr>
          <w:b/>
          <w:sz w:val="38"/>
          <w:szCs w:val="38"/>
          <w:lang w:val="en-US"/>
        </w:rPr>
        <w:t>M</w:t>
      </w:r>
      <w:r w:rsidRPr="006C6434">
        <w:rPr>
          <w:b/>
          <w:sz w:val="38"/>
          <w:szCs w:val="38"/>
          <w:lang w:val="en-US"/>
        </w:rPr>
        <w:t xml:space="preserve">ovement </w:t>
      </w:r>
      <w:r w:rsidR="004A3B84" w:rsidRPr="006C6434">
        <w:rPr>
          <w:b/>
          <w:sz w:val="38"/>
          <w:szCs w:val="38"/>
          <w:lang w:val="en-US"/>
        </w:rPr>
        <w:t>D</w:t>
      </w:r>
      <w:r w:rsidRPr="006C6434">
        <w:rPr>
          <w:b/>
          <w:sz w:val="38"/>
          <w:szCs w:val="38"/>
          <w:lang w:val="en-US"/>
        </w:rPr>
        <w:t>ynamics</w:t>
      </w:r>
      <w:r w:rsidRPr="007F2862">
        <w:rPr>
          <w:b/>
          <w:sz w:val="38"/>
          <w:szCs w:val="38"/>
          <w:lang w:val="en-NL"/>
        </w:rPr>
        <w:t xml:space="preserve"> in a </w:t>
      </w:r>
      <w:r w:rsidR="004A3B84" w:rsidRPr="006C6434">
        <w:rPr>
          <w:b/>
          <w:sz w:val="38"/>
          <w:szCs w:val="38"/>
          <w:lang w:val="en-US"/>
        </w:rPr>
        <w:t>C</w:t>
      </w:r>
      <w:r w:rsidRPr="007F2862">
        <w:rPr>
          <w:b/>
          <w:sz w:val="38"/>
          <w:szCs w:val="38"/>
          <w:lang w:val="en-NL"/>
        </w:rPr>
        <w:t xml:space="preserve">hanging </w:t>
      </w:r>
      <w:r w:rsidR="004A3B84" w:rsidRPr="006C6434">
        <w:rPr>
          <w:b/>
          <w:sz w:val="38"/>
          <w:szCs w:val="38"/>
          <w:lang w:val="en-US"/>
        </w:rPr>
        <w:t>T</w:t>
      </w:r>
      <w:r w:rsidRPr="007F2862">
        <w:rPr>
          <w:b/>
          <w:sz w:val="38"/>
          <w:szCs w:val="38"/>
          <w:lang w:val="en-NL"/>
        </w:rPr>
        <w:t>hermal</w:t>
      </w:r>
      <w:r w:rsidRPr="006C6434">
        <w:rPr>
          <w:b/>
          <w:sz w:val="38"/>
          <w:szCs w:val="38"/>
          <w:lang w:val="en-US"/>
        </w:rPr>
        <w:t xml:space="preserve"> </w:t>
      </w:r>
      <w:r w:rsidR="004A3B84" w:rsidRPr="006C6434">
        <w:rPr>
          <w:b/>
          <w:sz w:val="38"/>
          <w:szCs w:val="38"/>
          <w:lang w:val="en-US"/>
        </w:rPr>
        <w:t>L</w:t>
      </w:r>
      <w:r w:rsidRPr="007F2862">
        <w:rPr>
          <w:b/>
          <w:sz w:val="38"/>
          <w:szCs w:val="38"/>
          <w:lang w:val="en-NL"/>
        </w:rPr>
        <w:t>andscap</w:t>
      </w:r>
      <w:r w:rsidR="004A3B84" w:rsidRPr="006C6434">
        <w:rPr>
          <w:b/>
          <w:sz w:val="38"/>
          <w:szCs w:val="38"/>
          <w:lang w:val="en-US"/>
        </w:rPr>
        <w:t>e</w:t>
      </w:r>
      <w:r w:rsidRPr="006C6434">
        <w:rPr>
          <w:b/>
          <w:sz w:val="38"/>
          <w:szCs w:val="38"/>
          <w:lang w:val="en-US"/>
        </w:rPr>
        <w:t xml:space="preserve"> under </w:t>
      </w:r>
      <w:r w:rsidR="004A3B84" w:rsidRPr="006C6434">
        <w:rPr>
          <w:b/>
          <w:sz w:val="38"/>
          <w:szCs w:val="38"/>
          <w:lang w:val="en-US"/>
        </w:rPr>
        <w:t>C</w:t>
      </w:r>
      <w:r w:rsidRPr="006C6434">
        <w:rPr>
          <w:b/>
          <w:sz w:val="38"/>
          <w:szCs w:val="38"/>
          <w:lang w:val="en-US"/>
        </w:rPr>
        <w:t xml:space="preserve">limate </w:t>
      </w:r>
      <w:r w:rsidR="004A3B84" w:rsidRPr="006C6434">
        <w:rPr>
          <w:b/>
          <w:sz w:val="38"/>
          <w:szCs w:val="38"/>
          <w:lang w:val="en-US"/>
        </w:rPr>
        <w:t>C</w:t>
      </w:r>
      <w:r w:rsidRPr="006C6434">
        <w:rPr>
          <w:b/>
          <w:sz w:val="38"/>
          <w:szCs w:val="38"/>
          <w:lang w:val="en-US"/>
        </w:rPr>
        <w:t>hange</w:t>
      </w:r>
    </w:p>
    <w:p w14:paraId="5875B957" w14:textId="685CD0EB" w:rsidR="00EC0064" w:rsidRPr="00553F68" w:rsidRDefault="007F2862" w:rsidP="00B224E4">
      <w:pPr>
        <w:pStyle w:val="Frontpagesubtitle"/>
        <w:rPr>
          <w:sz w:val="28"/>
          <w:szCs w:val="28"/>
          <w:lang w:val="en-US"/>
        </w:rPr>
      </w:pPr>
      <w:r w:rsidRPr="00553F68">
        <w:rPr>
          <w:sz w:val="28"/>
          <w:szCs w:val="28"/>
          <w:lang w:val="en-US"/>
        </w:rPr>
        <w:t xml:space="preserve">Accounting for </w:t>
      </w:r>
      <w:r w:rsidR="006C6434" w:rsidRPr="00553F68">
        <w:rPr>
          <w:sz w:val="28"/>
          <w:szCs w:val="28"/>
        </w:rPr>
        <w:t xml:space="preserve">circadian </w:t>
      </w:r>
      <w:r w:rsidR="0027485B" w:rsidRPr="00553F68">
        <w:rPr>
          <w:sz w:val="28"/>
          <w:szCs w:val="28"/>
        </w:rPr>
        <w:t xml:space="preserve">rhythmicity </w:t>
      </w:r>
      <w:r w:rsidRPr="00553F68">
        <w:rPr>
          <w:sz w:val="28"/>
          <w:szCs w:val="28"/>
          <w:lang w:val="en-US"/>
        </w:rPr>
        <w:t xml:space="preserve">using harmonic </w:t>
      </w:r>
      <w:proofErr w:type="gramStart"/>
      <w:r w:rsidRPr="00553F68">
        <w:rPr>
          <w:sz w:val="28"/>
          <w:szCs w:val="28"/>
          <w:lang w:val="en-US"/>
        </w:rPr>
        <w:t>terms</w:t>
      </w:r>
      <w:proofErr w:type="gramEnd"/>
    </w:p>
    <w:bookmarkStart w:id="0" w:name="_Toc527098939"/>
    <w:p w14:paraId="37541C7E" w14:textId="77777777" w:rsidR="00EC0064" w:rsidRPr="007F2862" w:rsidRDefault="0054329C" w:rsidP="00B224E4">
      <w:pPr>
        <w:rPr>
          <w:rStyle w:val="Mainpageotherlanguageold"/>
          <w:i w:val="0"/>
          <w:iCs w:val="0"/>
          <w:color w:val="auto"/>
          <w:lang w:val="en-US"/>
        </w:rPr>
      </w:pPr>
      <w:r w:rsidRPr="00DD6AAB">
        <w:rPr>
          <w:rStyle w:val="LinjeframsidaLinefrontpage"/>
          <w:b w:val="0"/>
          <w:bCs w:val="0"/>
          <w:i w:val="0"/>
          <w:iCs w:val="0"/>
          <w:noProof/>
          <w:color w:val="auto"/>
          <w:lang w:val="sv-SE" w:eastAsia="sv-SE"/>
        </w:rPr>
        <mc:AlternateContent>
          <mc:Choice Requires="wps">
            <w:drawing>
              <wp:anchor distT="0" distB="0" distL="114300" distR="114300" simplePos="0" relativeHeight="251681792" behindDoc="0" locked="0" layoutInCell="1" allowOverlap="1" wp14:anchorId="020DA08C" wp14:editId="7AEE719E">
                <wp:simplePos x="0" y="0"/>
                <wp:positionH relativeFrom="column">
                  <wp:posOffset>635</wp:posOffset>
                </wp:positionH>
                <wp:positionV relativeFrom="paragraph">
                  <wp:posOffset>155949</wp:posOffset>
                </wp:positionV>
                <wp:extent cx="4969510" cy="0"/>
                <wp:effectExtent l="0" t="19050" r="21590" b="19050"/>
                <wp:wrapNone/>
                <wp:docPr id="3" name="Rak 3" descr="A vertical black line that separates the main title and author name." title="Graphic element "/>
                <wp:cNvGraphicFramePr/>
                <a:graphic xmlns:a="http://schemas.openxmlformats.org/drawingml/2006/main">
                  <a:graphicData uri="http://schemas.microsoft.com/office/word/2010/wordprocessingShape">
                    <wps:wsp>
                      <wps:cNvCnPr/>
                      <wps:spPr>
                        <a:xfrm>
                          <a:off x="0" y="0"/>
                          <a:ext cx="4969510" cy="0"/>
                        </a:xfrm>
                        <a:prstGeom prst="line">
                          <a:avLst/>
                        </a:prstGeom>
                        <a:noFill/>
                        <a:ln w="31750" cap="flat" cmpd="sng" algn="ctr">
                          <a:solidFill>
                            <a:sysClr val="windowText" lastClr="000000"/>
                          </a:solidFill>
                          <a:prstDash val="solid"/>
                          <a:miter lim="800000"/>
                        </a:ln>
                        <a:effectLst/>
                      </wps:spPr>
                      <wps:bodyPr/>
                    </wps:wsp>
                  </a:graphicData>
                </a:graphic>
              </wp:anchor>
            </w:drawing>
          </mc:Choice>
          <mc:Fallback>
            <w:pict>
              <v:line w14:anchorId="34196CA5" id="Rak 3" o:spid="_x0000_s1026" alt="Title: Graphic element  - Description: A vertical black line that separates the main title and author name."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05pt,12.3pt" to="391.35pt,12.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" strokecolor="windowText" strokeweight="2.5pt">
                <v:stroke joinstyle="miter"/>
              </v:line>
            </w:pict>
          </mc:Fallback>
        </mc:AlternateContent>
      </w:r>
      <w:r w:rsidR="00EC0064" w:rsidRPr="007F2862">
        <w:rPr>
          <w:rStyle w:val="Mainpageotherlanguageold"/>
          <w:iCs w:val="0"/>
          <w:color w:val="auto"/>
          <w:lang w:val="en-US"/>
        </w:rPr>
        <w:t xml:space="preserve"> </w:t>
      </w:r>
      <w:bookmarkEnd w:id="0"/>
    </w:p>
    <w:p w14:paraId="30D5D81B" w14:textId="0FE08256" w:rsidR="00DA1824" w:rsidRPr="006C2497" w:rsidRDefault="000A1A2B" w:rsidP="00DA1824">
      <w:pPr>
        <w:pStyle w:val="Frontpageauthor"/>
        <w:rPr>
          <w:lang w:val="en-US"/>
        </w:rPr>
      </w:pPr>
      <w:r w:rsidRPr="006C2497">
        <w:rPr>
          <w:lang w:val="en-US"/>
        </w:rPr>
        <w:t xml:space="preserve">Niels van der </w:t>
      </w:r>
      <w:proofErr w:type="gramStart"/>
      <w:r w:rsidRPr="006C2497">
        <w:rPr>
          <w:lang w:val="en-US"/>
        </w:rPr>
        <w:t>Vegt</w:t>
      </w:r>
      <w:proofErr w:type="gramEnd"/>
    </w:p>
    <w:p w14:paraId="16D03E7B" w14:textId="77777777" w:rsidR="008D080F" w:rsidRPr="006C2497" w:rsidRDefault="00DA1824" w:rsidP="00064832">
      <w:pPr>
        <w:pStyle w:val="Frontpageauthor"/>
        <w:rPr>
          <w:lang w:val="en-US"/>
        </w:rPr>
        <w:sectPr w:rsidR="008D080F" w:rsidRPr="006C2497" w:rsidSect="007612C7">
          <w:type w:val="continuous"/>
          <w:pgSz w:w="11900" w:h="16840"/>
          <w:pgMar w:top="851" w:right="1985" w:bottom="1701" w:left="1985" w:header="720" w:footer="720" w:gutter="0"/>
          <w:cols w:space="708"/>
          <w:docGrid w:linePitch="360"/>
        </w:sectPr>
      </w:pPr>
      <w:r>
        <w:rPr>
          <w:noProof/>
          <w:lang w:val="sv-SE" w:eastAsia="sv-SE"/>
        </w:rPr>
        <mc:AlternateContent>
          <mc:Choice Requires="wps">
            <w:drawing>
              <wp:anchor distT="0" distB="0" distL="114300" distR="114300" simplePos="0" relativeHeight="251679744" behindDoc="0" locked="0" layoutInCell="1" allowOverlap="1" wp14:anchorId="006A1D07" wp14:editId="105A8008">
                <wp:simplePos x="0" y="0"/>
                <wp:positionH relativeFrom="margin">
                  <wp:posOffset>-92577</wp:posOffset>
                </wp:positionH>
                <wp:positionV relativeFrom="page">
                  <wp:posOffset>6599976</wp:posOffset>
                </wp:positionV>
                <wp:extent cx="4893178" cy="1832388"/>
                <wp:effectExtent l="0" t="0" r="0" b="0"/>
                <wp:wrapNone/>
                <wp:docPr id="2" name="Textruta 2"/>
                <wp:cNvGraphicFramePr/>
                <a:graphic xmlns:a="http://schemas.openxmlformats.org/drawingml/2006/main">
                  <a:graphicData uri="http://schemas.microsoft.com/office/word/2010/wordprocessingShape">
                    <wps:wsp>
                      <wps:cNvSpPr txBox="1"/>
                      <wps:spPr>
                        <a:xfrm>
                          <a:off x="0" y="0"/>
                          <a:ext cx="4893178" cy="1832388"/>
                        </a:xfrm>
                        <a:prstGeom prst="rect">
                          <a:avLst/>
                        </a:prstGeom>
                        <a:noFill/>
                        <a:ln w="6350">
                          <a:noFill/>
                        </a:ln>
                      </wps:spPr>
                      <wps:txbx>
                        <w:txbxContent>
                          <w:p w14:paraId="4BC01D2E" w14:textId="0101F0BF" w:rsidR="00E2344F" w:rsidRPr="00977F9E" w:rsidRDefault="00E2344F" w:rsidP="000F021A">
                            <w:pPr>
                              <w:pStyle w:val="Titlepagetext"/>
                            </w:pPr>
                            <w:r w:rsidRPr="00977F9E">
                              <w:t xml:space="preserve">Independent project </w:t>
                            </w:r>
                            <w:r>
                              <w:t xml:space="preserve">• </w:t>
                            </w:r>
                            <w:r w:rsidR="000A1A2B">
                              <w:t>36</w:t>
                            </w:r>
                            <w:r>
                              <w:t xml:space="preserve"> credits </w:t>
                            </w:r>
                            <w:r w:rsidRPr="00977F9E">
                              <w:t xml:space="preserve"> </w:t>
                            </w:r>
                          </w:p>
                          <w:p w14:paraId="242C5869" w14:textId="77777777" w:rsidR="00E2344F" w:rsidRPr="00977F9E" w:rsidRDefault="00E2344F" w:rsidP="000F021A">
                            <w:pPr>
                              <w:pStyle w:val="Titlepagetext"/>
                            </w:pPr>
                            <w:r w:rsidRPr="00977F9E">
                              <w:t xml:space="preserve">Swedish University of Agricultural Sciences, SLU </w:t>
                            </w:r>
                          </w:p>
                          <w:p w14:paraId="544880CC" w14:textId="33A8B6A1" w:rsidR="00E2344F" w:rsidRPr="00977F9E" w:rsidRDefault="000A1A2B" w:rsidP="000F021A">
                            <w:pPr>
                              <w:pStyle w:val="Titlepagetext"/>
                            </w:pPr>
                            <w:r>
                              <w:t>Department of Wildlife, Fish, and Environmental Studies</w:t>
                            </w:r>
                          </w:p>
                          <w:p w14:paraId="3CC1BDE9" w14:textId="6A730AD7" w:rsidR="00E2344F" w:rsidRPr="00977F9E" w:rsidRDefault="00E2344F" w:rsidP="000F021A">
                            <w:pPr>
                              <w:pStyle w:val="Titlepagetex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6A1D07" id="_x0000_t202" coordsize="21600,21600" o:spt="202" path="m,l,21600r21600,l21600,xe">
                <v:stroke joinstyle="miter"/>
                <v:path gradientshapeok="t" o:connecttype="rect"/>
              </v:shapetype>
              <v:shape id="Textruta 2" o:spid="_x0000_s1026" type="#_x0000_t202" style="position:absolute;margin-left:-7.3pt;margin-top:519.7pt;width:385.3pt;height:144.3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" filled="f" stroked="f" strokeweight=".5pt">
                <v:textbox>
                  <w:txbxContent>
                    <w:p w14:paraId="4BC01D2E" w14:textId="0101F0BF" w:rsidR="00E2344F" w:rsidRPr="00977F9E" w:rsidRDefault="00E2344F" w:rsidP="000F021A">
                      <w:pPr>
                        <w:pStyle w:val="Titlepagetext"/>
                      </w:pPr>
                      <w:r w:rsidRPr="00977F9E">
                        <w:t xml:space="preserve">Independent project </w:t>
                      </w:r>
                      <w:r>
                        <w:t xml:space="preserve">• </w:t>
                      </w:r>
                      <w:r w:rsidR="000A1A2B">
                        <w:t>36</w:t>
                      </w:r>
                      <w:r>
                        <w:t xml:space="preserve"> credits </w:t>
                      </w:r>
                      <w:r w:rsidRPr="00977F9E">
                        <w:t xml:space="preserve"> </w:t>
                      </w:r>
                    </w:p>
                    <w:p w14:paraId="242C5869" w14:textId="77777777" w:rsidR="00E2344F" w:rsidRPr="00977F9E" w:rsidRDefault="00E2344F" w:rsidP="000F021A">
                      <w:pPr>
                        <w:pStyle w:val="Titlepagetext"/>
                      </w:pPr>
                      <w:r w:rsidRPr="00977F9E">
                        <w:t xml:space="preserve">Swedish University of Agricultural Sciences, SLU </w:t>
                      </w:r>
                    </w:p>
                    <w:p w14:paraId="544880CC" w14:textId="33A8B6A1" w:rsidR="00E2344F" w:rsidRPr="00977F9E" w:rsidRDefault="000A1A2B" w:rsidP="000F021A">
                      <w:pPr>
                        <w:pStyle w:val="Titlepagetext"/>
                      </w:pPr>
                      <w:r>
                        <w:t>Department of Wildlife, Fish, and Environmental Studies</w:t>
                      </w:r>
                    </w:p>
                    <w:p w14:paraId="3CC1BDE9" w14:textId="6A730AD7" w:rsidR="00E2344F" w:rsidRPr="00977F9E" w:rsidRDefault="00E2344F" w:rsidP="000F021A">
                      <w:pPr>
                        <w:pStyle w:val="Titlepagetext"/>
                      </w:pPr>
                    </w:p>
                  </w:txbxContent>
                </v:textbox>
                <w10:wrap anchorx="margin" anchory="page"/>
              </v:shape>
            </w:pict>
          </mc:Fallback>
        </mc:AlternateContent>
      </w:r>
      <w:r w:rsidR="00617F5E">
        <w:rPr>
          <w:noProof/>
          <w:lang w:val="sv-SE" w:eastAsia="sv-SE"/>
        </w:rPr>
        <mc:AlternateContent>
          <mc:Choice Requires="wpg">
            <w:drawing>
              <wp:anchor distT="0" distB="0" distL="114300" distR="114300" simplePos="0" relativeHeight="251691008" behindDoc="0" locked="0" layoutInCell="1" allowOverlap="1" wp14:anchorId="45210F31" wp14:editId="20509D2F">
                <wp:simplePos x="0" y="0"/>
                <wp:positionH relativeFrom="column">
                  <wp:posOffset>-1379030</wp:posOffset>
                </wp:positionH>
                <wp:positionV relativeFrom="page">
                  <wp:posOffset>6851650</wp:posOffset>
                </wp:positionV>
                <wp:extent cx="7668000" cy="4312800"/>
                <wp:effectExtent l="0" t="0" r="66675" b="0"/>
                <wp:wrapNone/>
                <wp:docPr id="18" name="Group 18"/>
                <wp:cNvGraphicFramePr/>
                <a:graphic xmlns:a="http://schemas.openxmlformats.org/drawingml/2006/main">
                  <a:graphicData uri="http://schemas.microsoft.com/office/word/2010/wordprocessingGroup">
                    <wpg:wgp>
                      <wpg:cNvGrpSpPr/>
                      <wpg:grpSpPr>
                        <a:xfrm>
                          <a:off x="0" y="0"/>
                          <a:ext cx="7667999" cy="4312801"/>
                          <a:chOff x="1" y="-1"/>
                          <a:chExt cx="7669941" cy="4313721"/>
                        </a:xfrm>
                      </wpg:grpSpPr>
                      <wps:wsp>
                        <wps:cNvPr id="9" name="Platshållare för bild 55" descr="Blue-green decorative image that can be replaced by the author. " title="Decorative image">
                          <a:extLst>
                            <a:ext uri="{FF2B5EF4-FFF2-40B4-BE49-F238E27FC236}">
                              <a16:creationId xmlns:a16="http://schemas.microsoft.com/office/drawing/2014/main" id="{7A6DE325-8279-46FA-BEEF-D3706FBD3EFA}"/>
                            </a:ext>
                          </a:extLst>
                        </wps:cNvPr>
                        <wps:cNvSpPr>
                          <a:spLocks noGrp="1" noChangeAspect="1"/>
                        </wps:cNvSpPr>
                        <wps:spPr>
                          <a:xfrm>
                            <a:off x="100742" y="439585"/>
                            <a:ext cx="7569200" cy="3874135"/>
                          </a:xfrm>
                          <a:custGeom>
                            <a:avLst/>
                            <a:gdLst>
                              <a:gd name="connsiteX0" fmla="*/ 0 w 25199975"/>
                              <a:gd name="connsiteY0" fmla="*/ 0 h 2609850"/>
                              <a:gd name="connsiteX1" fmla="*/ 25199975 w 25199975"/>
                              <a:gd name="connsiteY1" fmla="*/ 0 h 2609850"/>
                              <a:gd name="connsiteX2" fmla="*/ 25199975 w 25199975"/>
                              <a:gd name="connsiteY2" fmla="*/ 2609850 h 2609850"/>
                              <a:gd name="connsiteX3" fmla="*/ 0 w 25199975"/>
                              <a:gd name="connsiteY3" fmla="*/ 2609850 h 2609850"/>
                              <a:gd name="connsiteX4" fmla="*/ 0 w 25199975"/>
                              <a:gd name="connsiteY4" fmla="*/ 0 h 2609850"/>
                              <a:gd name="connsiteX0" fmla="*/ 38100 w 25238075"/>
                              <a:gd name="connsiteY0" fmla="*/ 0 h 4438650"/>
                              <a:gd name="connsiteX1" fmla="*/ 25238075 w 25238075"/>
                              <a:gd name="connsiteY1" fmla="*/ 0 h 4438650"/>
                              <a:gd name="connsiteX2" fmla="*/ 25238075 w 25238075"/>
                              <a:gd name="connsiteY2" fmla="*/ 2609850 h 4438650"/>
                              <a:gd name="connsiteX3" fmla="*/ 0 w 25238075"/>
                              <a:gd name="connsiteY3" fmla="*/ 4438650 h 4438650"/>
                              <a:gd name="connsiteX4" fmla="*/ 38100 w 25238075"/>
                              <a:gd name="connsiteY4" fmla="*/ 0 h 4438650"/>
                              <a:gd name="connsiteX0" fmla="*/ 38100 w 25238076"/>
                              <a:gd name="connsiteY0" fmla="*/ 0 h 4438650"/>
                              <a:gd name="connsiteX1" fmla="*/ 25238075 w 25238076"/>
                              <a:gd name="connsiteY1" fmla="*/ 0 h 4438650"/>
                              <a:gd name="connsiteX2" fmla="*/ 25238076 w 25238076"/>
                              <a:gd name="connsiteY2" fmla="*/ 2552700 h 4438650"/>
                              <a:gd name="connsiteX3" fmla="*/ 0 w 25238076"/>
                              <a:gd name="connsiteY3" fmla="*/ 4438650 h 4438650"/>
                              <a:gd name="connsiteX4" fmla="*/ 38100 w 25238076"/>
                              <a:gd name="connsiteY4" fmla="*/ 0 h 4438650"/>
                              <a:gd name="connsiteX0" fmla="*/ 38100 w 25238076"/>
                              <a:gd name="connsiteY0" fmla="*/ 0 h 4438650"/>
                              <a:gd name="connsiteX1" fmla="*/ 25238075 w 25238076"/>
                              <a:gd name="connsiteY1" fmla="*/ 0 h 4438650"/>
                              <a:gd name="connsiteX2" fmla="*/ 25238076 w 25238076"/>
                              <a:gd name="connsiteY2" fmla="*/ 2494472 h 4438650"/>
                              <a:gd name="connsiteX3" fmla="*/ 0 w 25238076"/>
                              <a:gd name="connsiteY3" fmla="*/ 4438650 h 4438650"/>
                              <a:gd name="connsiteX4" fmla="*/ 38100 w 25238076"/>
                              <a:gd name="connsiteY4" fmla="*/ 0 h 4438650"/>
                              <a:gd name="connsiteX0" fmla="*/ 38100 w 25238076"/>
                              <a:gd name="connsiteY0" fmla="*/ 0 h 4302346"/>
                              <a:gd name="connsiteX1" fmla="*/ 25238075 w 25238076"/>
                              <a:gd name="connsiteY1" fmla="*/ 0 h 4302346"/>
                              <a:gd name="connsiteX2" fmla="*/ 25238076 w 25238076"/>
                              <a:gd name="connsiteY2" fmla="*/ 2494472 h 4302346"/>
                              <a:gd name="connsiteX3" fmla="*/ 0 w 25238076"/>
                              <a:gd name="connsiteY3" fmla="*/ 4302346 h 4302346"/>
                              <a:gd name="connsiteX4" fmla="*/ 38100 w 25238076"/>
                              <a:gd name="connsiteY4" fmla="*/ 0 h 4302346"/>
                              <a:gd name="connsiteX0" fmla="*/ 38100 w 25238076"/>
                              <a:gd name="connsiteY0" fmla="*/ 0 h 4394899"/>
                              <a:gd name="connsiteX1" fmla="*/ 25238075 w 25238076"/>
                              <a:gd name="connsiteY1" fmla="*/ 0 h 4394899"/>
                              <a:gd name="connsiteX2" fmla="*/ 25238076 w 25238076"/>
                              <a:gd name="connsiteY2" fmla="*/ 2494472 h 4394899"/>
                              <a:gd name="connsiteX3" fmla="*/ 0 w 25238076"/>
                              <a:gd name="connsiteY3" fmla="*/ 4394899 h 4394899"/>
                              <a:gd name="connsiteX4" fmla="*/ 38100 w 25238076"/>
                              <a:gd name="connsiteY4" fmla="*/ 0 h 4394899"/>
                              <a:gd name="connsiteX0" fmla="*/ 38100 w 25238076"/>
                              <a:gd name="connsiteY0" fmla="*/ 0 h 4394899"/>
                              <a:gd name="connsiteX1" fmla="*/ 25238075 w 25238076"/>
                              <a:gd name="connsiteY1" fmla="*/ 0 h 4394899"/>
                              <a:gd name="connsiteX2" fmla="*/ 25238076 w 25238076"/>
                              <a:gd name="connsiteY2" fmla="*/ 2355637 h 4394899"/>
                              <a:gd name="connsiteX3" fmla="*/ 0 w 25238076"/>
                              <a:gd name="connsiteY3" fmla="*/ 4394899 h 4394899"/>
                              <a:gd name="connsiteX4" fmla="*/ 38100 w 25238076"/>
                              <a:gd name="connsiteY4" fmla="*/ 0 h 4394899"/>
                              <a:gd name="connsiteX0" fmla="*/ 38100 w 25238076"/>
                              <a:gd name="connsiteY0" fmla="*/ 0 h 4256064"/>
                              <a:gd name="connsiteX1" fmla="*/ 25238075 w 25238076"/>
                              <a:gd name="connsiteY1" fmla="*/ 0 h 4256064"/>
                              <a:gd name="connsiteX2" fmla="*/ 25238076 w 25238076"/>
                              <a:gd name="connsiteY2" fmla="*/ 2355637 h 4256064"/>
                              <a:gd name="connsiteX3" fmla="*/ 0 w 25238076"/>
                              <a:gd name="connsiteY3" fmla="*/ 4256064 h 4256064"/>
                              <a:gd name="connsiteX4" fmla="*/ 38100 w 25238076"/>
                              <a:gd name="connsiteY4" fmla="*/ 0 h 4256064"/>
                              <a:gd name="connsiteX0" fmla="*/ 38100 w 25238076"/>
                              <a:gd name="connsiteY0" fmla="*/ 0 h 4256065"/>
                              <a:gd name="connsiteX1" fmla="*/ 25238075 w 25238076"/>
                              <a:gd name="connsiteY1" fmla="*/ 0 h 4256065"/>
                              <a:gd name="connsiteX2" fmla="*/ 25238076 w 25238076"/>
                              <a:gd name="connsiteY2" fmla="*/ 2355637 h 4256065"/>
                              <a:gd name="connsiteX3" fmla="*/ 0 w 25238076"/>
                              <a:gd name="connsiteY3" fmla="*/ 4256065 h 4256065"/>
                              <a:gd name="connsiteX4" fmla="*/ 38100 w 25238076"/>
                              <a:gd name="connsiteY4" fmla="*/ 0 h 4256065"/>
                              <a:gd name="connsiteX0" fmla="*/ 38100 w 25238076"/>
                              <a:gd name="connsiteY0" fmla="*/ 0 h 4256065"/>
                              <a:gd name="connsiteX1" fmla="*/ 25238075 w 25238076"/>
                              <a:gd name="connsiteY1" fmla="*/ 0 h 4256065"/>
                              <a:gd name="connsiteX2" fmla="*/ 25238076 w 25238076"/>
                              <a:gd name="connsiteY2" fmla="*/ 2393867 h 4256065"/>
                              <a:gd name="connsiteX3" fmla="*/ 0 w 25238076"/>
                              <a:gd name="connsiteY3" fmla="*/ 4256065 h 4256065"/>
                              <a:gd name="connsiteX4" fmla="*/ 38100 w 25238076"/>
                              <a:gd name="connsiteY4" fmla="*/ 0 h 4256065"/>
                              <a:gd name="connsiteX0" fmla="*/ 38100 w 25238076"/>
                              <a:gd name="connsiteY0" fmla="*/ 0 h 4256065"/>
                              <a:gd name="connsiteX1" fmla="*/ 25238075 w 25238076"/>
                              <a:gd name="connsiteY1" fmla="*/ 0 h 4256065"/>
                              <a:gd name="connsiteX2" fmla="*/ 25238076 w 25238076"/>
                              <a:gd name="connsiteY2" fmla="*/ 4256065 h 4256065"/>
                              <a:gd name="connsiteX3" fmla="*/ 0 w 25238076"/>
                              <a:gd name="connsiteY3" fmla="*/ 4256065 h 4256065"/>
                              <a:gd name="connsiteX4" fmla="*/ 38100 w 25238076"/>
                              <a:gd name="connsiteY4" fmla="*/ 0 h 4256065"/>
                              <a:gd name="connsiteX0" fmla="*/ 0 w 25238076"/>
                              <a:gd name="connsiteY0" fmla="*/ 1876834 h 4256065"/>
                              <a:gd name="connsiteX1" fmla="*/ 25238075 w 25238076"/>
                              <a:gd name="connsiteY1" fmla="*/ 0 h 4256065"/>
                              <a:gd name="connsiteX2" fmla="*/ 25238076 w 25238076"/>
                              <a:gd name="connsiteY2" fmla="*/ 4256065 h 4256065"/>
                              <a:gd name="connsiteX3" fmla="*/ 0 w 25238076"/>
                              <a:gd name="connsiteY3" fmla="*/ 4256065 h 4256065"/>
                              <a:gd name="connsiteX4" fmla="*/ 0 w 25238076"/>
                              <a:gd name="connsiteY4" fmla="*/ 1876834 h 42560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5238076" h="4256065">
                                <a:moveTo>
                                  <a:pt x="0" y="1876834"/>
                                </a:moveTo>
                                <a:lnTo>
                                  <a:pt x="25238075" y="0"/>
                                </a:lnTo>
                                <a:cubicBezTo>
                                  <a:pt x="25238075" y="850900"/>
                                  <a:pt x="25238076" y="3405165"/>
                                  <a:pt x="25238076" y="4256065"/>
                                </a:cubicBezTo>
                                <a:lnTo>
                                  <a:pt x="0" y="4256065"/>
                                </a:lnTo>
                                <a:lnTo>
                                  <a:pt x="0" y="1876834"/>
                                </a:lnTo>
                                <a:close/>
                              </a:path>
                            </a:pathLst>
                          </a:custGeom>
                          <a:blipFill>
                            <a:blip r:embed="rId9"/>
                            <a:srcRect/>
                            <a:stretch>
                              <a:fillRect t="-15142" b="-15142"/>
                            </a:stretch>
                          </a:blipFill>
                        </wps:spPr>
                        <wps:bodyPr vert="horz" lIns="0" tIns="540000" rIns="0" bIns="0" rtlCol="0">
                          <a:noAutofit/>
                        </wps:bodyPr>
                      </wps:wsp>
                      <wps:wsp>
                        <wps:cNvPr id="37" name="Platshållare för text 36" descr="A lime green wedge placed above the picture." title="Graphic element ">
                          <a:extLst>
                            <a:ext uri="{FF2B5EF4-FFF2-40B4-BE49-F238E27FC236}">
                              <a16:creationId xmlns:a16="http://schemas.microsoft.com/office/drawing/2014/main" id="{D1311083-14BB-4105-B07B-41F6C31F0AC2}"/>
                            </a:ext>
                          </a:extLst>
                        </wps:cNvPr>
                        <wps:cNvSpPr>
                          <a:spLocks noGrp="1"/>
                        </wps:cNvSpPr>
                        <wps:spPr>
                          <a:xfrm rot="3700217">
                            <a:off x="2621281" y="-2621281"/>
                            <a:ext cx="2391410" cy="7633970"/>
                          </a:xfrm>
                          <a:custGeom>
                            <a:avLst/>
                            <a:gdLst>
                              <a:gd name="connsiteX0" fmla="*/ 0 w 1533233"/>
                              <a:gd name="connsiteY0" fmla="*/ 6008703 h 6008703"/>
                              <a:gd name="connsiteX1" fmla="*/ 1533233 w 1533233"/>
                              <a:gd name="connsiteY1" fmla="*/ 0 h 6008703"/>
                              <a:gd name="connsiteX2" fmla="*/ 1533233 w 1533233"/>
                              <a:gd name="connsiteY2" fmla="*/ 6008703 h 6008703"/>
                              <a:gd name="connsiteX3" fmla="*/ 0 w 1533233"/>
                              <a:gd name="connsiteY3" fmla="*/ 6008703 h 6008703"/>
                              <a:gd name="connsiteX0" fmla="*/ 0 w 1533233"/>
                              <a:gd name="connsiteY0" fmla="*/ 6008703 h 6014621"/>
                              <a:gd name="connsiteX1" fmla="*/ 1533233 w 1533233"/>
                              <a:gd name="connsiteY1" fmla="*/ 0 h 6014621"/>
                              <a:gd name="connsiteX2" fmla="*/ 314033 w 1533233"/>
                              <a:gd name="connsiteY2" fmla="*/ 6014621 h 6014621"/>
                              <a:gd name="connsiteX3" fmla="*/ 0 w 1533233"/>
                              <a:gd name="connsiteY3" fmla="*/ 6008703 h 6014621"/>
                              <a:gd name="connsiteX0" fmla="*/ 0 w 1538565"/>
                              <a:gd name="connsiteY0" fmla="*/ 5843418 h 5849336"/>
                              <a:gd name="connsiteX1" fmla="*/ 1538565 w 1538565"/>
                              <a:gd name="connsiteY1" fmla="*/ 0 h 5849336"/>
                              <a:gd name="connsiteX2" fmla="*/ 314033 w 1538565"/>
                              <a:gd name="connsiteY2" fmla="*/ 5849336 h 5849336"/>
                              <a:gd name="connsiteX3" fmla="*/ 0 w 1538565"/>
                              <a:gd name="connsiteY3" fmla="*/ 5843418 h 5849336"/>
                              <a:gd name="connsiteX0" fmla="*/ 0 w 1538565"/>
                              <a:gd name="connsiteY0" fmla="*/ 5843418 h 5849336"/>
                              <a:gd name="connsiteX1" fmla="*/ 1538565 w 1538565"/>
                              <a:gd name="connsiteY1" fmla="*/ 0 h 5849336"/>
                              <a:gd name="connsiteX2" fmla="*/ 1492752 w 1538565"/>
                              <a:gd name="connsiteY2" fmla="*/ 216524 h 5849336"/>
                              <a:gd name="connsiteX3" fmla="*/ 314033 w 1538565"/>
                              <a:gd name="connsiteY3" fmla="*/ 5849336 h 5849336"/>
                              <a:gd name="connsiteX4" fmla="*/ 0 w 1538565"/>
                              <a:gd name="connsiteY4" fmla="*/ 5843418 h 5849336"/>
                              <a:gd name="connsiteX0" fmla="*/ 0 w 1542759"/>
                              <a:gd name="connsiteY0" fmla="*/ 5843418 h 5849336"/>
                              <a:gd name="connsiteX1" fmla="*/ 1538565 w 1542759"/>
                              <a:gd name="connsiteY1" fmla="*/ 0 h 5849336"/>
                              <a:gd name="connsiteX2" fmla="*/ 1542759 w 1542759"/>
                              <a:gd name="connsiteY2" fmla="*/ 54599 h 5849336"/>
                              <a:gd name="connsiteX3" fmla="*/ 314033 w 1542759"/>
                              <a:gd name="connsiteY3" fmla="*/ 5849336 h 5849336"/>
                              <a:gd name="connsiteX4" fmla="*/ 0 w 1542759"/>
                              <a:gd name="connsiteY4" fmla="*/ 5843418 h 5849336"/>
                              <a:gd name="connsiteX0" fmla="*/ 0 w 1538565"/>
                              <a:gd name="connsiteY0" fmla="*/ 5843418 h 5849336"/>
                              <a:gd name="connsiteX1" fmla="*/ 1538565 w 1538565"/>
                              <a:gd name="connsiteY1" fmla="*/ 0 h 5849336"/>
                              <a:gd name="connsiteX2" fmla="*/ 1535615 w 1538565"/>
                              <a:gd name="connsiteY2" fmla="*/ 56980 h 5849336"/>
                              <a:gd name="connsiteX3" fmla="*/ 314033 w 1538565"/>
                              <a:gd name="connsiteY3" fmla="*/ 5849336 h 5849336"/>
                              <a:gd name="connsiteX4" fmla="*/ 0 w 1538565"/>
                              <a:gd name="connsiteY4" fmla="*/ 5843418 h 5849336"/>
                              <a:gd name="connsiteX0" fmla="*/ 0 w 1578477"/>
                              <a:gd name="connsiteY0" fmla="*/ 5843418 h 5849336"/>
                              <a:gd name="connsiteX1" fmla="*/ 1538565 w 1578477"/>
                              <a:gd name="connsiteY1" fmla="*/ 0 h 5849336"/>
                              <a:gd name="connsiteX2" fmla="*/ 1578477 w 1578477"/>
                              <a:gd name="connsiteY2" fmla="*/ 87937 h 5849336"/>
                              <a:gd name="connsiteX3" fmla="*/ 314033 w 1578477"/>
                              <a:gd name="connsiteY3" fmla="*/ 5849336 h 5849336"/>
                              <a:gd name="connsiteX4" fmla="*/ 0 w 1578477"/>
                              <a:gd name="connsiteY4" fmla="*/ 5843418 h 5849336"/>
                              <a:gd name="connsiteX0" fmla="*/ 0 w 1578502"/>
                              <a:gd name="connsiteY0" fmla="*/ 5843418 h 5849336"/>
                              <a:gd name="connsiteX1" fmla="*/ 1538565 w 1578502"/>
                              <a:gd name="connsiteY1" fmla="*/ 0 h 5849336"/>
                              <a:gd name="connsiteX2" fmla="*/ 1578477 w 1578502"/>
                              <a:gd name="connsiteY2" fmla="*/ 87937 h 5849336"/>
                              <a:gd name="connsiteX3" fmla="*/ 314033 w 1578502"/>
                              <a:gd name="connsiteY3" fmla="*/ 5849336 h 5849336"/>
                              <a:gd name="connsiteX4" fmla="*/ 0 w 1578502"/>
                              <a:gd name="connsiteY4" fmla="*/ 5843418 h 5849336"/>
                              <a:gd name="connsiteX0" fmla="*/ 0 w 1543111"/>
                              <a:gd name="connsiteY0" fmla="*/ 5843418 h 5849336"/>
                              <a:gd name="connsiteX1" fmla="*/ 1538565 w 1543111"/>
                              <a:gd name="connsiteY1" fmla="*/ 0 h 5849336"/>
                              <a:gd name="connsiteX2" fmla="*/ 1530852 w 1543111"/>
                              <a:gd name="connsiteY2" fmla="*/ 83174 h 5849336"/>
                              <a:gd name="connsiteX3" fmla="*/ 314033 w 1543111"/>
                              <a:gd name="connsiteY3" fmla="*/ 5849336 h 5849336"/>
                              <a:gd name="connsiteX4" fmla="*/ 0 w 1543111"/>
                              <a:gd name="connsiteY4" fmla="*/ 5843418 h 5849336"/>
                              <a:gd name="connsiteX0" fmla="*/ 0 w 1540225"/>
                              <a:gd name="connsiteY0" fmla="*/ 5843418 h 5849336"/>
                              <a:gd name="connsiteX1" fmla="*/ 1538565 w 1540225"/>
                              <a:gd name="connsiteY1" fmla="*/ 0 h 5849336"/>
                              <a:gd name="connsiteX2" fmla="*/ 1530852 w 1540225"/>
                              <a:gd name="connsiteY2" fmla="*/ 83174 h 5849336"/>
                              <a:gd name="connsiteX3" fmla="*/ 314033 w 1540225"/>
                              <a:gd name="connsiteY3" fmla="*/ 5849336 h 5849336"/>
                              <a:gd name="connsiteX4" fmla="*/ 0 w 1540225"/>
                              <a:gd name="connsiteY4" fmla="*/ 5843418 h 5849336"/>
                              <a:gd name="connsiteX0" fmla="*/ 0 w 1545425"/>
                              <a:gd name="connsiteY0" fmla="*/ 5843418 h 5849336"/>
                              <a:gd name="connsiteX1" fmla="*/ 1538565 w 1545425"/>
                              <a:gd name="connsiteY1" fmla="*/ 0 h 5849336"/>
                              <a:gd name="connsiteX2" fmla="*/ 1545139 w 1545425"/>
                              <a:gd name="connsiteY2" fmla="*/ 80793 h 5849336"/>
                              <a:gd name="connsiteX3" fmla="*/ 314033 w 1545425"/>
                              <a:gd name="connsiteY3" fmla="*/ 5849336 h 5849336"/>
                              <a:gd name="connsiteX4" fmla="*/ 0 w 1545425"/>
                              <a:gd name="connsiteY4" fmla="*/ 5843418 h 5849336"/>
                              <a:gd name="connsiteX0" fmla="*/ 0 w 1543488"/>
                              <a:gd name="connsiteY0" fmla="*/ 5843418 h 5849336"/>
                              <a:gd name="connsiteX1" fmla="*/ 1538565 w 1543488"/>
                              <a:gd name="connsiteY1" fmla="*/ 0 h 5849336"/>
                              <a:gd name="connsiteX2" fmla="*/ 1542758 w 1543488"/>
                              <a:gd name="connsiteY2" fmla="*/ 49836 h 5849336"/>
                              <a:gd name="connsiteX3" fmla="*/ 314033 w 1543488"/>
                              <a:gd name="connsiteY3" fmla="*/ 5849336 h 5849336"/>
                              <a:gd name="connsiteX4" fmla="*/ 0 w 1543488"/>
                              <a:gd name="connsiteY4" fmla="*/ 5843418 h 5849336"/>
                              <a:gd name="connsiteX0" fmla="*/ 0 w 1547499"/>
                              <a:gd name="connsiteY0" fmla="*/ 6878649 h 6884567"/>
                              <a:gd name="connsiteX1" fmla="*/ 1545097 w 1547499"/>
                              <a:gd name="connsiteY1" fmla="*/ 0 h 6884567"/>
                              <a:gd name="connsiteX2" fmla="*/ 1542758 w 1547499"/>
                              <a:gd name="connsiteY2" fmla="*/ 1085067 h 6884567"/>
                              <a:gd name="connsiteX3" fmla="*/ 314033 w 1547499"/>
                              <a:gd name="connsiteY3" fmla="*/ 6884567 h 6884567"/>
                              <a:gd name="connsiteX4" fmla="*/ 0 w 1547499"/>
                              <a:gd name="connsiteY4" fmla="*/ 6878649 h 6884567"/>
                              <a:gd name="connsiteX0" fmla="*/ 0 w 1565663"/>
                              <a:gd name="connsiteY0" fmla="*/ 6878649 h 6884567"/>
                              <a:gd name="connsiteX1" fmla="*/ 1545097 w 1565663"/>
                              <a:gd name="connsiteY1" fmla="*/ 0 h 6884567"/>
                              <a:gd name="connsiteX2" fmla="*/ 1565618 w 1565663"/>
                              <a:gd name="connsiteY2" fmla="*/ 20444 h 6884567"/>
                              <a:gd name="connsiteX3" fmla="*/ 314033 w 1565663"/>
                              <a:gd name="connsiteY3" fmla="*/ 6884567 h 6884567"/>
                              <a:gd name="connsiteX4" fmla="*/ 0 w 1565663"/>
                              <a:gd name="connsiteY4" fmla="*/ 6878649 h 6884567"/>
                              <a:gd name="connsiteX0" fmla="*/ 0 w 1565663"/>
                              <a:gd name="connsiteY0" fmla="*/ 6878649 h 6887833"/>
                              <a:gd name="connsiteX1" fmla="*/ 1545097 w 1565663"/>
                              <a:gd name="connsiteY1" fmla="*/ 0 h 6887833"/>
                              <a:gd name="connsiteX2" fmla="*/ 1565618 w 1565663"/>
                              <a:gd name="connsiteY2" fmla="*/ 20444 h 6887833"/>
                              <a:gd name="connsiteX3" fmla="*/ 349955 w 1565663"/>
                              <a:gd name="connsiteY3" fmla="*/ 6887833 h 6887833"/>
                              <a:gd name="connsiteX4" fmla="*/ 0 w 1565663"/>
                              <a:gd name="connsiteY4" fmla="*/ 6878649 h 6887833"/>
                              <a:gd name="connsiteX0" fmla="*/ 0 w 1545179"/>
                              <a:gd name="connsiteY0" fmla="*/ 6878649 h 6887833"/>
                              <a:gd name="connsiteX1" fmla="*/ 1545097 w 1545179"/>
                              <a:gd name="connsiteY1" fmla="*/ 0 h 6887833"/>
                              <a:gd name="connsiteX2" fmla="*/ 1210984 w 1545179"/>
                              <a:gd name="connsiteY2" fmla="*/ 27397 h 6887833"/>
                              <a:gd name="connsiteX3" fmla="*/ 349955 w 1545179"/>
                              <a:gd name="connsiteY3" fmla="*/ 6887833 h 6887833"/>
                              <a:gd name="connsiteX4" fmla="*/ 0 w 1545179"/>
                              <a:gd name="connsiteY4" fmla="*/ 6878649 h 6887833"/>
                              <a:gd name="connsiteX0" fmla="*/ 0 w 1451337"/>
                              <a:gd name="connsiteY0" fmla="*/ 6868218 h 6877402"/>
                              <a:gd name="connsiteX1" fmla="*/ 1451223 w 1451337"/>
                              <a:gd name="connsiteY1" fmla="*/ 0 h 6877402"/>
                              <a:gd name="connsiteX2" fmla="*/ 1210984 w 1451337"/>
                              <a:gd name="connsiteY2" fmla="*/ 16966 h 6877402"/>
                              <a:gd name="connsiteX3" fmla="*/ 349955 w 1451337"/>
                              <a:gd name="connsiteY3" fmla="*/ 6877402 h 6877402"/>
                              <a:gd name="connsiteX4" fmla="*/ 0 w 1451337"/>
                              <a:gd name="connsiteY4" fmla="*/ 6868218 h 6877402"/>
                              <a:gd name="connsiteX0" fmla="*/ 0 w 1336699"/>
                              <a:gd name="connsiteY0" fmla="*/ 6868218 h 6877402"/>
                              <a:gd name="connsiteX1" fmla="*/ 1336488 w 1336699"/>
                              <a:gd name="connsiteY1" fmla="*/ 0 h 6877402"/>
                              <a:gd name="connsiteX2" fmla="*/ 1210984 w 1336699"/>
                              <a:gd name="connsiteY2" fmla="*/ 16966 h 6877402"/>
                              <a:gd name="connsiteX3" fmla="*/ 349955 w 1336699"/>
                              <a:gd name="connsiteY3" fmla="*/ 6877402 h 6877402"/>
                              <a:gd name="connsiteX4" fmla="*/ 0 w 1336699"/>
                              <a:gd name="connsiteY4" fmla="*/ 6868218 h 6877402"/>
                              <a:gd name="connsiteX0" fmla="*/ 0 w 1357531"/>
                              <a:gd name="connsiteY0" fmla="*/ 6865162 h 6874346"/>
                              <a:gd name="connsiteX1" fmla="*/ 1357349 w 1357531"/>
                              <a:gd name="connsiteY1" fmla="*/ 421 h 6874346"/>
                              <a:gd name="connsiteX2" fmla="*/ 1210984 w 1357531"/>
                              <a:gd name="connsiteY2" fmla="*/ 13910 h 6874346"/>
                              <a:gd name="connsiteX3" fmla="*/ 349955 w 1357531"/>
                              <a:gd name="connsiteY3" fmla="*/ 6874346 h 6874346"/>
                              <a:gd name="connsiteX4" fmla="*/ 0 w 1357531"/>
                              <a:gd name="connsiteY4" fmla="*/ 6865162 h 6874346"/>
                              <a:gd name="connsiteX0" fmla="*/ 0 w 1358108"/>
                              <a:gd name="connsiteY0" fmla="*/ 6865162 h 6874346"/>
                              <a:gd name="connsiteX1" fmla="*/ 1357349 w 1358108"/>
                              <a:gd name="connsiteY1" fmla="*/ 421 h 6874346"/>
                              <a:gd name="connsiteX2" fmla="*/ 1329196 w 1358108"/>
                              <a:gd name="connsiteY2" fmla="*/ 13910 h 6874346"/>
                              <a:gd name="connsiteX3" fmla="*/ 349955 w 1358108"/>
                              <a:gd name="connsiteY3" fmla="*/ 6874346 h 6874346"/>
                              <a:gd name="connsiteX4" fmla="*/ 0 w 1358108"/>
                              <a:gd name="connsiteY4" fmla="*/ 6865162 h 6874346"/>
                              <a:gd name="connsiteX0" fmla="*/ 0 w 1443939"/>
                              <a:gd name="connsiteY0" fmla="*/ 6867961 h 6877145"/>
                              <a:gd name="connsiteX1" fmla="*/ 1357349 w 1443939"/>
                              <a:gd name="connsiteY1" fmla="*/ 3220 h 6877145"/>
                              <a:gd name="connsiteX2" fmla="*/ 1443931 w 1443939"/>
                              <a:gd name="connsiteY2" fmla="*/ 13233 h 6877145"/>
                              <a:gd name="connsiteX3" fmla="*/ 349955 w 1443939"/>
                              <a:gd name="connsiteY3" fmla="*/ 6877145 h 6877145"/>
                              <a:gd name="connsiteX4" fmla="*/ 0 w 1443939"/>
                              <a:gd name="connsiteY4" fmla="*/ 6867961 h 6877145"/>
                              <a:gd name="connsiteX0" fmla="*/ 0 w 1443933"/>
                              <a:gd name="connsiteY0" fmla="*/ 6867961 h 6877145"/>
                              <a:gd name="connsiteX1" fmla="*/ 1190462 w 1443933"/>
                              <a:gd name="connsiteY1" fmla="*/ 3220 h 6877145"/>
                              <a:gd name="connsiteX2" fmla="*/ 1443931 w 1443933"/>
                              <a:gd name="connsiteY2" fmla="*/ 13233 h 6877145"/>
                              <a:gd name="connsiteX3" fmla="*/ 349955 w 1443933"/>
                              <a:gd name="connsiteY3" fmla="*/ 6877145 h 6877145"/>
                              <a:gd name="connsiteX4" fmla="*/ 0 w 1443933"/>
                              <a:gd name="connsiteY4" fmla="*/ 6867961 h 6877145"/>
                              <a:gd name="connsiteX0" fmla="*/ 0 w 1332678"/>
                              <a:gd name="connsiteY0" fmla="*/ 6882794 h 6891978"/>
                              <a:gd name="connsiteX1" fmla="*/ 1190462 w 1332678"/>
                              <a:gd name="connsiteY1" fmla="*/ 18053 h 6891978"/>
                              <a:gd name="connsiteX2" fmla="*/ 1332673 w 1332678"/>
                              <a:gd name="connsiteY2" fmla="*/ 10682 h 6891978"/>
                              <a:gd name="connsiteX3" fmla="*/ 349955 w 1332678"/>
                              <a:gd name="connsiteY3" fmla="*/ 6891978 h 6891978"/>
                              <a:gd name="connsiteX4" fmla="*/ 0 w 1332678"/>
                              <a:gd name="connsiteY4" fmla="*/ 6882794 h 6891978"/>
                              <a:gd name="connsiteX0" fmla="*/ 0 w 1350062"/>
                              <a:gd name="connsiteY0" fmla="*/ 6882794 h 6891978"/>
                              <a:gd name="connsiteX1" fmla="*/ 1190462 w 1350062"/>
                              <a:gd name="connsiteY1" fmla="*/ 18053 h 6891978"/>
                              <a:gd name="connsiteX2" fmla="*/ 1350058 w 1350062"/>
                              <a:gd name="connsiteY2" fmla="*/ 10682 h 6891978"/>
                              <a:gd name="connsiteX3" fmla="*/ 349955 w 1350062"/>
                              <a:gd name="connsiteY3" fmla="*/ 6891978 h 6891978"/>
                              <a:gd name="connsiteX4" fmla="*/ 0 w 1350062"/>
                              <a:gd name="connsiteY4" fmla="*/ 6882794 h 6891978"/>
                              <a:gd name="connsiteX0" fmla="*/ 0 w 1350115"/>
                              <a:gd name="connsiteY0" fmla="*/ 6889079 h 6898263"/>
                              <a:gd name="connsiteX1" fmla="*/ 1333011 w 1350115"/>
                              <a:gd name="connsiteY1" fmla="*/ 0 h 6898263"/>
                              <a:gd name="connsiteX2" fmla="*/ 1350058 w 1350115"/>
                              <a:gd name="connsiteY2" fmla="*/ 16967 h 6898263"/>
                              <a:gd name="connsiteX3" fmla="*/ 349955 w 1350115"/>
                              <a:gd name="connsiteY3" fmla="*/ 6898263 h 6898263"/>
                              <a:gd name="connsiteX4" fmla="*/ 0 w 1350115"/>
                              <a:gd name="connsiteY4" fmla="*/ 6889079 h 6898263"/>
                              <a:gd name="connsiteX0" fmla="*/ 0 w 1350115"/>
                              <a:gd name="connsiteY0" fmla="*/ 6889079 h 6898263"/>
                              <a:gd name="connsiteX1" fmla="*/ 1333011 w 1350115"/>
                              <a:gd name="connsiteY1" fmla="*/ 0 h 6898263"/>
                              <a:gd name="connsiteX2" fmla="*/ 1350058 w 1350115"/>
                              <a:gd name="connsiteY2" fmla="*/ 16967 h 6898263"/>
                              <a:gd name="connsiteX3" fmla="*/ 395153 w 1350115"/>
                              <a:gd name="connsiteY3" fmla="*/ 6898263 h 6898263"/>
                              <a:gd name="connsiteX4" fmla="*/ 0 w 1350115"/>
                              <a:gd name="connsiteY4" fmla="*/ 6889079 h 6898263"/>
                              <a:gd name="connsiteX0" fmla="*/ 0 w 1350115"/>
                              <a:gd name="connsiteY0" fmla="*/ 6889079 h 6977811"/>
                              <a:gd name="connsiteX1" fmla="*/ 1333011 w 1350115"/>
                              <a:gd name="connsiteY1" fmla="*/ 0 h 6977811"/>
                              <a:gd name="connsiteX2" fmla="*/ 1350058 w 1350115"/>
                              <a:gd name="connsiteY2" fmla="*/ 16967 h 6977811"/>
                              <a:gd name="connsiteX3" fmla="*/ 298524 w 1350115"/>
                              <a:gd name="connsiteY3" fmla="*/ 6977811 h 6977811"/>
                              <a:gd name="connsiteX4" fmla="*/ 0 w 1350115"/>
                              <a:gd name="connsiteY4" fmla="*/ 6889079 h 6977811"/>
                              <a:gd name="connsiteX0" fmla="*/ 0 w 1793022"/>
                              <a:gd name="connsiteY0" fmla="*/ 6984988 h 7073720"/>
                              <a:gd name="connsiteX1" fmla="*/ 1333011 w 1793022"/>
                              <a:gd name="connsiteY1" fmla="*/ 95909 h 7073720"/>
                              <a:gd name="connsiteX2" fmla="*/ 1793021 w 1793022"/>
                              <a:gd name="connsiteY2" fmla="*/ 5626 h 7073720"/>
                              <a:gd name="connsiteX3" fmla="*/ 298524 w 1793022"/>
                              <a:gd name="connsiteY3" fmla="*/ 7073720 h 7073720"/>
                              <a:gd name="connsiteX4" fmla="*/ 0 w 1793022"/>
                              <a:gd name="connsiteY4" fmla="*/ 6984988 h 7073720"/>
                              <a:gd name="connsiteX0" fmla="*/ 0 w 1825203"/>
                              <a:gd name="connsiteY0" fmla="*/ 9566587 h 9655319"/>
                              <a:gd name="connsiteX1" fmla="*/ 1824506 w 1825203"/>
                              <a:gd name="connsiteY1" fmla="*/ 0 h 9655319"/>
                              <a:gd name="connsiteX2" fmla="*/ 1793021 w 1825203"/>
                              <a:gd name="connsiteY2" fmla="*/ 2587225 h 9655319"/>
                              <a:gd name="connsiteX3" fmla="*/ 298524 w 1825203"/>
                              <a:gd name="connsiteY3" fmla="*/ 9655319 h 9655319"/>
                              <a:gd name="connsiteX4" fmla="*/ 0 w 1825203"/>
                              <a:gd name="connsiteY4" fmla="*/ 9566587 h 9655319"/>
                              <a:gd name="connsiteX0" fmla="*/ 0 w 1878953"/>
                              <a:gd name="connsiteY0" fmla="*/ 9566587 h 9655319"/>
                              <a:gd name="connsiteX1" fmla="*/ 1824506 w 1878953"/>
                              <a:gd name="connsiteY1" fmla="*/ 0 h 9655319"/>
                              <a:gd name="connsiteX2" fmla="*/ 1878939 w 1878953"/>
                              <a:gd name="connsiteY2" fmla="*/ 102298 h 9655319"/>
                              <a:gd name="connsiteX3" fmla="*/ 298524 w 1878953"/>
                              <a:gd name="connsiteY3" fmla="*/ 9655319 h 9655319"/>
                              <a:gd name="connsiteX4" fmla="*/ 0 w 1878953"/>
                              <a:gd name="connsiteY4" fmla="*/ 9566587 h 9655319"/>
                              <a:gd name="connsiteX0" fmla="*/ 0 w 2012548"/>
                              <a:gd name="connsiteY0" fmla="*/ 9562366 h 9655319"/>
                              <a:gd name="connsiteX1" fmla="*/ 1958101 w 2012548"/>
                              <a:gd name="connsiteY1" fmla="*/ 0 h 9655319"/>
                              <a:gd name="connsiteX2" fmla="*/ 2012534 w 2012548"/>
                              <a:gd name="connsiteY2" fmla="*/ 102298 h 9655319"/>
                              <a:gd name="connsiteX3" fmla="*/ 432119 w 2012548"/>
                              <a:gd name="connsiteY3" fmla="*/ 9655319 h 9655319"/>
                              <a:gd name="connsiteX4" fmla="*/ 0 w 2012548"/>
                              <a:gd name="connsiteY4" fmla="*/ 9562366 h 9655319"/>
                              <a:gd name="connsiteX0" fmla="*/ 0 w 2012548"/>
                              <a:gd name="connsiteY0" fmla="*/ 9562366 h 9636679"/>
                              <a:gd name="connsiteX1" fmla="*/ 1958101 w 2012548"/>
                              <a:gd name="connsiteY1" fmla="*/ 0 h 9636679"/>
                              <a:gd name="connsiteX2" fmla="*/ 2012534 w 2012548"/>
                              <a:gd name="connsiteY2" fmla="*/ 102298 h 9636679"/>
                              <a:gd name="connsiteX3" fmla="*/ 442312 w 2012548"/>
                              <a:gd name="connsiteY3" fmla="*/ 9636679 h 9636679"/>
                              <a:gd name="connsiteX4" fmla="*/ 0 w 2012548"/>
                              <a:gd name="connsiteY4" fmla="*/ 9562366 h 9636679"/>
                              <a:gd name="connsiteX0" fmla="*/ 0 w 4154363"/>
                              <a:gd name="connsiteY0" fmla="*/ 9562366 h 9636679"/>
                              <a:gd name="connsiteX1" fmla="*/ 1958101 w 4154363"/>
                              <a:gd name="connsiteY1" fmla="*/ 0 h 9636679"/>
                              <a:gd name="connsiteX2" fmla="*/ 4154363 w 4154363"/>
                              <a:gd name="connsiteY2" fmla="*/ 137117 h 9636679"/>
                              <a:gd name="connsiteX3" fmla="*/ 442312 w 4154363"/>
                              <a:gd name="connsiteY3" fmla="*/ 9636679 h 9636679"/>
                              <a:gd name="connsiteX4" fmla="*/ 0 w 4154363"/>
                              <a:gd name="connsiteY4" fmla="*/ 9562366 h 9636679"/>
                              <a:gd name="connsiteX0" fmla="*/ 0 w 4154381"/>
                              <a:gd name="connsiteY0" fmla="*/ 9572705 h 9647018"/>
                              <a:gd name="connsiteX1" fmla="*/ 4111033 w 4154381"/>
                              <a:gd name="connsiteY1" fmla="*/ 0 h 9647018"/>
                              <a:gd name="connsiteX2" fmla="*/ 4154363 w 4154381"/>
                              <a:gd name="connsiteY2" fmla="*/ 147456 h 9647018"/>
                              <a:gd name="connsiteX3" fmla="*/ 442312 w 4154381"/>
                              <a:gd name="connsiteY3" fmla="*/ 9647018 h 9647018"/>
                              <a:gd name="connsiteX4" fmla="*/ 0 w 4154381"/>
                              <a:gd name="connsiteY4" fmla="*/ 9572705 h 9647018"/>
                              <a:gd name="connsiteX0" fmla="*/ 0 w 4154375"/>
                              <a:gd name="connsiteY0" fmla="*/ 9515121 h 9589434"/>
                              <a:gd name="connsiteX1" fmla="*/ 4093135 w 4154375"/>
                              <a:gd name="connsiteY1" fmla="*/ 0 h 9589434"/>
                              <a:gd name="connsiteX2" fmla="*/ 4154363 w 4154375"/>
                              <a:gd name="connsiteY2" fmla="*/ 89872 h 9589434"/>
                              <a:gd name="connsiteX3" fmla="*/ 442312 w 4154375"/>
                              <a:gd name="connsiteY3" fmla="*/ 9589434 h 9589434"/>
                              <a:gd name="connsiteX4" fmla="*/ 0 w 4154375"/>
                              <a:gd name="connsiteY4" fmla="*/ 9515121 h 9589434"/>
                              <a:gd name="connsiteX0" fmla="*/ -1 w 4034760"/>
                              <a:gd name="connsiteY0" fmla="*/ 9239138 h 9589434"/>
                              <a:gd name="connsiteX1" fmla="*/ 3973520 w 4034760"/>
                              <a:gd name="connsiteY1" fmla="*/ 0 h 9589434"/>
                              <a:gd name="connsiteX2" fmla="*/ 4034748 w 4034760"/>
                              <a:gd name="connsiteY2" fmla="*/ 89872 h 9589434"/>
                              <a:gd name="connsiteX3" fmla="*/ 322697 w 4034760"/>
                              <a:gd name="connsiteY3" fmla="*/ 9589434 h 9589434"/>
                              <a:gd name="connsiteX4" fmla="*/ -1 w 4034760"/>
                              <a:gd name="connsiteY4" fmla="*/ 9239138 h 9589434"/>
                              <a:gd name="connsiteX0" fmla="*/ 1 w 4156245"/>
                              <a:gd name="connsiteY0" fmla="*/ 9344465 h 9589434"/>
                              <a:gd name="connsiteX1" fmla="*/ 4095005 w 4156245"/>
                              <a:gd name="connsiteY1" fmla="*/ 0 h 9589434"/>
                              <a:gd name="connsiteX2" fmla="*/ 4156233 w 4156245"/>
                              <a:gd name="connsiteY2" fmla="*/ 89872 h 9589434"/>
                              <a:gd name="connsiteX3" fmla="*/ 444182 w 4156245"/>
                              <a:gd name="connsiteY3" fmla="*/ 9589434 h 9589434"/>
                              <a:gd name="connsiteX4" fmla="*/ 1 w 4156245"/>
                              <a:gd name="connsiteY4" fmla="*/ 9344465 h 9589434"/>
                              <a:gd name="connsiteX0" fmla="*/ -1 w 4156243"/>
                              <a:gd name="connsiteY0" fmla="*/ 9344465 h 9617058"/>
                              <a:gd name="connsiteX1" fmla="*/ 4095003 w 4156243"/>
                              <a:gd name="connsiteY1" fmla="*/ 0 h 9617058"/>
                              <a:gd name="connsiteX2" fmla="*/ 4156231 w 4156243"/>
                              <a:gd name="connsiteY2" fmla="*/ 89872 h 9617058"/>
                              <a:gd name="connsiteX3" fmla="*/ 448321 w 4156243"/>
                              <a:gd name="connsiteY3" fmla="*/ 9617057 h 9617058"/>
                              <a:gd name="connsiteX4" fmla="*/ -1 w 4156243"/>
                              <a:gd name="connsiteY4" fmla="*/ 9344465 h 9617058"/>
                              <a:gd name="connsiteX0" fmla="*/ 0 w 4215859"/>
                              <a:gd name="connsiteY0" fmla="*/ 9308274 h 9617056"/>
                              <a:gd name="connsiteX1" fmla="*/ 4154619 w 4215859"/>
                              <a:gd name="connsiteY1" fmla="*/ 0 h 9617056"/>
                              <a:gd name="connsiteX2" fmla="*/ 4215847 w 4215859"/>
                              <a:gd name="connsiteY2" fmla="*/ 89872 h 9617056"/>
                              <a:gd name="connsiteX3" fmla="*/ 507937 w 4215859"/>
                              <a:gd name="connsiteY3" fmla="*/ 9617057 h 9617056"/>
                              <a:gd name="connsiteX4" fmla="*/ 0 w 4215859"/>
                              <a:gd name="connsiteY4" fmla="*/ 9308274 h 9617056"/>
                              <a:gd name="connsiteX0" fmla="*/ 0 w 4215859"/>
                              <a:gd name="connsiteY0" fmla="*/ 9308274 h 9661379"/>
                              <a:gd name="connsiteX1" fmla="*/ 4154619 w 4215859"/>
                              <a:gd name="connsiteY1" fmla="*/ 0 h 9661379"/>
                              <a:gd name="connsiteX2" fmla="*/ 4215847 w 4215859"/>
                              <a:gd name="connsiteY2" fmla="*/ 89872 h 9661379"/>
                              <a:gd name="connsiteX3" fmla="*/ 607688 w 4215859"/>
                              <a:gd name="connsiteY3" fmla="*/ 9661379 h 9661379"/>
                              <a:gd name="connsiteX4" fmla="*/ 0 w 4215859"/>
                              <a:gd name="connsiteY4" fmla="*/ 9308274 h 9661379"/>
                              <a:gd name="connsiteX0" fmla="*/ 0 w 4215859"/>
                              <a:gd name="connsiteY0" fmla="*/ 9308274 h 9606903"/>
                              <a:gd name="connsiteX1" fmla="*/ 4154619 w 4215859"/>
                              <a:gd name="connsiteY1" fmla="*/ 0 h 9606903"/>
                              <a:gd name="connsiteX2" fmla="*/ 4215847 w 4215859"/>
                              <a:gd name="connsiteY2" fmla="*/ 89872 h 9606903"/>
                              <a:gd name="connsiteX3" fmla="*/ 459103 w 4215859"/>
                              <a:gd name="connsiteY3" fmla="*/ 9606903 h 9606903"/>
                              <a:gd name="connsiteX4" fmla="*/ 0 w 4215859"/>
                              <a:gd name="connsiteY4" fmla="*/ 9308274 h 960690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215859" h="9606903">
                                <a:moveTo>
                                  <a:pt x="0" y="9308274"/>
                                </a:moveTo>
                                <a:lnTo>
                                  <a:pt x="4154619" y="0"/>
                                </a:lnTo>
                                <a:cubicBezTo>
                                  <a:pt x="4160780" y="26931"/>
                                  <a:pt x="4216831" y="53417"/>
                                  <a:pt x="4215847" y="89872"/>
                                </a:cubicBezTo>
                                <a:lnTo>
                                  <a:pt x="459103" y="9606903"/>
                                </a:lnTo>
                                <a:lnTo>
                                  <a:pt x="0" y="9308274"/>
                                </a:lnTo>
                                <a:close/>
                              </a:path>
                            </a:pathLst>
                          </a:custGeom>
                          <a:solidFill>
                            <a:srgbClr val="C4D600"/>
                          </a:solidFill>
                          <a:ln>
                            <a:noFill/>
                          </a:ln>
                        </wps:spPr>
                        <wps:bodyPr vert="horz" lIns="0" tIns="54000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0C40C71" id="Group 18" o:spid="_x0000_s1026" style="position:absolute;margin-left:-108.6pt;margin-top:539.5pt;width:603.8pt;height:339.6pt;z-index:251691008;mso-position-vertical-relative:page;mso-width-relative:margin;mso-height-relative:margin" coordsize="76699,4313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CbWVV&#13;&#10;NmkvicWf7z0uvpkzUT9E5f6gO8D5zP8A5f1KaY63yP4KF+s83sf5plf/AE4Uvje0/sguKmY+1E3G&#13;&#10;rPzjL/kv3DP/APJwXpSqRyZOxn7GubJe/wD7WbLNUu0j9Gz/AHXqYP8Asy0T9OUv9R5+b/Kulj+h&#13;&#10;2yP/AI10/XB8MqpbITRr1Y931OX/AC+9tMOFL43t/D+Jx5f8g72ba6ov+Ff3uTwXfiR/ctDEiZ2r&#13;&#10;9bAAObs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&#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&#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">
                <w10:wrap anchory="page"/>
              </v:group>
            </w:pict>
          </mc:Fallback>
        </mc:AlternateContent>
      </w:r>
    </w:p>
    <w:p w14:paraId="4DF9B0C7" w14:textId="209F2600" w:rsidR="00E73F7E" w:rsidRPr="006C2497" w:rsidRDefault="00E73F7E">
      <w:pPr>
        <w:rPr>
          <w:lang w:val="en-US"/>
        </w:rPr>
      </w:pPr>
      <w:r w:rsidRPr="006C2497">
        <w:rPr>
          <w:lang w:val="en-US"/>
        </w:rPr>
        <w:lastRenderedPageBreak/>
        <w:br w:type="page"/>
      </w:r>
    </w:p>
    <w:p w14:paraId="03CFD5AE" w14:textId="40F6581C" w:rsidR="00817D7C" w:rsidRDefault="00817D7C" w:rsidP="000869B6">
      <w:pPr>
        <w:pStyle w:val="Headingabstract"/>
        <w:rPr>
          <w:lang w:val="en-US"/>
        </w:rPr>
      </w:pPr>
      <w:r w:rsidRPr="00817D7C">
        <w:rPr>
          <w:lang w:val="en-US"/>
        </w:rPr>
        <w:lastRenderedPageBreak/>
        <w:t>Moose Habitat Selection and Movement Dynamics in a Changing Thermal Landscape under Climate Change</w:t>
      </w:r>
      <w:r>
        <w:rPr>
          <w:lang w:val="en-US"/>
        </w:rPr>
        <w:t xml:space="preserve"> -   </w:t>
      </w:r>
      <w:r w:rsidRPr="00817D7C">
        <w:rPr>
          <w:lang w:val="en-US"/>
        </w:rPr>
        <w:t xml:space="preserve">Accounting for circadian rhythms using harmonic </w:t>
      </w:r>
      <w:proofErr w:type="gramStart"/>
      <w:r w:rsidRPr="00817D7C">
        <w:rPr>
          <w:lang w:val="en-US"/>
        </w:rPr>
        <w:t>terms</w:t>
      </w:r>
      <w:proofErr w:type="gramEnd"/>
    </w:p>
    <w:p w14:paraId="7D72DAE6" w14:textId="77777777" w:rsidR="000869B6" w:rsidRPr="000869B6" w:rsidRDefault="000869B6" w:rsidP="000869B6">
      <w:pPr>
        <w:pStyle w:val="Abstractafterheading"/>
        <w:rPr>
          <w:lang w:val="en-US"/>
        </w:rPr>
      </w:pPr>
    </w:p>
    <w:p w14:paraId="688093B8" w14:textId="2797C0E5" w:rsidR="003525F0" w:rsidRDefault="000A1A2B" w:rsidP="003525F0">
      <w:pPr>
        <w:pStyle w:val="Titlepageauthor"/>
      </w:pPr>
      <w:r>
        <w:t xml:space="preserve">Niels van der </w:t>
      </w:r>
      <w:proofErr w:type="gramStart"/>
      <w:r>
        <w:t>Vegt</w:t>
      </w:r>
      <w:proofErr w:type="gramEnd"/>
    </w:p>
    <w:p w14:paraId="1FC8CD34" w14:textId="77777777" w:rsidR="00BD4A95" w:rsidRPr="00E44DB9" w:rsidRDefault="00BD4A95" w:rsidP="00BD4A95">
      <w:pPr>
        <w:pStyle w:val="Titlepagetext"/>
      </w:pPr>
    </w:p>
    <w:tbl>
      <w:tblPr>
        <w:tblStyle w:val="Threelinetable"/>
        <w:tblW w:w="0" w:type="auto"/>
        <w:tblInd w:w="-5" w:type="dxa"/>
        <w:tblBorders>
          <w:bottom w:val="none" w:sz="0" w:space="0" w:color="auto"/>
        </w:tblBorders>
        <w:tblLook w:val="04A0" w:firstRow="1" w:lastRow="0" w:firstColumn="1" w:lastColumn="0" w:noHBand="0" w:noVBand="1"/>
      </w:tblPr>
      <w:tblGrid>
        <w:gridCol w:w="2700"/>
        <w:gridCol w:w="5225"/>
      </w:tblGrid>
      <w:tr w:rsidR="002924BA" w:rsidRPr="002924BA" w14:paraId="7CEC5908" w14:textId="77777777" w:rsidTr="009E25FA">
        <w:trPr>
          <w:cnfStyle w:val="100000000000" w:firstRow="1" w:lastRow="0" w:firstColumn="0" w:lastColumn="0" w:oddVBand="0" w:evenVBand="0" w:oddHBand="0" w:evenHBand="0" w:firstRowFirstColumn="0" w:firstRowLastColumn="0" w:lastRowFirstColumn="0" w:lastRowLastColumn="0"/>
        </w:trPr>
        <w:tc>
          <w:tcPr>
            <w:tcW w:w="2700" w:type="dxa"/>
            <w:tcBorders>
              <w:top w:val="none" w:sz="0" w:space="0" w:color="auto"/>
              <w:bottom w:val="none" w:sz="0" w:space="0" w:color="auto"/>
            </w:tcBorders>
          </w:tcPr>
          <w:p w14:paraId="75751602" w14:textId="77777777" w:rsidR="002924BA" w:rsidRPr="002924BA" w:rsidRDefault="002924BA">
            <w:pPr>
              <w:pStyle w:val="TitelsidainformationfetTitlepageinformationbold"/>
              <w:ind w:left="0" w:firstLine="0"/>
              <w:rPr>
                <w:lang w:val="en-GB"/>
              </w:rPr>
            </w:pPr>
            <w:r w:rsidRPr="002924BA">
              <w:rPr>
                <w:lang w:val="en-GB"/>
              </w:rPr>
              <w:t>Supervisor</w:t>
            </w:r>
            <w:r>
              <w:rPr>
                <w:lang w:val="en-GB"/>
              </w:rPr>
              <w:t>:</w:t>
            </w:r>
          </w:p>
        </w:tc>
        <w:tc>
          <w:tcPr>
            <w:tcW w:w="5225" w:type="dxa"/>
            <w:tcBorders>
              <w:top w:val="none" w:sz="0" w:space="0" w:color="auto"/>
              <w:bottom w:val="none" w:sz="0" w:space="0" w:color="auto"/>
            </w:tcBorders>
          </w:tcPr>
          <w:p w14:paraId="27DA4DEE" w14:textId="6D375B91" w:rsidR="002924BA" w:rsidRPr="000A1A2B" w:rsidRDefault="000A1A2B">
            <w:pPr>
              <w:pStyle w:val="TitelsidainformationfetTitlepageinformationbold"/>
              <w:ind w:left="0" w:firstLine="0"/>
              <w:rPr>
                <w:b w:val="0"/>
                <w:bCs/>
                <w:lang w:val="en-GB"/>
              </w:rPr>
            </w:pPr>
            <w:proofErr w:type="spellStart"/>
            <w:r>
              <w:rPr>
                <w:b w:val="0"/>
                <w:bCs/>
                <w:lang w:val="en-GB"/>
              </w:rPr>
              <w:t>Wiebke</w:t>
            </w:r>
            <w:proofErr w:type="spellEnd"/>
            <w:r>
              <w:rPr>
                <w:b w:val="0"/>
                <w:bCs/>
                <w:lang w:val="en-GB"/>
              </w:rPr>
              <w:t xml:space="preserve"> Neumann</w:t>
            </w:r>
            <w:r w:rsidRPr="000A1A2B">
              <w:rPr>
                <w:b w:val="0"/>
                <w:bCs/>
                <w:lang w:val="en-GB"/>
              </w:rPr>
              <w:t>, Swedish University of Agricultural Sciences, Department of Wildlife, Fish, and Environmental Studies</w:t>
            </w:r>
          </w:p>
        </w:tc>
      </w:tr>
      <w:tr w:rsidR="002924BA" w:rsidRPr="000A1A2B" w14:paraId="2EDF33F7" w14:textId="77777777" w:rsidTr="009E25FA">
        <w:tc>
          <w:tcPr>
            <w:tcW w:w="2700" w:type="dxa"/>
          </w:tcPr>
          <w:p w14:paraId="1220833E" w14:textId="77777777" w:rsidR="002924BA" w:rsidRPr="002924BA" w:rsidRDefault="002924BA">
            <w:pPr>
              <w:pStyle w:val="Titlepagetext"/>
              <w:rPr>
                <w:b/>
              </w:rPr>
            </w:pPr>
            <w:r w:rsidRPr="002924BA">
              <w:rPr>
                <w:b/>
              </w:rPr>
              <w:t>Assistant supervisor</w:t>
            </w:r>
            <w:r>
              <w:rPr>
                <w:b/>
              </w:rPr>
              <w:t>:</w:t>
            </w:r>
          </w:p>
        </w:tc>
        <w:tc>
          <w:tcPr>
            <w:tcW w:w="5225" w:type="dxa"/>
          </w:tcPr>
          <w:p w14:paraId="04579441" w14:textId="46FF2110" w:rsidR="002924BA" w:rsidRPr="000A1A2B" w:rsidRDefault="000A1A2B">
            <w:pPr>
              <w:pStyle w:val="Titlepagetext"/>
              <w:rPr>
                <w:lang w:val="en-US"/>
              </w:rPr>
            </w:pPr>
            <w:proofErr w:type="spellStart"/>
            <w:r w:rsidRPr="000A1A2B">
              <w:rPr>
                <w:lang w:val="en-US"/>
              </w:rPr>
              <w:t>Sytze</w:t>
            </w:r>
            <w:proofErr w:type="spellEnd"/>
            <w:r w:rsidRPr="000A1A2B">
              <w:rPr>
                <w:lang w:val="en-US"/>
              </w:rPr>
              <w:t xml:space="preserve"> de Bruin, Wageningen </w:t>
            </w:r>
            <w:proofErr w:type="spellStart"/>
            <w:r w:rsidRPr="000A1A2B">
              <w:rPr>
                <w:lang w:val="en-US"/>
              </w:rPr>
              <w:t>Universty</w:t>
            </w:r>
            <w:proofErr w:type="spellEnd"/>
            <w:r w:rsidRPr="000A1A2B">
              <w:rPr>
                <w:lang w:val="en-US"/>
              </w:rPr>
              <w:t>, Department of Geo-information Science</w:t>
            </w:r>
            <w:r>
              <w:rPr>
                <w:lang w:val="en-US"/>
              </w:rPr>
              <w:t>s</w:t>
            </w:r>
          </w:p>
        </w:tc>
      </w:tr>
      <w:tr w:rsidR="002924BA" w:rsidRPr="002924BA" w14:paraId="4D7DA52D" w14:textId="77777777" w:rsidTr="009E25FA">
        <w:tc>
          <w:tcPr>
            <w:tcW w:w="2700" w:type="dxa"/>
          </w:tcPr>
          <w:p w14:paraId="25DE48F1" w14:textId="77777777" w:rsidR="002924BA" w:rsidRPr="002924BA" w:rsidRDefault="002924BA">
            <w:pPr>
              <w:pStyle w:val="Titlepagetext"/>
              <w:rPr>
                <w:b/>
              </w:rPr>
            </w:pPr>
            <w:r w:rsidRPr="002924BA">
              <w:rPr>
                <w:b/>
              </w:rPr>
              <w:t>Examiner</w:t>
            </w:r>
            <w:r>
              <w:rPr>
                <w:b/>
              </w:rPr>
              <w:t>:</w:t>
            </w:r>
          </w:p>
        </w:tc>
        <w:tc>
          <w:tcPr>
            <w:tcW w:w="5225" w:type="dxa"/>
          </w:tcPr>
          <w:p w14:paraId="5BA113B3" w14:textId="18DA5C29" w:rsidR="002924BA" w:rsidRPr="002924BA" w:rsidRDefault="000A1A2B">
            <w:pPr>
              <w:pStyle w:val="Titlepagetext"/>
            </w:pPr>
            <w:r>
              <w:t xml:space="preserve">Tim </w:t>
            </w:r>
            <w:proofErr w:type="spellStart"/>
            <w:r>
              <w:t>Hofmeester</w:t>
            </w:r>
            <w:proofErr w:type="spellEnd"/>
            <w:r>
              <w:t>, Swedish University of Agricultural Sciences, Department of Wildlife, Fish, and Environmental Studies</w:t>
            </w:r>
          </w:p>
        </w:tc>
      </w:tr>
    </w:tbl>
    <w:p w14:paraId="68367F72" w14:textId="77777777" w:rsidR="002924BA" w:rsidRDefault="002924BA" w:rsidP="00F40115">
      <w:pPr>
        <w:pStyle w:val="Titlepagetext"/>
      </w:pPr>
    </w:p>
    <w:p w14:paraId="0DC418ED" w14:textId="77777777" w:rsidR="002924BA" w:rsidRDefault="002924BA" w:rsidP="00F40115">
      <w:pPr>
        <w:pStyle w:val="Titlepagetext"/>
      </w:pPr>
    </w:p>
    <w:p w14:paraId="36FCEDC7" w14:textId="77777777" w:rsidR="002924BA" w:rsidRDefault="002924BA" w:rsidP="00F40115">
      <w:pPr>
        <w:pStyle w:val="Titlepagetext"/>
      </w:pPr>
    </w:p>
    <w:p w14:paraId="203AAF2E" w14:textId="77777777" w:rsidR="002924BA" w:rsidRDefault="002924BA" w:rsidP="00F40115">
      <w:pPr>
        <w:pStyle w:val="Titlepage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5225"/>
      </w:tblGrid>
      <w:tr w:rsidR="002924BA" w:rsidRPr="002924BA" w14:paraId="2E03D9DB" w14:textId="77777777" w:rsidTr="009E25FA">
        <w:tc>
          <w:tcPr>
            <w:tcW w:w="2695" w:type="dxa"/>
          </w:tcPr>
          <w:p w14:paraId="065F40EB" w14:textId="77777777" w:rsidR="002924BA" w:rsidRPr="002924BA" w:rsidRDefault="002924BA">
            <w:pPr>
              <w:pStyle w:val="Titlepagetext"/>
              <w:rPr>
                <w:b/>
              </w:rPr>
            </w:pPr>
            <w:r w:rsidRPr="002924BA">
              <w:rPr>
                <w:b/>
              </w:rPr>
              <w:t>Credits</w:t>
            </w:r>
            <w:r>
              <w:rPr>
                <w:b/>
              </w:rPr>
              <w:t>:</w:t>
            </w:r>
          </w:p>
        </w:tc>
        <w:tc>
          <w:tcPr>
            <w:tcW w:w="5225" w:type="dxa"/>
          </w:tcPr>
          <w:p w14:paraId="0F4A3C9C" w14:textId="7BCBE76C" w:rsidR="002924BA" w:rsidRPr="002924BA" w:rsidRDefault="000A1A2B">
            <w:pPr>
              <w:pStyle w:val="Titlepagetext"/>
            </w:pPr>
            <w:r>
              <w:t>36</w:t>
            </w:r>
          </w:p>
        </w:tc>
      </w:tr>
      <w:tr w:rsidR="002924BA" w:rsidRPr="002924BA" w14:paraId="35A5FB50" w14:textId="77777777" w:rsidTr="009E25FA">
        <w:tc>
          <w:tcPr>
            <w:tcW w:w="2695" w:type="dxa"/>
          </w:tcPr>
          <w:p w14:paraId="64C96E57" w14:textId="77777777" w:rsidR="002924BA" w:rsidRPr="002924BA" w:rsidRDefault="002924BA">
            <w:pPr>
              <w:pStyle w:val="Titlepagetext"/>
              <w:rPr>
                <w:b/>
              </w:rPr>
            </w:pPr>
            <w:r w:rsidRPr="002924BA">
              <w:rPr>
                <w:b/>
              </w:rPr>
              <w:t>Level</w:t>
            </w:r>
            <w:r>
              <w:rPr>
                <w:b/>
              </w:rPr>
              <w:t>:</w:t>
            </w:r>
          </w:p>
        </w:tc>
        <w:tc>
          <w:tcPr>
            <w:tcW w:w="5225" w:type="dxa"/>
          </w:tcPr>
          <w:p w14:paraId="1E9AD9E5" w14:textId="4C78831F" w:rsidR="002924BA" w:rsidRPr="002924BA" w:rsidRDefault="00C175CB">
            <w:pPr>
              <w:pStyle w:val="Titlepagetext"/>
            </w:pPr>
            <w:r>
              <w:t>A2E</w:t>
            </w:r>
            <w:r w:rsidR="002924BA" w:rsidRPr="002924BA">
              <w:t xml:space="preserve"> </w:t>
            </w:r>
          </w:p>
        </w:tc>
      </w:tr>
      <w:tr w:rsidR="002924BA" w:rsidRPr="002924BA" w14:paraId="2941BEFC" w14:textId="77777777" w:rsidTr="009E25FA">
        <w:tc>
          <w:tcPr>
            <w:tcW w:w="2695" w:type="dxa"/>
          </w:tcPr>
          <w:p w14:paraId="3BA6ECBA" w14:textId="77777777" w:rsidR="002924BA" w:rsidRPr="002924BA" w:rsidRDefault="002924BA">
            <w:pPr>
              <w:pStyle w:val="Titlepagetext"/>
              <w:rPr>
                <w:b/>
              </w:rPr>
            </w:pPr>
            <w:r w:rsidRPr="002924BA">
              <w:rPr>
                <w:b/>
              </w:rPr>
              <w:t>Course title</w:t>
            </w:r>
            <w:r>
              <w:rPr>
                <w:b/>
              </w:rPr>
              <w:t>:</w:t>
            </w:r>
          </w:p>
        </w:tc>
        <w:tc>
          <w:tcPr>
            <w:tcW w:w="5225" w:type="dxa"/>
          </w:tcPr>
          <w:p w14:paraId="0DD46C0C" w14:textId="78FE5B10" w:rsidR="002924BA" w:rsidRPr="002924BA" w:rsidRDefault="00C175CB">
            <w:pPr>
              <w:pStyle w:val="Titlepagetext"/>
            </w:pPr>
            <w:r>
              <w:t xml:space="preserve">Master’s thesis in Biology – Wildlife, Fish, and </w:t>
            </w:r>
            <w:proofErr w:type="spellStart"/>
            <w:r>
              <w:t>Environental</w:t>
            </w:r>
            <w:proofErr w:type="spellEnd"/>
            <w:r>
              <w:t xml:space="preserve"> Studies</w:t>
            </w:r>
            <w:r w:rsidR="002924BA" w:rsidRPr="002924BA">
              <w:t xml:space="preserve"> </w:t>
            </w:r>
          </w:p>
        </w:tc>
      </w:tr>
      <w:tr w:rsidR="002924BA" w:rsidRPr="002924BA" w14:paraId="631C3F4B" w14:textId="77777777" w:rsidTr="009E25FA">
        <w:tc>
          <w:tcPr>
            <w:tcW w:w="2695" w:type="dxa"/>
          </w:tcPr>
          <w:p w14:paraId="5A488CFB" w14:textId="77777777" w:rsidR="002924BA" w:rsidRPr="002924BA" w:rsidRDefault="002924BA">
            <w:pPr>
              <w:pStyle w:val="Titlepagetext"/>
              <w:rPr>
                <w:b/>
              </w:rPr>
            </w:pPr>
            <w:r w:rsidRPr="002924BA">
              <w:rPr>
                <w:b/>
              </w:rPr>
              <w:t>Course code</w:t>
            </w:r>
            <w:r>
              <w:rPr>
                <w:b/>
              </w:rPr>
              <w:t>:</w:t>
            </w:r>
          </w:p>
        </w:tc>
        <w:tc>
          <w:tcPr>
            <w:tcW w:w="5225" w:type="dxa"/>
          </w:tcPr>
          <w:p w14:paraId="2C55654F" w14:textId="3F21E586" w:rsidR="002924BA" w:rsidRPr="002924BA" w:rsidRDefault="00C175CB">
            <w:pPr>
              <w:pStyle w:val="Titlepagetext"/>
            </w:pPr>
            <w:r>
              <w:t>EX0971</w:t>
            </w:r>
          </w:p>
        </w:tc>
      </w:tr>
      <w:tr w:rsidR="002924BA" w:rsidRPr="002924BA" w14:paraId="6B71C6A1" w14:textId="77777777" w:rsidTr="009E25FA">
        <w:tc>
          <w:tcPr>
            <w:tcW w:w="2695" w:type="dxa"/>
          </w:tcPr>
          <w:p w14:paraId="4DB517E8" w14:textId="77777777" w:rsidR="002924BA" w:rsidRPr="002924BA" w:rsidRDefault="002924BA">
            <w:pPr>
              <w:pStyle w:val="Titlepagetext"/>
              <w:rPr>
                <w:b/>
              </w:rPr>
            </w:pPr>
            <w:r w:rsidRPr="002924BA">
              <w:rPr>
                <w:b/>
              </w:rPr>
              <w:t>Programme/education</w:t>
            </w:r>
            <w:r>
              <w:rPr>
                <w:b/>
              </w:rPr>
              <w:t>:</w:t>
            </w:r>
          </w:p>
        </w:tc>
        <w:tc>
          <w:tcPr>
            <w:tcW w:w="5225" w:type="dxa"/>
          </w:tcPr>
          <w:p w14:paraId="3762FC31" w14:textId="4D5AF481" w:rsidR="002924BA" w:rsidRPr="002924BA" w:rsidRDefault="002924BA">
            <w:pPr>
              <w:pStyle w:val="Titlepagetext"/>
            </w:pPr>
          </w:p>
        </w:tc>
      </w:tr>
      <w:tr w:rsidR="002924BA" w:rsidRPr="002924BA" w14:paraId="557FA822" w14:textId="77777777" w:rsidTr="009E25FA">
        <w:tc>
          <w:tcPr>
            <w:tcW w:w="2695" w:type="dxa"/>
          </w:tcPr>
          <w:p w14:paraId="06DDFEBC" w14:textId="77777777" w:rsidR="002924BA" w:rsidRPr="002924BA" w:rsidRDefault="002924BA">
            <w:pPr>
              <w:pStyle w:val="Titlepagetext"/>
              <w:rPr>
                <w:b/>
              </w:rPr>
            </w:pPr>
            <w:r w:rsidRPr="002924BA">
              <w:rPr>
                <w:b/>
              </w:rPr>
              <w:t>Course coordinating dept</w:t>
            </w:r>
            <w:r>
              <w:rPr>
                <w:b/>
              </w:rPr>
              <w:t>:</w:t>
            </w:r>
          </w:p>
        </w:tc>
        <w:tc>
          <w:tcPr>
            <w:tcW w:w="5225" w:type="dxa"/>
          </w:tcPr>
          <w:p w14:paraId="0D822986" w14:textId="47A4ABC0" w:rsidR="002924BA" w:rsidRPr="002924BA" w:rsidRDefault="002924BA">
            <w:pPr>
              <w:pStyle w:val="Titlepagetext"/>
            </w:pPr>
          </w:p>
        </w:tc>
      </w:tr>
      <w:tr w:rsidR="002924BA" w:rsidRPr="002924BA" w14:paraId="7BF1DFCB" w14:textId="77777777" w:rsidTr="009E25FA">
        <w:tc>
          <w:tcPr>
            <w:tcW w:w="2695" w:type="dxa"/>
          </w:tcPr>
          <w:p w14:paraId="1D6211DF" w14:textId="77777777" w:rsidR="002924BA" w:rsidRPr="002924BA" w:rsidRDefault="002924BA">
            <w:pPr>
              <w:pStyle w:val="Titlepagetext"/>
              <w:rPr>
                <w:b/>
              </w:rPr>
            </w:pPr>
            <w:r w:rsidRPr="002924BA">
              <w:rPr>
                <w:b/>
              </w:rPr>
              <w:t>Place of publication</w:t>
            </w:r>
            <w:r>
              <w:rPr>
                <w:b/>
              </w:rPr>
              <w:t>:</w:t>
            </w:r>
          </w:p>
        </w:tc>
        <w:tc>
          <w:tcPr>
            <w:tcW w:w="5225" w:type="dxa"/>
          </w:tcPr>
          <w:p w14:paraId="5654529B" w14:textId="59D4C8FB" w:rsidR="002924BA" w:rsidRPr="002924BA" w:rsidRDefault="00C175CB">
            <w:pPr>
              <w:pStyle w:val="Titlepagetext"/>
            </w:pPr>
            <w:r>
              <w:t xml:space="preserve">Umeå, </w:t>
            </w:r>
            <w:proofErr w:type="spellStart"/>
            <w:r>
              <w:t>Västerbotten</w:t>
            </w:r>
            <w:proofErr w:type="spellEnd"/>
            <w:r>
              <w:t>, Sweden</w:t>
            </w:r>
          </w:p>
        </w:tc>
      </w:tr>
      <w:tr w:rsidR="002924BA" w:rsidRPr="002924BA" w14:paraId="615526CD" w14:textId="77777777" w:rsidTr="009E25FA">
        <w:tc>
          <w:tcPr>
            <w:tcW w:w="2695" w:type="dxa"/>
          </w:tcPr>
          <w:p w14:paraId="092366A3" w14:textId="77777777" w:rsidR="002924BA" w:rsidRPr="002924BA" w:rsidRDefault="002924BA">
            <w:pPr>
              <w:pStyle w:val="Titlepagetext"/>
              <w:rPr>
                <w:b/>
              </w:rPr>
            </w:pPr>
            <w:r w:rsidRPr="002924BA">
              <w:rPr>
                <w:b/>
              </w:rPr>
              <w:t>Year of publication</w:t>
            </w:r>
            <w:r>
              <w:rPr>
                <w:b/>
              </w:rPr>
              <w:t>:</w:t>
            </w:r>
          </w:p>
        </w:tc>
        <w:tc>
          <w:tcPr>
            <w:tcW w:w="5225" w:type="dxa"/>
          </w:tcPr>
          <w:p w14:paraId="2E25204E" w14:textId="522A90F3" w:rsidR="002924BA" w:rsidRPr="002924BA" w:rsidRDefault="00C175CB">
            <w:pPr>
              <w:pStyle w:val="Titlepagetext"/>
            </w:pPr>
            <w:r>
              <w:t>-</w:t>
            </w:r>
          </w:p>
        </w:tc>
      </w:tr>
      <w:tr w:rsidR="002924BA" w:rsidRPr="002924BA" w14:paraId="10771D5C" w14:textId="77777777" w:rsidTr="009E25FA">
        <w:tc>
          <w:tcPr>
            <w:tcW w:w="2695" w:type="dxa"/>
          </w:tcPr>
          <w:p w14:paraId="1ABE77D7" w14:textId="77777777" w:rsidR="002924BA" w:rsidRPr="002924BA" w:rsidRDefault="002924BA">
            <w:pPr>
              <w:pStyle w:val="Titlepagetext"/>
              <w:rPr>
                <w:b/>
              </w:rPr>
            </w:pPr>
            <w:r w:rsidRPr="002924BA">
              <w:rPr>
                <w:b/>
              </w:rPr>
              <w:t>Cover picture</w:t>
            </w:r>
            <w:r>
              <w:rPr>
                <w:b/>
              </w:rPr>
              <w:t>:</w:t>
            </w:r>
          </w:p>
        </w:tc>
        <w:tc>
          <w:tcPr>
            <w:tcW w:w="5225" w:type="dxa"/>
          </w:tcPr>
          <w:p w14:paraId="18084621" w14:textId="2E50D779" w:rsidR="002924BA" w:rsidRPr="00F75437" w:rsidRDefault="00C175CB" w:rsidP="00F75437">
            <w:pPr>
              <w:pStyle w:val="Titlepagetext"/>
            </w:pPr>
            <w:r>
              <w:t>-</w:t>
            </w:r>
          </w:p>
        </w:tc>
      </w:tr>
      <w:tr w:rsidR="002924BA" w:rsidRPr="002924BA" w14:paraId="0223EFB2" w14:textId="77777777" w:rsidTr="009E25FA">
        <w:tc>
          <w:tcPr>
            <w:tcW w:w="2695" w:type="dxa"/>
          </w:tcPr>
          <w:p w14:paraId="44ADFCD5" w14:textId="77777777" w:rsidR="002924BA" w:rsidRPr="002924BA" w:rsidRDefault="002924BA">
            <w:pPr>
              <w:pStyle w:val="Titlepagetext"/>
              <w:rPr>
                <w:b/>
              </w:rPr>
            </w:pPr>
            <w:r w:rsidRPr="002924BA">
              <w:rPr>
                <w:b/>
              </w:rPr>
              <w:t>Copyright</w:t>
            </w:r>
            <w:r>
              <w:rPr>
                <w:b/>
              </w:rPr>
              <w:t>:</w:t>
            </w:r>
          </w:p>
        </w:tc>
        <w:tc>
          <w:tcPr>
            <w:tcW w:w="5225" w:type="dxa"/>
          </w:tcPr>
          <w:p w14:paraId="61C949E0" w14:textId="02D70DD0" w:rsidR="002924BA" w:rsidRPr="00F75437" w:rsidRDefault="00C175CB" w:rsidP="00F75437">
            <w:pPr>
              <w:pStyle w:val="Titlepagetext"/>
            </w:pPr>
            <w:r>
              <w:t>-</w:t>
            </w:r>
          </w:p>
        </w:tc>
      </w:tr>
      <w:tr w:rsidR="002924BA" w:rsidRPr="002924BA" w14:paraId="50875FC5" w14:textId="77777777" w:rsidTr="009E25FA">
        <w:tc>
          <w:tcPr>
            <w:tcW w:w="2695" w:type="dxa"/>
          </w:tcPr>
          <w:p w14:paraId="0C791106" w14:textId="77777777" w:rsidR="002924BA" w:rsidRPr="002924BA" w:rsidRDefault="002924BA">
            <w:pPr>
              <w:pStyle w:val="Titlepagetext"/>
            </w:pPr>
          </w:p>
        </w:tc>
        <w:tc>
          <w:tcPr>
            <w:tcW w:w="5225" w:type="dxa"/>
          </w:tcPr>
          <w:p w14:paraId="1B8ECE27" w14:textId="77777777" w:rsidR="002924BA" w:rsidRPr="002924BA" w:rsidRDefault="002924BA">
            <w:pPr>
              <w:pStyle w:val="Titlepagetext"/>
            </w:pPr>
          </w:p>
        </w:tc>
      </w:tr>
      <w:tr w:rsidR="002924BA" w:rsidRPr="002924BA" w14:paraId="11A636C2" w14:textId="77777777" w:rsidTr="009E25FA">
        <w:tc>
          <w:tcPr>
            <w:tcW w:w="2695" w:type="dxa"/>
          </w:tcPr>
          <w:p w14:paraId="7471EBD8" w14:textId="77777777" w:rsidR="002924BA" w:rsidRPr="002924BA" w:rsidRDefault="002924BA">
            <w:pPr>
              <w:pStyle w:val="Titlepagetext"/>
              <w:rPr>
                <w:b/>
              </w:rPr>
            </w:pPr>
            <w:r w:rsidRPr="002924BA">
              <w:rPr>
                <w:b/>
              </w:rPr>
              <w:t>Keywords</w:t>
            </w:r>
            <w:r>
              <w:rPr>
                <w:b/>
              </w:rPr>
              <w:t>:</w:t>
            </w:r>
          </w:p>
        </w:tc>
        <w:tc>
          <w:tcPr>
            <w:tcW w:w="5225" w:type="dxa"/>
          </w:tcPr>
          <w:p w14:paraId="5171B128" w14:textId="53F96181" w:rsidR="002924BA" w:rsidRPr="002924BA" w:rsidRDefault="00C175CB">
            <w:pPr>
              <w:pStyle w:val="Titlepagetext"/>
            </w:pPr>
            <w:r>
              <w:t>-</w:t>
            </w:r>
          </w:p>
        </w:tc>
      </w:tr>
    </w:tbl>
    <w:p w14:paraId="308F612E" w14:textId="77777777" w:rsidR="002F4247" w:rsidRDefault="002F4247" w:rsidP="00F40115">
      <w:pPr>
        <w:pStyle w:val="Titlepagetext"/>
      </w:pPr>
    </w:p>
    <w:p w14:paraId="078FFE1A" w14:textId="77777777" w:rsidR="00312BFB" w:rsidRPr="00C23590" w:rsidRDefault="00312BFB" w:rsidP="00F40115">
      <w:pPr>
        <w:pStyle w:val="Titlepagetext"/>
      </w:pPr>
    </w:p>
    <w:p w14:paraId="3A13DD80" w14:textId="77777777" w:rsidR="001F230A" w:rsidRDefault="001F230A" w:rsidP="005A49B0">
      <w:pPr>
        <w:pStyle w:val="Titlepagetext"/>
      </w:pPr>
    </w:p>
    <w:p w14:paraId="272537DE" w14:textId="77777777" w:rsidR="00BD4A95" w:rsidRPr="003F32A8" w:rsidRDefault="00BD4A95" w:rsidP="005A49B0">
      <w:pPr>
        <w:pStyle w:val="Titlepagetext"/>
      </w:pPr>
    </w:p>
    <w:p w14:paraId="59DCF43F" w14:textId="77777777" w:rsidR="001F230A" w:rsidRPr="003F32A8" w:rsidRDefault="001F230A" w:rsidP="005A49B0">
      <w:pPr>
        <w:pStyle w:val="Titlepagetext"/>
      </w:pPr>
    </w:p>
    <w:p w14:paraId="0C93025C" w14:textId="77777777" w:rsidR="001F230A" w:rsidRPr="00763D45" w:rsidRDefault="00763D45" w:rsidP="00BD4A95">
      <w:pPr>
        <w:pStyle w:val="TitelsidainformationfetTitlepageinformationbold"/>
        <w:ind w:left="0" w:firstLine="0"/>
        <w:rPr>
          <w:lang w:val="en-GB"/>
        </w:rPr>
      </w:pPr>
      <w:r w:rsidRPr="00763D45">
        <w:rPr>
          <w:lang w:val="en-GB"/>
        </w:rPr>
        <w:t xml:space="preserve">Swedish University of Agricultural Sciences </w:t>
      </w:r>
    </w:p>
    <w:p w14:paraId="7ECE455B" w14:textId="07520864" w:rsidR="001F230A" w:rsidRPr="00763D45" w:rsidRDefault="00C175CB" w:rsidP="00F40115">
      <w:pPr>
        <w:pStyle w:val="Titlepagetext"/>
      </w:pPr>
      <w:r>
        <w:t>Faculty of Forest Sciences</w:t>
      </w:r>
    </w:p>
    <w:p w14:paraId="5215AB03" w14:textId="77777777" w:rsidR="00C175CB" w:rsidRPr="00763D45" w:rsidRDefault="00C175CB" w:rsidP="00C175CB">
      <w:pPr>
        <w:pStyle w:val="Titlepagetext"/>
      </w:pPr>
      <w:r>
        <w:t>Department of Wildlife, Fish, and Environmental Studies</w:t>
      </w:r>
    </w:p>
    <w:p w14:paraId="3AF54A6F" w14:textId="77777777" w:rsidR="000706A1" w:rsidRDefault="00763D45" w:rsidP="00F40115">
      <w:pPr>
        <w:pStyle w:val="Titlepagetext"/>
      </w:pPr>
      <w:r w:rsidRPr="00763D45">
        <w:t xml:space="preserve">Unit/section </w:t>
      </w:r>
      <w:r w:rsidR="00DA627B" w:rsidRPr="00763D45">
        <w:t>(</w:t>
      </w:r>
      <w:r w:rsidR="00B20E02">
        <w:t>add if needed or delete row</w:t>
      </w:r>
      <w:r w:rsidR="00DA627B" w:rsidRPr="00763D45">
        <w:t>)</w:t>
      </w:r>
    </w:p>
    <w:p w14:paraId="6F355518" w14:textId="77777777" w:rsidR="000706A1" w:rsidRPr="000706A1" w:rsidRDefault="000706A1" w:rsidP="00373B98">
      <w:pPr>
        <w:rPr>
          <w:rFonts w:ascii="Arial" w:hAnsi="Arial"/>
          <w:sz w:val="18"/>
        </w:rPr>
      </w:pPr>
      <w:r>
        <w:br w:type="page"/>
      </w:r>
    </w:p>
    <w:p w14:paraId="6C0E7293" w14:textId="77777777" w:rsidR="000362E2" w:rsidRPr="00763D45" w:rsidRDefault="00714A9F" w:rsidP="00F6669E">
      <w:pPr>
        <w:pStyle w:val="Headingabstract"/>
      </w:pPr>
      <w:r w:rsidRPr="00763D45">
        <w:lastRenderedPageBreak/>
        <w:t xml:space="preserve">Abstract </w:t>
      </w:r>
    </w:p>
    <w:p w14:paraId="16D5B8EE" w14:textId="77777777" w:rsidR="00C175CB" w:rsidRDefault="00C175CB" w:rsidP="009B3BD0">
      <w:pPr>
        <w:pStyle w:val="Keywords"/>
        <w:rPr>
          <w:i/>
        </w:rPr>
      </w:pPr>
    </w:p>
    <w:p w14:paraId="7A4C9319" w14:textId="5798AA9A" w:rsidR="00172273" w:rsidRDefault="00714A9F" w:rsidP="009B3BD0">
      <w:pPr>
        <w:pStyle w:val="Keywords"/>
      </w:pPr>
      <w:r w:rsidRPr="003F32A8">
        <w:rPr>
          <w:i/>
        </w:rPr>
        <w:t xml:space="preserve">Keywords: </w:t>
      </w:r>
      <w:r w:rsidRPr="003F32A8">
        <w:t xml:space="preserve">keyword </w:t>
      </w:r>
      <w:r w:rsidR="009B3BD0" w:rsidRPr="003F32A8">
        <w:t xml:space="preserve">1, </w:t>
      </w:r>
      <w:r w:rsidRPr="003F32A8">
        <w:t xml:space="preserve">keyword </w:t>
      </w:r>
      <w:r w:rsidR="009B3BD0" w:rsidRPr="003F32A8">
        <w:t>2</w:t>
      </w:r>
      <w:r w:rsidR="007701D9" w:rsidRPr="003F32A8">
        <w:t>…</w:t>
      </w:r>
      <w:r w:rsidR="00172273">
        <w:t xml:space="preserve"> </w:t>
      </w:r>
      <w:r w:rsidR="000711EF">
        <w:t>(use the same keywords as on the previous page)</w:t>
      </w:r>
    </w:p>
    <w:p w14:paraId="66B41FC3" w14:textId="77777777" w:rsidR="00AF3F7C" w:rsidRDefault="00AF3F7C" w:rsidP="009B3BD0">
      <w:pPr>
        <w:pStyle w:val="Keywords"/>
      </w:pPr>
      <w:r>
        <w:t xml:space="preserve"> </w:t>
      </w:r>
    </w:p>
    <w:p w14:paraId="27337B72" w14:textId="77777777" w:rsidR="00EF1D63" w:rsidRPr="003F32A8" w:rsidRDefault="00EF1D63" w:rsidP="009B3BD0">
      <w:pPr>
        <w:pStyle w:val="Keywords"/>
      </w:pPr>
      <w:r w:rsidRPr="003F32A8">
        <w:br w:type="page"/>
      </w:r>
    </w:p>
    <w:sdt>
      <w:sdtPr>
        <w:rPr>
          <w:rFonts w:asciiTheme="minorHAnsi" w:hAnsiTheme="minorHAnsi"/>
          <w:sz w:val="22"/>
          <w:szCs w:val="22"/>
          <w:lang w:val="en-US"/>
        </w:rPr>
        <w:id w:val="1183716824"/>
        <w:docPartObj>
          <w:docPartGallery w:val="Table of Contents"/>
          <w:docPartUnique/>
        </w:docPartObj>
      </w:sdtPr>
      <w:sdtEndPr>
        <w:rPr>
          <w:rFonts w:ascii="Times New Roman" w:hAnsi="Times New Roman"/>
          <w:b/>
          <w:bCs/>
          <w:sz w:val="24"/>
          <w:szCs w:val="24"/>
          <w:lang w:val="en-GB"/>
        </w:rPr>
      </w:sdtEndPr>
      <w:sdtContent>
        <w:p w14:paraId="7D1384B3" w14:textId="77777777" w:rsidR="00867FC7" w:rsidRDefault="00867FC7" w:rsidP="00867FC7">
          <w:pPr>
            <w:pStyle w:val="Headingtableofcontents"/>
          </w:pPr>
          <w:r>
            <w:t>Table of contents</w:t>
          </w:r>
        </w:p>
        <w:p w14:paraId="70D6C162" w14:textId="45F5EB7E" w:rsidR="00A12A78" w:rsidRDefault="00F42BB8">
          <w:pPr>
            <w:pStyle w:val="TOC1"/>
            <w:rPr>
              <w:rFonts w:asciiTheme="minorHAnsi" w:eastAsiaTheme="minorEastAsia" w:hAnsiTheme="minorHAnsi" w:cstheme="minorBidi"/>
              <w:b w:val="0"/>
              <w:bCs w:val="0"/>
              <w:noProof/>
              <w:sz w:val="22"/>
              <w:szCs w:val="22"/>
              <w:lang w:val="sv-SE" w:eastAsia="sv-SE"/>
            </w:rPr>
          </w:pPr>
          <w:r>
            <w:rPr>
              <w:rFonts w:asciiTheme="majorHAnsi" w:hAnsiTheme="majorHAnsi"/>
              <w:noProof/>
              <w:sz w:val="40"/>
            </w:rPr>
            <w:fldChar w:fldCharType="begin"/>
          </w:r>
          <w:r>
            <w:rPr>
              <w:rFonts w:asciiTheme="majorHAnsi" w:hAnsiTheme="majorHAnsi"/>
              <w:noProof/>
              <w:sz w:val="40"/>
            </w:rPr>
            <w:instrText xml:space="preserve"> TOC \o "1-3" \h \z \t "Heading without numbering;1" </w:instrText>
          </w:r>
          <w:r>
            <w:rPr>
              <w:rFonts w:asciiTheme="majorHAnsi" w:hAnsiTheme="majorHAnsi"/>
              <w:noProof/>
              <w:sz w:val="40"/>
            </w:rPr>
            <w:fldChar w:fldCharType="separate"/>
          </w:r>
          <w:hyperlink w:anchor="_Toc175127416" w:history="1">
            <w:r w:rsidR="00A12A78" w:rsidRPr="00E601FC">
              <w:rPr>
                <w:rStyle w:val="Hyperlink"/>
                <w:noProof/>
              </w:rPr>
              <w:t>List of tables</w:t>
            </w:r>
            <w:r w:rsidR="00A12A78">
              <w:rPr>
                <w:noProof/>
                <w:webHidden/>
              </w:rPr>
              <w:tab/>
            </w:r>
            <w:r w:rsidR="00A12A78">
              <w:rPr>
                <w:noProof/>
                <w:webHidden/>
              </w:rPr>
              <w:fldChar w:fldCharType="begin"/>
            </w:r>
            <w:r w:rsidR="00A12A78">
              <w:rPr>
                <w:noProof/>
                <w:webHidden/>
              </w:rPr>
              <w:instrText xml:space="preserve"> PAGEREF _Toc175127416 \h </w:instrText>
            </w:r>
            <w:r w:rsidR="00A12A78">
              <w:rPr>
                <w:noProof/>
                <w:webHidden/>
              </w:rPr>
            </w:r>
            <w:r w:rsidR="00A12A78">
              <w:rPr>
                <w:noProof/>
                <w:webHidden/>
              </w:rPr>
              <w:fldChar w:fldCharType="separate"/>
            </w:r>
            <w:r w:rsidR="00234A59">
              <w:rPr>
                <w:noProof/>
                <w:webHidden/>
              </w:rPr>
              <w:t>6</w:t>
            </w:r>
            <w:r w:rsidR="00A12A78">
              <w:rPr>
                <w:noProof/>
                <w:webHidden/>
              </w:rPr>
              <w:fldChar w:fldCharType="end"/>
            </w:r>
          </w:hyperlink>
        </w:p>
        <w:p w14:paraId="79C5BE44" w14:textId="0C8602E1" w:rsidR="00A12A78" w:rsidRDefault="00000000">
          <w:pPr>
            <w:pStyle w:val="TOC1"/>
            <w:rPr>
              <w:rFonts w:asciiTheme="minorHAnsi" w:eastAsiaTheme="minorEastAsia" w:hAnsiTheme="minorHAnsi" w:cstheme="minorBidi"/>
              <w:b w:val="0"/>
              <w:bCs w:val="0"/>
              <w:noProof/>
              <w:sz w:val="22"/>
              <w:szCs w:val="22"/>
              <w:lang w:val="sv-SE" w:eastAsia="sv-SE"/>
            </w:rPr>
          </w:pPr>
          <w:hyperlink w:anchor="_Toc175127417" w:history="1">
            <w:r w:rsidR="00A12A78" w:rsidRPr="00E601FC">
              <w:rPr>
                <w:rStyle w:val="Hyperlink"/>
                <w:noProof/>
              </w:rPr>
              <w:t>List of figures</w:t>
            </w:r>
            <w:r w:rsidR="00A12A78">
              <w:rPr>
                <w:noProof/>
                <w:webHidden/>
              </w:rPr>
              <w:tab/>
            </w:r>
            <w:r w:rsidR="00A12A78">
              <w:rPr>
                <w:noProof/>
                <w:webHidden/>
              </w:rPr>
              <w:fldChar w:fldCharType="begin"/>
            </w:r>
            <w:r w:rsidR="00A12A78">
              <w:rPr>
                <w:noProof/>
                <w:webHidden/>
              </w:rPr>
              <w:instrText xml:space="preserve"> PAGEREF _Toc175127417 \h </w:instrText>
            </w:r>
            <w:r w:rsidR="00A12A78">
              <w:rPr>
                <w:noProof/>
                <w:webHidden/>
              </w:rPr>
            </w:r>
            <w:r w:rsidR="00A12A78">
              <w:rPr>
                <w:noProof/>
                <w:webHidden/>
              </w:rPr>
              <w:fldChar w:fldCharType="separate"/>
            </w:r>
            <w:r w:rsidR="00234A59">
              <w:rPr>
                <w:noProof/>
                <w:webHidden/>
              </w:rPr>
              <w:t>7</w:t>
            </w:r>
            <w:r w:rsidR="00A12A78">
              <w:rPr>
                <w:noProof/>
                <w:webHidden/>
              </w:rPr>
              <w:fldChar w:fldCharType="end"/>
            </w:r>
          </w:hyperlink>
        </w:p>
        <w:p w14:paraId="322125AC" w14:textId="22ECD07D" w:rsidR="00A12A78" w:rsidRDefault="00000000">
          <w:pPr>
            <w:pStyle w:val="TOC1"/>
            <w:rPr>
              <w:rFonts w:asciiTheme="minorHAnsi" w:eastAsiaTheme="minorEastAsia" w:hAnsiTheme="minorHAnsi" w:cstheme="minorBidi"/>
              <w:b w:val="0"/>
              <w:bCs w:val="0"/>
              <w:noProof/>
              <w:sz w:val="22"/>
              <w:szCs w:val="22"/>
              <w:lang w:val="sv-SE" w:eastAsia="sv-SE"/>
            </w:rPr>
          </w:pPr>
          <w:hyperlink w:anchor="_Toc175127418" w:history="1">
            <w:r w:rsidR="00A12A78" w:rsidRPr="00E601FC">
              <w:rPr>
                <w:rStyle w:val="Hyperlink"/>
                <w:noProof/>
              </w:rPr>
              <w:t>Abbreviations</w:t>
            </w:r>
            <w:r w:rsidR="00A12A78">
              <w:rPr>
                <w:noProof/>
                <w:webHidden/>
              </w:rPr>
              <w:tab/>
            </w:r>
            <w:r w:rsidR="00A12A78">
              <w:rPr>
                <w:noProof/>
                <w:webHidden/>
              </w:rPr>
              <w:fldChar w:fldCharType="begin"/>
            </w:r>
            <w:r w:rsidR="00A12A78">
              <w:rPr>
                <w:noProof/>
                <w:webHidden/>
              </w:rPr>
              <w:instrText xml:space="preserve"> PAGEREF _Toc175127418 \h </w:instrText>
            </w:r>
            <w:r w:rsidR="00A12A78">
              <w:rPr>
                <w:noProof/>
                <w:webHidden/>
              </w:rPr>
            </w:r>
            <w:r w:rsidR="00A12A78">
              <w:rPr>
                <w:noProof/>
                <w:webHidden/>
              </w:rPr>
              <w:fldChar w:fldCharType="separate"/>
            </w:r>
            <w:r w:rsidR="00234A59">
              <w:rPr>
                <w:noProof/>
                <w:webHidden/>
              </w:rPr>
              <w:t>8</w:t>
            </w:r>
            <w:r w:rsidR="00A12A78">
              <w:rPr>
                <w:noProof/>
                <w:webHidden/>
              </w:rPr>
              <w:fldChar w:fldCharType="end"/>
            </w:r>
          </w:hyperlink>
        </w:p>
        <w:p w14:paraId="3CAF11C6" w14:textId="731B5818" w:rsidR="00A12A78" w:rsidRDefault="00000000">
          <w:pPr>
            <w:pStyle w:val="TOC1"/>
            <w:rPr>
              <w:rFonts w:asciiTheme="minorHAnsi" w:eastAsiaTheme="minorEastAsia" w:hAnsiTheme="minorHAnsi" w:cstheme="minorBidi"/>
              <w:b w:val="0"/>
              <w:bCs w:val="0"/>
              <w:noProof/>
              <w:sz w:val="22"/>
              <w:szCs w:val="22"/>
              <w:lang w:val="sv-SE" w:eastAsia="sv-SE"/>
            </w:rPr>
          </w:pPr>
          <w:hyperlink w:anchor="_Toc175127419" w:history="1">
            <w:r w:rsidR="00A12A78" w:rsidRPr="00E601FC">
              <w:rPr>
                <w:rStyle w:val="Hyperlink"/>
                <w:noProof/>
              </w:rPr>
              <w:t>1.</w:t>
            </w:r>
            <w:r w:rsidR="00A12A78">
              <w:rPr>
                <w:rFonts w:asciiTheme="minorHAnsi" w:eastAsiaTheme="minorEastAsia" w:hAnsiTheme="minorHAnsi" w:cstheme="minorBidi"/>
                <w:b w:val="0"/>
                <w:bCs w:val="0"/>
                <w:noProof/>
                <w:sz w:val="22"/>
                <w:szCs w:val="22"/>
                <w:lang w:val="sv-SE" w:eastAsia="sv-SE"/>
              </w:rPr>
              <w:tab/>
            </w:r>
            <w:r w:rsidR="00A12A78" w:rsidRPr="00E601FC">
              <w:rPr>
                <w:rStyle w:val="Hyperlink"/>
                <w:noProof/>
              </w:rPr>
              <w:t>This is the style “Heading 1”</w:t>
            </w:r>
            <w:r w:rsidR="00A12A78">
              <w:rPr>
                <w:noProof/>
                <w:webHidden/>
              </w:rPr>
              <w:tab/>
            </w:r>
            <w:r w:rsidR="00A12A78">
              <w:rPr>
                <w:noProof/>
                <w:webHidden/>
              </w:rPr>
              <w:fldChar w:fldCharType="begin"/>
            </w:r>
            <w:r w:rsidR="00A12A78">
              <w:rPr>
                <w:noProof/>
                <w:webHidden/>
              </w:rPr>
              <w:instrText xml:space="preserve"> PAGEREF _Toc175127419 \h </w:instrText>
            </w:r>
            <w:r w:rsidR="00A12A78">
              <w:rPr>
                <w:noProof/>
                <w:webHidden/>
              </w:rPr>
            </w:r>
            <w:r w:rsidR="00A12A78">
              <w:rPr>
                <w:noProof/>
                <w:webHidden/>
              </w:rPr>
              <w:fldChar w:fldCharType="separate"/>
            </w:r>
            <w:r w:rsidR="00234A59">
              <w:rPr>
                <w:b w:val="0"/>
                <w:bCs w:val="0"/>
                <w:noProof/>
                <w:webHidden/>
              </w:rPr>
              <w:t>Error! Bookmark not defined.</w:t>
            </w:r>
            <w:r w:rsidR="00A12A78">
              <w:rPr>
                <w:noProof/>
                <w:webHidden/>
              </w:rPr>
              <w:fldChar w:fldCharType="end"/>
            </w:r>
          </w:hyperlink>
        </w:p>
        <w:p w14:paraId="2349AE0D" w14:textId="06ED8CA1" w:rsidR="00A12A78" w:rsidRDefault="00000000">
          <w:pPr>
            <w:pStyle w:val="TOC2"/>
            <w:tabs>
              <w:tab w:val="right" w:leader="dot" w:pos="7920"/>
            </w:tabs>
            <w:rPr>
              <w:rFonts w:asciiTheme="minorHAnsi" w:eastAsiaTheme="minorEastAsia" w:hAnsiTheme="minorHAnsi" w:cstheme="minorBidi"/>
              <w:noProof/>
              <w:sz w:val="22"/>
              <w:szCs w:val="22"/>
              <w:lang w:val="sv-SE" w:eastAsia="sv-SE"/>
            </w:rPr>
          </w:pPr>
          <w:hyperlink w:anchor="_Toc175127420" w:history="1">
            <w:r w:rsidR="00A12A78" w:rsidRPr="00E601FC">
              <w:rPr>
                <w:rStyle w:val="Hyperlink"/>
                <w:noProof/>
              </w:rPr>
              <w:t>1.1</w:t>
            </w:r>
            <w:r w:rsidR="00A12A78">
              <w:rPr>
                <w:rFonts w:asciiTheme="minorHAnsi" w:eastAsiaTheme="minorEastAsia" w:hAnsiTheme="minorHAnsi" w:cstheme="minorBidi"/>
                <w:noProof/>
                <w:sz w:val="22"/>
                <w:szCs w:val="22"/>
                <w:lang w:val="sv-SE" w:eastAsia="sv-SE"/>
              </w:rPr>
              <w:tab/>
            </w:r>
            <w:r w:rsidR="00A12A78" w:rsidRPr="00E601FC">
              <w:rPr>
                <w:rStyle w:val="Hyperlink"/>
                <w:noProof/>
              </w:rPr>
              <w:t>This is the style “Heading 2”</w:t>
            </w:r>
            <w:r w:rsidR="00A12A78">
              <w:rPr>
                <w:noProof/>
                <w:webHidden/>
              </w:rPr>
              <w:tab/>
            </w:r>
            <w:r w:rsidR="00A12A78">
              <w:rPr>
                <w:noProof/>
                <w:webHidden/>
              </w:rPr>
              <w:fldChar w:fldCharType="begin"/>
            </w:r>
            <w:r w:rsidR="00A12A78">
              <w:rPr>
                <w:noProof/>
                <w:webHidden/>
              </w:rPr>
              <w:instrText xml:space="preserve"> PAGEREF _Toc175127420 \h </w:instrText>
            </w:r>
            <w:r w:rsidR="00A12A78">
              <w:rPr>
                <w:noProof/>
                <w:webHidden/>
              </w:rPr>
            </w:r>
            <w:r w:rsidR="00A12A78">
              <w:rPr>
                <w:noProof/>
                <w:webHidden/>
              </w:rPr>
              <w:fldChar w:fldCharType="separate"/>
            </w:r>
            <w:r w:rsidR="00234A59">
              <w:rPr>
                <w:b/>
                <w:bCs/>
                <w:noProof/>
                <w:webHidden/>
              </w:rPr>
              <w:t>Error! Bookmark not defined.</w:t>
            </w:r>
            <w:r w:rsidR="00A12A78">
              <w:rPr>
                <w:noProof/>
                <w:webHidden/>
              </w:rPr>
              <w:fldChar w:fldCharType="end"/>
            </w:r>
          </w:hyperlink>
        </w:p>
        <w:p w14:paraId="5CA6E962" w14:textId="3F0D0CC1" w:rsidR="00A12A78" w:rsidRDefault="00000000">
          <w:pPr>
            <w:pStyle w:val="TOC3"/>
            <w:tabs>
              <w:tab w:val="left" w:pos="1440"/>
              <w:tab w:val="right" w:leader="dot" w:pos="7920"/>
            </w:tabs>
            <w:rPr>
              <w:rFonts w:asciiTheme="minorHAnsi" w:eastAsiaTheme="minorEastAsia" w:hAnsiTheme="minorHAnsi" w:cstheme="minorBidi"/>
              <w:iCs w:val="0"/>
              <w:noProof/>
              <w:sz w:val="22"/>
              <w:szCs w:val="22"/>
              <w:lang w:val="sv-SE" w:eastAsia="sv-SE"/>
            </w:rPr>
          </w:pPr>
          <w:hyperlink w:anchor="_Toc175127421" w:history="1">
            <w:r w:rsidR="00A12A78" w:rsidRPr="00E601FC">
              <w:rPr>
                <w:rStyle w:val="Hyperlink"/>
                <w:noProof/>
              </w:rPr>
              <w:t>1.1.1</w:t>
            </w:r>
            <w:r w:rsidR="00A12A78">
              <w:rPr>
                <w:rFonts w:asciiTheme="minorHAnsi" w:eastAsiaTheme="minorEastAsia" w:hAnsiTheme="minorHAnsi" w:cstheme="minorBidi"/>
                <w:iCs w:val="0"/>
                <w:noProof/>
                <w:sz w:val="22"/>
                <w:szCs w:val="22"/>
                <w:lang w:val="sv-SE" w:eastAsia="sv-SE"/>
              </w:rPr>
              <w:tab/>
            </w:r>
            <w:r w:rsidR="00A12A78" w:rsidRPr="00E601FC">
              <w:rPr>
                <w:rStyle w:val="Hyperlink"/>
                <w:noProof/>
              </w:rPr>
              <w:t>This is the style “Heading 3”</w:t>
            </w:r>
            <w:r w:rsidR="00A12A78">
              <w:rPr>
                <w:noProof/>
                <w:webHidden/>
              </w:rPr>
              <w:tab/>
            </w:r>
            <w:r w:rsidR="00A12A78">
              <w:rPr>
                <w:noProof/>
                <w:webHidden/>
              </w:rPr>
              <w:fldChar w:fldCharType="begin"/>
            </w:r>
            <w:r w:rsidR="00A12A78">
              <w:rPr>
                <w:noProof/>
                <w:webHidden/>
              </w:rPr>
              <w:instrText xml:space="preserve"> PAGEREF _Toc175127421 \h </w:instrText>
            </w:r>
            <w:r w:rsidR="00A12A78">
              <w:rPr>
                <w:noProof/>
                <w:webHidden/>
              </w:rPr>
            </w:r>
            <w:r w:rsidR="00A12A78">
              <w:rPr>
                <w:noProof/>
                <w:webHidden/>
              </w:rPr>
              <w:fldChar w:fldCharType="separate"/>
            </w:r>
            <w:r w:rsidR="00234A59">
              <w:rPr>
                <w:b/>
                <w:bCs/>
                <w:noProof/>
                <w:webHidden/>
              </w:rPr>
              <w:t>Error! Bookmark not defined.</w:t>
            </w:r>
            <w:r w:rsidR="00A12A78">
              <w:rPr>
                <w:noProof/>
                <w:webHidden/>
              </w:rPr>
              <w:fldChar w:fldCharType="end"/>
            </w:r>
          </w:hyperlink>
        </w:p>
        <w:p w14:paraId="0A544B71" w14:textId="6E34E821" w:rsidR="00A12A78" w:rsidRDefault="00000000">
          <w:pPr>
            <w:pStyle w:val="TOC2"/>
            <w:tabs>
              <w:tab w:val="right" w:leader="dot" w:pos="7920"/>
            </w:tabs>
            <w:rPr>
              <w:rFonts w:asciiTheme="minorHAnsi" w:eastAsiaTheme="minorEastAsia" w:hAnsiTheme="minorHAnsi" w:cstheme="minorBidi"/>
              <w:noProof/>
              <w:sz w:val="22"/>
              <w:szCs w:val="22"/>
              <w:lang w:val="sv-SE" w:eastAsia="sv-SE"/>
            </w:rPr>
          </w:pPr>
          <w:hyperlink w:anchor="_Toc175127422" w:history="1">
            <w:r w:rsidR="00A12A78" w:rsidRPr="00E601FC">
              <w:rPr>
                <w:rStyle w:val="Hyperlink"/>
                <w:noProof/>
              </w:rPr>
              <w:t>1.2</w:t>
            </w:r>
            <w:r w:rsidR="00A12A78">
              <w:rPr>
                <w:rFonts w:asciiTheme="minorHAnsi" w:eastAsiaTheme="minorEastAsia" w:hAnsiTheme="minorHAnsi" w:cstheme="minorBidi"/>
                <w:noProof/>
                <w:sz w:val="22"/>
                <w:szCs w:val="22"/>
                <w:lang w:val="sv-SE" w:eastAsia="sv-SE"/>
              </w:rPr>
              <w:tab/>
            </w:r>
            <w:r w:rsidR="00A12A78" w:rsidRPr="00E601FC">
              <w:rPr>
                <w:rStyle w:val="Hyperlink"/>
                <w:noProof/>
              </w:rPr>
              <w:t>This is a table with a table description</w:t>
            </w:r>
            <w:r w:rsidR="00A12A78">
              <w:rPr>
                <w:noProof/>
                <w:webHidden/>
              </w:rPr>
              <w:tab/>
            </w:r>
            <w:r w:rsidR="00A12A78">
              <w:rPr>
                <w:noProof/>
                <w:webHidden/>
              </w:rPr>
              <w:fldChar w:fldCharType="begin"/>
            </w:r>
            <w:r w:rsidR="00A12A78">
              <w:rPr>
                <w:noProof/>
                <w:webHidden/>
              </w:rPr>
              <w:instrText xml:space="preserve"> PAGEREF _Toc175127422 \h </w:instrText>
            </w:r>
            <w:r w:rsidR="00A12A78">
              <w:rPr>
                <w:noProof/>
                <w:webHidden/>
              </w:rPr>
            </w:r>
            <w:r w:rsidR="00A12A78">
              <w:rPr>
                <w:noProof/>
                <w:webHidden/>
              </w:rPr>
              <w:fldChar w:fldCharType="separate"/>
            </w:r>
            <w:r w:rsidR="00234A59">
              <w:rPr>
                <w:b/>
                <w:bCs/>
                <w:noProof/>
                <w:webHidden/>
              </w:rPr>
              <w:t>Error! Bookmark not defined.</w:t>
            </w:r>
            <w:r w:rsidR="00A12A78">
              <w:rPr>
                <w:noProof/>
                <w:webHidden/>
              </w:rPr>
              <w:fldChar w:fldCharType="end"/>
            </w:r>
          </w:hyperlink>
        </w:p>
        <w:p w14:paraId="5EDEE4AC" w14:textId="3D938D68" w:rsidR="00A12A78" w:rsidRDefault="00000000">
          <w:pPr>
            <w:pStyle w:val="TOC2"/>
            <w:tabs>
              <w:tab w:val="right" w:leader="dot" w:pos="7920"/>
            </w:tabs>
            <w:rPr>
              <w:rFonts w:asciiTheme="minorHAnsi" w:eastAsiaTheme="minorEastAsia" w:hAnsiTheme="minorHAnsi" w:cstheme="minorBidi"/>
              <w:noProof/>
              <w:sz w:val="22"/>
              <w:szCs w:val="22"/>
              <w:lang w:val="sv-SE" w:eastAsia="sv-SE"/>
            </w:rPr>
          </w:pPr>
          <w:hyperlink w:anchor="_Toc175127423" w:history="1">
            <w:r w:rsidR="00A12A78" w:rsidRPr="00E601FC">
              <w:rPr>
                <w:rStyle w:val="Hyperlink"/>
                <w:noProof/>
              </w:rPr>
              <w:t>1.3</w:t>
            </w:r>
            <w:r w:rsidR="00A12A78">
              <w:rPr>
                <w:rFonts w:asciiTheme="minorHAnsi" w:eastAsiaTheme="minorEastAsia" w:hAnsiTheme="minorHAnsi" w:cstheme="minorBidi"/>
                <w:noProof/>
                <w:sz w:val="22"/>
                <w:szCs w:val="22"/>
                <w:lang w:val="sv-SE" w:eastAsia="sv-SE"/>
              </w:rPr>
              <w:tab/>
            </w:r>
            <w:r w:rsidR="00A12A78" w:rsidRPr="00E601FC">
              <w:rPr>
                <w:rStyle w:val="Hyperlink"/>
                <w:noProof/>
              </w:rPr>
              <w:t>This is a figure with a figure description</w:t>
            </w:r>
            <w:r w:rsidR="00A12A78">
              <w:rPr>
                <w:noProof/>
                <w:webHidden/>
              </w:rPr>
              <w:tab/>
            </w:r>
            <w:r w:rsidR="00A12A78">
              <w:rPr>
                <w:noProof/>
                <w:webHidden/>
              </w:rPr>
              <w:fldChar w:fldCharType="begin"/>
            </w:r>
            <w:r w:rsidR="00A12A78">
              <w:rPr>
                <w:noProof/>
                <w:webHidden/>
              </w:rPr>
              <w:instrText xml:space="preserve"> PAGEREF _Toc175127423 \h </w:instrText>
            </w:r>
            <w:r w:rsidR="00A12A78">
              <w:rPr>
                <w:noProof/>
                <w:webHidden/>
              </w:rPr>
            </w:r>
            <w:r w:rsidR="00A12A78">
              <w:rPr>
                <w:noProof/>
                <w:webHidden/>
              </w:rPr>
              <w:fldChar w:fldCharType="separate"/>
            </w:r>
            <w:r w:rsidR="00234A59">
              <w:rPr>
                <w:b/>
                <w:bCs/>
                <w:noProof/>
                <w:webHidden/>
              </w:rPr>
              <w:t>Error! Bookmark not defined.</w:t>
            </w:r>
            <w:r w:rsidR="00A12A78">
              <w:rPr>
                <w:noProof/>
                <w:webHidden/>
              </w:rPr>
              <w:fldChar w:fldCharType="end"/>
            </w:r>
          </w:hyperlink>
        </w:p>
        <w:p w14:paraId="27F78449" w14:textId="29F22CDD" w:rsidR="00A12A78" w:rsidRDefault="00000000">
          <w:pPr>
            <w:pStyle w:val="TOC2"/>
            <w:tabs>
              <w:tab w:val="right" w:leader="dot" w:pos="7920"/>
            </w:tabs>
            <w:rPr>
              <w:rFonts w:asciiTheme="minorHAnsi" w:eastAsiaTheme="minorEastAsia" w:hAnsiTheme="minorHAnsi" w:cstheme="minorBidi"/>
              <w:noProof/>
              <w:sz w:val="22"/>
              <w:szCs w:val="22"/>
              <w:lang w:val="sv-SE" w:eastAsia="sv-SE"/>
            </w:rPr>
          </w:pPr>
          <w:hyperlink w:anchor="_Toc175127424" w:history="1">
            <w:r w:rsidR="00A12A78" w:rsidRPr="00E601FC">
              <w:rPr>
                <w:rStyle w:val="Hyperlink"/>
                <w:noProof/>
              </w:rPr>
              <w:t>1.4</w:t>
            </w:r>
            <w:r w:rsidR="00A12A78">
              <w:rPr>
                <w:rFonts w:asciiTheme="minorHAnsi" w:eastAsiaTheme="minorEastAsia" w:hAnsiTheme="minorHAnsi" w:cstheme="minorBidi"/>
                <w:noProof/>
                <w:sz w:val="22"/>
                <w:szCs w:val="22"/>
                <w:lang w:val="sv-SE" w:eastAsia="sv-SE"/>
              </w:rPr>
              <w:tab/>
            </w:r>
            <w:r w:rsidR="00A12A78" w:rsidRPr="00E601FC">
              <w:rPr>
                <w:rStyle w:val="Hyperlink"/>
                <w:noProof/>
              </w:rPr>
              <w:t>This is a block quotation</w:t>
            </w:r>
            <w:r w:rsidR="00A12A78">
              <w:rPr>
                <w:noProof/>
                <w:webHidden/>
              </w:rPr>
              <w:tab/>
            </w:r>
            <w:r w:rsidR="00A12A78">
              <w:rPr>
                <w:noProof/>
                <w:webHidden/>
              </w:rPr>
              <w:fldChar w:fldCharType="begin"/>
            </w:r>
            <w:r w:rsidR="00A12A78">
              <w:rPr>
                <w:noProof/>
                <w:webHidden/>
              </w:rPr>
              <w:instrText xml:space="preserve"> PAGEREF _Toc175127424 \h </w:instrText>
            </w:r>
            <w:r w:rsidR="00A12A78">
              <w:rPr>
                <w:noProof/>
                <w:webHidden/>
              </w:rPr>
            </w:r>
            <w:r w:rsidR="00A12A78">
              <w:rPr>
                <w:noProof/>
                <w:webHidden/>
              </w:rPr>
              <w:fldChar w:fldCharType="separate"/>
            </w:r>
            <w:r w:rsidR="00234A59">
              <w:rPr>
                <w:b/>
                <w:bCs/>
                <w:noProof/>
                <w:webHidden/>
              </w:rPr>
              <w:t>Error! Bookmark not defined.</w:t>
            </w:r>
            <w:r w:rsidR="00A12A78">
              <w:rPr>
                <w:noProof/>
                <w:webHidden/>
              </w:rPr>
              <w:fldChar w:fldCharType="end"/>
            </w:r>
          </w:hyperlink>
        </w:p>
        <w:p w14:paraId="5D9AAA47" w14:textId="1097A238" w:rsidR="00A12A78" w:rsidRDefault="00000000">
          <w:pPr>
            <w:pStyle w:val="TOC2"/>
            <w:tabs>
              <w:tab w:val="right" w:leader="dot" w:pos="7920"/>
            </w:tabs>
            <w:rPr>
              <w:rFonts w:asciiTheme="minorHAnsi" w:eastAsiaTheme="minorEastAsia" w:hAnsiTheme="minorHAnsi" w:cstheme="minorBidi"/>
              <w:noProof/>
              <w:sz w:val="22"/>
              <w:szCs w:val="22"/>
              <w:lang w:val="sv-SE" w:eastAsia="sv-SE"/>
            </w:rPr>
          </w:pPr>
          <w:hyperlink w:anchor="_Toc175127425" w:history="1">
            <w:r w:rsidR="00A12A78" w:rsidRPr="00E601FC">
              <w:rPr>
                <w:rStyle w:val="Hyperlink"/>
                <w:noProof/>
              </w:rPr>
              <w:t>1.5</w:t>
            </w:r>
            <w:r w:rsidR="00A12A78">
              <w:rPr>
                <w:rFonts w:asciiTheme="minorHAnsi" w:eastAsiaTheme="minorEastAsia" w:hAnsiTheme="minorHAnsi" w:cstheme="minorBidi"/>
                <w:noProof/>
                <w:sz w:val="22"/>
                <w:szCs w:val="22"/>
                <w:lang w:val="sv-SE" w:eastAsia="sv-SE"/>
              </w:rPr>
              <w:tab/>
            </w:r>
            <w:r w:rsidR="00A12A78" w:rsidRPr="00E601FC">
              <w:rPr>
                <w:rStyle w:val="Hyperlink"/>
                <w:noProof/>
              </w:rPr>
              <w:t>You can use “Text using space” instead of “Normal”, remember to be consistent throughout the text</w:t>
            </w:r>
            <w:r w:rsidR="00A12A78">
              <w:rPr>
                <w:noProof/>
                <w:webHidden/>
              </w:rPr>
              <w:tab/>
            </w:r>
            <w:r w:rsidR="00A12A78">
              <w:rPr>
                <w:noProof/>
                <w:webHidden/>
              </w:rPr>
              <w:fldChar w:fldCharType="begin"/>
            </w:r>
            <w:r w:rsidR="00A12A78">
              <w:rPr>
                <w:noProof/>
                <w:webHidden/>
              </w:rPr>
              <w:instrText xml:space="preserve"> PAGEREF _Toc175127425 \h </w:instrText>
            </w:r>
            <w:r w:rsidR="00A12A78">
              <w:rPr>
                <w:noProof/>
                <w:webHidden/>
              </w:rPr>
            </w:r>
            <w:r w:rsidR="00A12A78">
              <w:rPr>
                <w:noProof/>
                <w:webHidden/>
              </w:rPr>
              <w:fldChar w:fldCharType="separate"/>
            </w:r>
            <w:r w:rsidR="00234A59">
              <w:rPr>
                <w:b/>
                <w:bCs/>
                <w:noProof/>
                <w:webHidden/>
              </w:rPr>
              <w:t>Error! Bookmark not defined.</w:t>
            </w:r>
            <w:r w:rsidR="00A12A78">
              <w:rPr>
                <w:noProof/>
                <w:webHidden/>
              </w:rPr>
              <w:fldChar w:fldCharType="end"/>
            </w:r>
          </w:hyperlink>
        </w:p>
        <w:p w14:paraId="118343C2" w14:textId="6C29C879" w:rsidR="00A12A78" w:rsidRDefault="00000000">
          <w:pPr>
            <w:pStyle w:val="TOC1"/>
            <w:rPr>
              <w:rFonts w:asciiTheme="minorHAnsi" w:eastAsiaTheme="minorEastAsia" w:hAnsiTheme="minorHAnsi" w:cstheme="minorBidi"/>
              <w:b w:val="0"/>
              <w:bCs w:val="0"/>
              <w:noProof/>
              <w:sz w:val="22"/>
              <w:szCs w:val="22"/>
              <w:lang w:val="sv-SE" w:eastAsia="sv-SE"/>
            </w:rPr>
          </w:pPr>
          <w:hyperlink w:anchor="_Toc175127426" w:history="1">
            <w:r w:rsidR="00A12A78" w:rsidRPr="00E601FC">
              <w:rPr>
                <w:rStyle w:val="Hyperlink"/>
                <w:noProof/>
              </w:rPr>
              <w:t>References</w:t>
            </w:r>
            <w:r w:rsidR="00A12A78">
              <w:rPr>
                <w:noProof/>
                <w:webHidden/>
              </w:rPr>
              <w:tab/>
            </w:r>
            <w:r w:rsidR="00A12A78">
              <w:rPr>
                <w:noProof/>
                <w:webHidden/>
              </w:rPr>
              <w:fldChar w:fldCharType="begin"/>
            </w:r>
            <w:r w:rsidR="00A12A78">
              <w:rPr>
                <w:noProof/>
                <w:webHidden/>
              </w:rPr>
              <w:instrText xml:space="preserve"> PAGEREF _Toc175127426 \h </w:instrText>
            </w:r>
            <w:r w:rsidR="00A12A78">
              <w:rPr>
                <w:noProof/>
                <w:webHidden/>
              </w:rPr>
            </w:r>
            <w:r w:rsidR="00A12A78">
              <w:rPr>
                <w:noProof/>
                <w:webHidden/>
              </w:rPr>
              <w:fldChar w:fldCharType="separate"/>
            </w:r>
            <w:r w:rsidR="00234A59">
              <w:rPr>
                <w:noProof/>
                <w:webHidden/>
              </w:rPr>
              <w:t>11</w:t>
            </w:r>
            <w:r w:rsidR="00A12A78">
              <w:rPr>
                <w:noProof/>
                <w:webHidden/>
              </w:rPr>
              <w:fldChar w:fldCharType="end"/>
            </w:r>
          </w:hyperlink>
        </w:p>
        <w:p w14:paraId="73CB1468" w14:textId="11A51B7D" w:rsidR="00A12A78" w:rsidRDefault="00000000">
          <w:pPr>
            <w:pStyle w:val="TOC1"/>
            <w:rPr>
              <w:rFonts w:asciiTheme="minorHAnsi" w:eastAsiaTheme="minorEastAsia" w:hAnsiTheme="minorHAnsi" w:cstheme="minorBidi"/>
              <w:b w:val="0"/>
              <w:bCs w:val="0"/>
              <w:noProof/>
              <w:sz w:val="22"/>
              <w:szCs w:val="22"/>
              <w:lang w:val="sv-SE" w:eastAsia="sv-SE"/>
            </w:rPr>
          </w:pPr>
          <w:hyperlink w:anchor="_Toc175127427" w:history="1">
            <w:r w:rsidR="00A12A78" w:rsidRPr="00E601FC">
              <w:rPr>
                <w:rStyle w:val="Hyperlink"/>
                <w:noProof/>
              </w:rPr>
              <w:t>Popular science summary</w:t>
            </w:r>
            <w:r w:rsidR="00A12A78">
              <w:rPr>
                <w:noProof/>
                <w:webHidden/>
              </w:rPr>
              <w:tab/>
            </w:r>
            <w:r w:rsidR="00A12A78">
              <w:rPr>
                <w:noProof/>
                <w:webHidden/>
              </w:rPr>
              <w:fldChar w:fldCharType="begin"/>
            </w:r>
            <w:r w:rsidR="00A12A78">
              <w:rPr>
                <w:noProof/>
                <w:webHidden/>
              </w:rPr>
              <w:instrText xml:space="preserve"> PAGEREF _Toc175127427 \h </w:instrText>
            </w:r>
            <w:r w:rsidR="00A12A78">
              <w:rPr>
                <w:noProof/>
                <w:webHidden/>
              </w:rPr>
            </w:r>
            <w:r w:rsidR="00A12A78">
              <w:rPr>
                <w:noProof/>
                <w:webHidden/>
              </w:rPr>
              <w:fldChar w:fldCharType="separate"/>
            </w:r>
            <w:r w:rsidR="00234A59">
              <w:rPr>
                <w:noProof/>
                <w:webHidden/>
              </w:rPr>
              <w:t>24</w:t>
            </w:r>
            <w:r w:rsidR="00A12A78">
              <w:rPr>
                <w:noProof/>
                <w:webHidden/>
              </w:rPr>
              <w:fldChar w:fldCharType="end"/>
            </w:r>
          </w:hyperlink>
        </w:p>
        <w:p w14:paraId="50DADD0E" w14:textId="078FBBD6" w:rsidR="00A12A78" w:rsidRDefault="00000000">
          <w:pPr>
            <w:pStyle w:val="TOC1"/>
            <w:rPr>
              <w:rFonts w:asciiTheme="minorHAnsi" w:eastAsiaTheme="minorEastAsia" w:hAnsiTheme="minorHAnsi" w:cstheme="minorBidi"/>
              <w:b w:val="0"/>
              <w:bCs w:val="0"/>
              <w:noProof/>
              <w:sz w:val="22"/>
              <w:szCs w:val="22"/>
              <w:lang w:val="sv-SE" w:eastAsia="sv-SE"/>
            </w:rPr>
          </w:pPr>
          <w:hyperlink w:anchor="_Toc175127428" w:history="1">
            <w:r w:rsidR="00A12A78" w:rsidRPr="00E601FC">
              <w:rPr>
                <w:rStyle w:val="Hyperlink"/>
                <w:noProof/>
              </w:rPr>
              <w:t>Appendix 1</w:t>
            </w:r>
            <w:r w:rsidR="00A12A78">
              <w:rPr>
                <w:noProof/>
                <w:webHidden/>
              </w:rPr>
              <w:tab/>
            </w:r>
            <w:r w:rsidR="00A12A78">
              <w:rPr>
                <w:noProof/>
                <w:webHidden/>
              </w:rPr>
              <w:fldChar w:fldCharType="begin"/>
            </w:r>
            <w:r w:rsidR="00A12A78">
              <w:rPr>
                <w:noProof/>
                <w:webHidden/>
              </w:rPr>
              <w:instrText xml:space="preserve"> PAGEREF _Toc175127428 \h </w:instrText>
            </w:r>
            <w:r w:rsidR="00A12A78">
              <w:rPr>
                <w:noProof/>
                <w:webHidden/>
              </w:rPr>
            </w:r>
            <w:r w:rsidR="00A12A78">
              <w:rPr>
                <w:noProof/>
                <w:webHidden/>
              </w:rPr>
              <w:fldChar w:fldCharType="separate"/>
            </w:r>
            <w:r w:rsidR="00234A59">
              <w:rPr>
                <w:noProof/>
                <w:webHidden/>
              </w:rPr>
              <w:t>25</w:t>
            </w:r>
            <w:r w:rsidR="00A12A78">
              <w:rPr>
                <w:noProof/>
                <w:webHidden/>
              </w:rPr>
              <w:fldChar w:fldCharType="end"/>
            </w:r>
          </w:hyperlink>
        </w:p>
        <w:p w14:paraId="775F44EA" w14:textId="77777777" w:rsidR="00867FC7" w:rsidRDefault="00F42BB8" w:rsidP="00867FC7">
          <w:pPr>
            <w:rPr>
              <w:b/>
              <w:bCs/>
            </w:rPr>
          </w:pPr>
          <w:r>
            <w:rPr>
              <w:rFonts w:asciiTheme="majorHAnsi" w:hAnsiTheme="majorHAnsi" w:cstheme="minorHAnsi"/>
              <w:b/>
              <w:bCs/>
              <w:noProof/>
              <w:sz w:val="40"/>
              <w:szCs w:val="20"/>
            </w:rPr>
            <w:fldChar w:fldCharType="end"/>
          </w:r>
        </w:p>
      </w:sdtContent>
    </w:sdt>
    <w:p w14:paraId="1CE3B541" w14:textId="77777777" w:rsidR="009538C7" w:rsidRDefault="009538C7" w:rsidP="00F145BF">
      <w:pPr>
        <w:pStyle w:val="Textafterheading"/>
      </w:pPr>
    </w:p>
    <w:p w14:paraId="66AD35D5" w14:textId="202433EA" w:rsidR="003567EB" w:rsidRDefault="003567EB" w:rsidP="003567EB"/>
    <w:p w14:paraId="1DF72790" w14:textId="77777777" w:rsidR="00212490" w:rsidRDefault="00212490" w:rsidP="003567EB"/>
    <w:p w14:paraId="2DB58A78" w14:textId="77777777" w:rsidR="003567EB" w:rsidRDefault="003567EB" w:rsidP="003567EB"/>
    <w:p w14:paraId="288DD830" w14:textId="77777777" w:rsidR="003567EB" w:rsidRPr="003567EB" w:rsidRDefault="003567EB" w:rsidP="003567EB">
      <w:pPr>
        <w:sectPr w:rsidR="003567EB" w:rsidRPr="003567EB" w:rsidSect="00321AC5">
          <w:footerReference w:type="default" r:id="rId10"/>
          <w:pgSz w:w="11900" w:h="16840"/>
          <w:pgMar w:top="1701" w:right="1985" w:bottom="1701" w:left="1985" w:header="720" w:footer="720" w:gutter="0"/>
          <w:cols w:space="708"/>
          <w:docGrid w:linePitch="360"/>
        </w:sectPr>
      </w:pPr>
    </w:p>
    <w:p w14:paraId="64AB84EC" w14:textId="77777777" w:rsidR="00906D03" w:rsidRPr="000A342B" w:rsidRDefault="000A342B" w:rsidP="0089745A">
      <w:pPr>
        <w:pStyle w:val="Headingwithoutnumbering"/>
      </w:pPr>
      <w:bookmarkStart w:id="1" w:name="_Toc76479154"/>
      <w:bookmarkStart w:id="2" w:name="_Toc175127416"/>
      <w:r w:rsidRPr="000A342B">
        <w:lastRenderedPageBreak/>
        <w:t>List of tables</w:t>
      </w:r>
      <w:bookmarkEnd w:id="1"/>
      <w:bookmarkEnd w:id="2"/>
    </w:p>
    <w:p w14:paraId="2317499F" w14:textId="77777777" w:rsidR="00FF75F7" w:rsidRDefault="00FF75F7" w:rsidP="00DF2744">
      <w:pPr>
        <w:pStyle w:val="Textafterheading"/>
      </w:pPr>
      <w:r w:rsidRPr="00673C58">
        <w:rPr>
          <w:rFonts w:asciiTheme="majorHAnsi" w:hAnsiTheme="majorHAnsi" w:cstheme="majorHAnsi"/>
          <w:noProof/>
          <w:lang w:val="sv-SE" w:eastAsia="sv-SE"/>
        </w:rPr>
        <mc:AlternateContent>
          <mc:Choice Requires="wps">
            <w:drawing>
              <wp:inline distT="0" distB="0" distL="0" distR="0" wp14:anchorId="7913F50B" wp14:editId="0DAC9212">
                <wp:extent cx="4648200" cy="1524000"/>
                <wp:effectExtent l="0" t="0" r="19050" b="19050"/>
                <wp:docPr id="10" name="Textruta 8"/>
                <wp:cNvGraphicFramePr/>
                <a:graphic xmlns:a="http://schemas.openxmlformats.org/drawingml/2006/main">
                  <a:graphicData uri="http://schemas.microsoft.com/office/word/2010/wordprocessingShape">
                    <wps:wsp>
                      <wps:cNvSpPr txBox="1"/>
                      <wps:spPr>
                        <a:xfrm>
                          <a:off x="0" y="0"/>
                          <a:ext cx="4648200" cy="1524000"/>
                        </a:xfrm>
                        <a:prstGeom prst="rect">
                          <a:avLst/>
                        </a:prstGeom>
                        <a:solidFill>
                          <a:sysClr val="window" lastClr="FFFFFF"/>
                        </a:solidFill>
                        <a:ln w="19050">
                          <a:solidFill>
                            <a:srgbClr val="CE0037"/>
                          </a:solidFill>
                        </a:ln>
                      </wps:spPr>
                      <wps:txbx>
                        <w:txbxContent>
                          <w:p w14:paraId="625CF1EC" w14:textId="77777777" w:rsidR="00FF75F7" w:rsidRPr="009F30E5" w:rsidRDefault="00FF75F7" w:rsidP="009F30E5">
                            <w:pPr>
                              <w:pStyle w:val="Headingabstract"/>
                            </w:pPr>
                            <w:r w:rsidRPr="009F30E5">
                              <w:rPr>
                                <w:shd w:val="clear" w:color="auto" w:fill="FFFF00"/>
                              </w:rPr>
                              <w:t>Adding a l</w:t>
                            </w:r>
                            <w:r w:rsidR="00EB655B" w:rsidRPr="009F30E5">
                              <w:rPr>
                                <w:shd w:val="clear" w:color="auto" w:fill="FFFF00"/>
                              </w:rPr>
                              <w:t>ist of tables</w:t>
                            </w:r>
                          </w:p>
                          <w:p w14:paraId="22B9D85B" w14:textId="77777777" w:rsidR="00FF75F7" w:rsidRDefault="00FF75F7" w:rsidP="00FF75F7">
                            <w:pPr>
                              <w:pStyle w:val="Textafterheading"/>
                            </w:pPr>
                            <w:r>
                              <w:t>To include a list of tables successfully the table descript</w:t>
                            </w:r>
                            <w:r w:rsidR="008B09EB">
                              <w:t>ions need to be added correctly.</w:t>
                            </w:r>
                            <w:r w:rsidR="003567EB">
                              <w:t xml:space="preserve"> </w:t>
                            </w:r>
                            <w:r w:rsidR="003567EB" w:rsidRPr="003567EB">
                              <w:t>The</w:t>
                            </w:r>
                            <w:r w:rsidR="003567EB">
                              <w:t xml:space="preserve"> list of</w:t>
                            </w:r>
                            <w:r w:rsidR="003567EB" w:rsidRPr="003567EB">
                              <w:t xml:space="preserve"> table</w:t>
                            </w:r>
                            <w:r w:rsidR="003567EB">
                              <w:t>s</w:t>
                            </w:r>
                            <w:r w:rsidR="003567EB" w:rsidRPr="003567EB">
                              <w:t xml:space="preserve"> is then generated automatically.</w:t>
                            </w:r>
                            <w:r>
                              <w:t xml:space="preserve"> Read more: </w:t>
                            </w:r>
                            <w:hyperlink r:id="rId11" w:history="1">
                              <w:r w:rsidRPr="00C73B9E">
                                <w:rPr>
                                  <w:rStyle w:val="Hyperlink"/>
                                </w:rPr>
                                <w:t>https://slu-se.instructure.com/courses/1097/pages/tables</w:t>
                              </w:r>
                            </w:hyperlink>
                            <w:r>
                              <w:t xml:space="preserve">. </w:t>
                            </w:r>
                          </w:p>
                          <w:p w14:paraId="4EADEAEE" w14:textId="77777777" w:rsidR="00FF75F7" w:rsidRDefault="00FF75F7" w:rsidP="00FF75F7">
                            <w:pPr>
                              <w:pStyle w:val="Textusingspace"/>
                            </w:pPr>
                            <w:r w:rsidRPr="00FF75F7">
                              <w:rPr>
                                <w:highlight w:val="yellow"/>
                              </w:rPr>
                              <w:t>Please remove this box when you no longer need these instructions.</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913F50B" id="Textruta 8" o:spid="_x0000_s1027" type="#_x0000_t202" style="width:366pt;height:1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" fillcolor="window" strokecolor="#ce0037" strokeweight="1.5pt">
                <v:textbox>
                  <w:txbxContent>
                    <w:p w14:paraId="625CF1EC" w14:textId="77777777" w:rsidR="00FF75F7" w:rsidRPr="009F30E5" w:rsidRDefault="00FF75F7" w:rsidP="009F30E5">
                      <w:pPr>
                        <w:pStyle w:val="Headingabstract"/>
                      </w:pPr>
                      <w:r w:rsidRPr="009F30E5">
                        <w:rPr>
                          <w:shd w:val="clear" w:color="auto" w:fill="FFFF00"/>
                        </w:rPr>
                        <w:t>Adding a l</w:t>
                      </w:r>
                      <w:r w:rsidR="00EB655B" w:rsidRPr="009F30E5">
                        <w:rPr>
                          <w:shd w:val="clear" w:color="auto" w:fill="FFFF00"/>
                        </w:rPr>
                        <w:t>ist of tables</w:t>
                      </w:r>
                    </w:p>
                    <w:p w14:paraId="22B9D85B" w14:textId="77777777" w:rsidR="00FF75F7" w:rsidRDefault="00FF75F7" w:rsidP="00FF75F7">
                      <w:pPr>
                        <w:pStyle w:val="Textafterheading"/>
                      </w:pPr>
                      <w:r>
                        <w:t>To include a list of tables successfully the table descript</w:t>
                      </w:r>
                      <w:r w:rsidR="008B09EB">
                        <w:t>ions need to be added correctly.</w:t>
                      </w:r>
                      <w:r w:rsidR="003567EB">
                        <w:t xml:space="preserve"> </w:t>
                      </w:r>
                      <w:r w:rsidR="003567EB" w:rsidRPr="003567EB">
                        <w:t>The</w:t>
                      </w:r>
                      <w:r w:rsidR="003567EB">
                        <w:t xml:space="preserve"> list of</w:t>
                      </w:r>
                      <w:r w:rsidR="003567EB" w:rsidRPr="003567EB">
                        <w:t xml:space="preserve"> table</w:t>
                      </w:r>
                      <w:r w:rsidR="003567EB">
                        <w:t>s</w:t>
                      </w:r>
                      <w:r w:rsidR="003567EB" w:rsidRPr="003567EB">
                        <w:t xml:space="preserve"> is then generated automatically.</w:t>
                      </w:r>
                      <w:r>
                        <w:t xml:space="preserve"> Read more: </w:t>
                      </w:r>
                      <w:hyperlink r:id="rId12" w:history="1">
                        <w:r w:rsidRPr="00C73B9E">
                          <w:rPr>
                            <w:rStyle w:val="Hyperlink"/>
                          </w:rPr>
                          <w:t>https://slu-se.instructure.com/courses/1097/pages/tables</w:t>
                        </w:r>
                      </w:hyperlink>
                      <w:r>
                        <w:t xml:space="preserve">. </w:t>
                      </w:r>
                    </w:p>
                    <w:p w14:paraId="4EADEAEE" w14:textId="77777777" w:rsidR="00FF75F7" w:rsidRDefault="00FF75F7" w:rsidP="00FF75F7">
                      <w:pPr>
                        <w:pStyle w:val="Textusingspace"/>
                      </w:pPr>
                      <w:r w:rsidRPr="00FF75F7">
                        <w:rPr>
                          <w:highlight w:val="yellow"/>
                        </w:rPr>
                        <w:t>Please remove this box when you no longer need these instructions.</w:t>
                      </w:r>
                      <w:r>
                        <w:t xml:space="preserve"> </w:t>
                      </w:r>
                    </w:p>
                  </w:txbxContent>
                </v:textbox>
                <w10:anchorlock/>
              </v:shape>
            </w:pict>
          </mc:Fallback>
        </mc:AlternateContent>
      </w:r>
    </w:p>
    <w:p w14:paraId="4F702437" w14:textId="77777777" w:rsidR="00F56AF4" w:rsidRPr="002D5B2F" w:rsidRDefault="00C34A7C" w:rsidP="00AA1963">
      <w:pPr>
        <w:pStyle w:val="Textafterlistillustrationquote"/>
      </w:pPr>
      <w:r>
        <w:t xml:space="preserve">Example of a list of tables: </w:t>
      </w:r>
    </w:p>
    <w:p w14:paraId="1C2A2873" w14:textId="77777777" w:rsidR="008659F8" w:rsidRDefault="008659F8" w:rsidP="008659F8">
      <w:pPr>
        <w:pStyle w:val="Textafterheading"/>
      </w:pPr>
    </w:p>
    <w:p w14:paraId="185E8EC9" w14:textId="69BAA87D" w:rsidR="00AF3F7C" w:rsidRDefault="00BE7AF0">
      <w:pPr>
        <w:pStyle w:val="TableofFigures"/>
        <w:tabs>
          <w:tab w:val="right" w:leader="dot" w:pos="7920"/>
        </w:tabs>
        <w:rPr>
          <w:rFonts w:asciiTheme="minorHAnsi" w:eastAsiaTheme="minorEastAsia" w:hAnsiTheme="minorHAnsi"/>
          <w:noProof/>
          <w:sz w:val="22"/>
          <w:szCs w:val="22"/>
          <w:lang w:val="sv-SE" w:eastAsia="sv-SE"/>
        </w:rPr>
      </w:pPr>
      <w:r>
        <w:fldChar w:fldCharType="begin"/>
      </w:r>
      <w:r>
        <w:instrText xml:space="preserve"> TOC \h \z \c "Table" </w:instrText>
      </w:r>
      <w:r>
        <w:fldChar w:fldCharType="separate"/>
      </w:r>
      <w:hyperlink w:anchor="_Toc174701435" w:history="1">
        <w:r w:rsidR="00AF3F7C" w:rsidRPr="00AB7FE4">
          <w:rPr>
            <w:rStyle w:val="Hyperlink"/>
            <w:noProof/>
          </w:rPr>
          <w:t>Table 1. Very important data shown in a table.</w:t>
        </w:r>
        <w:r w:rsidR="00AF3F7C">
          <w:rPr>
            <w:noProof/>
            <w:webHidden/>
          </w:rPr>
          <w:tab/>
        </w:r>
        <w:r w:rsidR="00AF3F7C">
          <w:rPr>
            <w:noProof/>
            <w:webHidden/>
          </w:rPr>
          <w:fldChar w:fldCharType="begin"/>
        </w:r>
        <w:r w:rsidR="00AF3F7C">
          <w:rPr>
            <w:noProof/>
            <w:webHidden/>
          </w:rPr>
          <w:instrText xml:space="preserve"> PAGEREF _Toc174701435 \h </w:instrText>
        </w:r>
        <w:r w:rsidR="00AF3F7C">
          <w:rPr>
            <w:noProof/>
            <w:webHidden/>
          </w:rPr>
        </w:r>
        <w:r w:rsidR="00AF3F7C">
          <w:rPr>
            <w:noProof/>
            <w:webHidden/>
          </w:rPr>
          <w:fldChar w:fldCharType="separate"/>
        </w:r>
        <w:r w:rsidR="00234A59">
          <w:rPr>
            <w:b/>
            <w:bCs/>
            <w:noProof/>
            <w:webHidden/>
          </w:rPr>
          <w:t>Error! Bookmark not defined.</w:t>
        </w:r>
        <w:r w:rsidR="00AF3F7C">
          <w:rPr>
            <w:noProof/>
            <w:webHidden/>
          </w:rPr>
          <w:fldChar w:fldCharType="end"/>
        </w:r>
      </w:hyperlink>
    </w:p>
    <w:p w14:paraId="7E9861AC" w14:textId="77777777" w:rsidR="00BE7AF0" w:rsidRPr="00BE7AF0" w:rsidRDefault="00BE7AF0" w:rsidP="00BE7AF0">
      <w:r>
        <w:fldChar w:fldCharType="end"/>
      </w:r>
    </w:p>
    <w:p w14:paraId="36E80D94" w14:textId="77777777" w:rsidR="00D6631D" w:rsidRPr="00C34A7C" w:rsidRDefault="00C34A7C" w:rsidP="00FF75F7">
      <w:pPr>
        <w:pStyle w:val="Headingwithoutnumbering"/>
      </w:pPr>
      <w:bookmarkStart w:id="3" w:name="_Toc527098942"/>
      <w:bookmarkStart w:id="4" w:name="_Toc527099066"/>
      <w:bookmarkStart w:id="5" w:name="_Toc76479155"/>
      <w:bookmarkStart w:id="6" w:name="_Toc175127417"/>
      <w:r w:rsidRPr="00C34A7C">
        <w:lastRenderedPageBreak/>
        <w:t>List of figures</w:t>
      </w:r>
      <w:bookmarkEnd w:id="3"/>
      <w:bookmarkEnd w:id="4"/>
      <w:bookmarkEnd w:id="5"/>
      <w:bookmarkEnd w:id="6"/>
    </w:p>
    <w:p w14:paraId="7F5DB79C" w14:textId="77777777" w:rsidR="00FF75F7" w:rsidRDefault="00FF75F7" w:rsidP="00D148F4">
      <w:pPr>
        <w:pStyle w:val="Textafterheading"/>
      </w:pPr>
      <w:r w:rsidRPr="00673C58">
        <w:rPr>
          <w:rFonts w:asciiTheme="majorHAnsi" w:hAnsiTheme="majorHAnsi" w:cstheme="majorHAnsi"/>
          <w:noProof/>
          <w:lang w:val="sv-SE" w:eastAsia="sv-SE"/>
        </w:rPr>
        <mc:AlternateContent>
          <mc:Choice Requires="wps">
            <w:drawing>
              <wp:inline distT="0" distB="0" distL="0" distR="0" wp14:anchorId="306C85BF" wp14:editId="4E53B59F">
                <wp:extent cx="4772025" cy="1571625"/>
                <wp:effectExtent l="0" t="0" r="28575" b="28575"/>
                <wp:docPr id="11" name="Textruta 8"/>
                <wp:cNvGraphicFramePr/>
                <a:graphic xmlns:a="http://schemas.openxmlformats.org/drawingml/2006/main">
                  <a:graphicData uri="http://schemas.microsoft.com/office/word/2010/wordprocessingShape">
                    <wps:wsp>
                      <wps:cNvSpPr txBox="1"/>
                      <wps:spPr>
                        <a:xfrm>
                          <a:off x="0" y="0"/>
                          <a:ext cx="4772025" cy="1571625"/>
                        </a:xfrm>
                        <a:prstGeom prst="rect">
                          <a:avLst/>
                        </a:prstGeom>
                        <a:solidFill>
                          <a:sysClr val="window" lastClr="FFFFFF"/>
                        </a:solidFill>
                        <a:ln w="19050">
                          <a:solidFill>
                            <a:srgbClr val="CE0037"/>
                          </a:solidFill>
                        </a:ln>
                      </wps:spPr>
                      <wps:txbx>
                        <w:txbxContent>
                          <w:p w14:paraId="753CA000" w14:textId="77777777" w:rsidR="00FF75F7" w:rsidRPr="00FF75F7" w:rsidRDefault="00FF75F7" w:rsidP="00FF75F7">
                            <w:pPr>
                              <w:pStyle w:val="Headingabstract"/>
                            </w:pPr>
                            <w:r w:rsidRPr="003567EB">
                              <w:rPr>
                                <w:highlight w:val="yellow"/>
                              </w:rPr>
                              <w:t>Adding a list of figures</w:t>
                            </w:r>
                          </w:p>
                          <w:p w14:paraId="31D30920" w14:textId="77777777" w:rsidR="00FF75F7" w:rsidRDefault="00FF75F7" w:rsidP="00FF75F7">
                            <w:pPr>
                              <w:pStyle w:val="Textafterheading"/>
                            </w:pPr>
                            <w:r>
                              <w:t>To include a list of figures successfully the figure descript</w:t>
                            </w:r>
                            <w:r w:rsidR="008B09EB">
                              <w:t>ions need to be added correctly.</w:t>
                            </w:r>
                            <w:r w:rsidR="003567EB">
                              <w:t xml:space="preserve"> </w:t>
                            </w:r>
                            <w:r w:rsidR="003567EB" w:rsidRPr="003567EB">
                              <w:t>The</w:t>
                            </w:r>
                            <w:r w:rsidR="003567EB">
                              <w:t xml:space="preserve"> list of</w:t>
                            </w:r>
                            <w:r w:rsidR="003567EB" w:rsidRPr="003567EB">
                              <w:t xml:space="preserve"> </w:t>
                            </w:r>
                            <w:r w:rsidR="003567EB">
                              <w:t>figures</w:t>
                            </w:r>
                            <w:r w:rsidR="003567EB" w:rsidRPr="003567EB">
                              <w:t xml:space="preserve"> is then generated automatically.</w:t>
                            </w:r>
                            <w:r w:rsidR="003567EB">
                              <w:t xml:space="preserve"> </w:t>
                            </w:r>
                            <w:r>
                              <w:t xml:space="preserve">Read more: </w:t>
                            </w:r>
                            <w:hyperlink r:id="rId13" w:history="1">
                              <w:r w:rsidRPr="00C73B9E">
                                <w:rPr>
                                  <w:rStyle w:val="Hyperlink"/>
                                </w:rPr>
                                <w:t>https://slu-se.instructure.com/courses/1097/pages/figures</w:t>
                              </w:r>
                            </w:hyperlink>
                            <w:r>
                              <w:t xml:space="preserve">. </w:t>
                            </w:r>
                          </w:p>
                          <w:p w14:paraId="0811EFDD" w14:textId="77777777" w:rsidR="00FF75F7" w:rsidRDefault="00FF75F7" w:rsidP="00FF75F7">
                            <w:pPr>
                              <w:pStyle w:val="Textusingspace"/>
                            </w:pPr>
                            <w:r w:rsidRPr="00FF75F7">
                              <w:rPr>
                                <w:highlight w:val="yellow"/>
                              </w:rPr>
                              <w:t>Please remove this box when you no longer need these instructions.</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06C85BF" id="_x0000_s1028" type="#_x0000_t202" style="width:375.75pt;height:1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" fillcolor="window" strokecolor="#ce0037" strokeweight="1.5pt">
                <v:textbox>
                  <w:txbxContent>
                    <w:p w14:paraId="753CA000" w14:textId="77777777" w:rsidR="00FF75F7" w:rsidRPr="00FF75F7" w:rsidRDefault="00FF75F7" w:rsidP="00FF75F7">
                      <w:pPr>
                        <w:pStyle w:val="Headingabstract"/>
                      </w:pPr>
                      <w:r w:rsidRPr="003567EB">
                        <w:rPr>
                          <w:highlight w:val="yellow"/>
                        </w:rPr>
                        <w:t>Adding a list of figures</w:t>
                      </w:r>
                    </w:p>
                    <w:p w14:paraId="31D30920" w14:textId="77777777" w:rsidR="00FF75F7" w:rsidRDefault="00FF75F7" w:rsidP="00FF75F7">
                      <w:pPr>
                        <w:pStyle w:val="Textafterheading"/>
                      </w:pPr>
                      <w:r>
                        <w:t>To include a list of figures successfully the figure descript</w:t>
                      </w:r>
                      <w:r w:rsidR="008B09EB">
                        <w:t>ions need to be added correctly.</w:t>
                      </w:r>
                      <w:r w:rsidR="003567EB">
                        <w:t xml:space="preserve"> </w:t>
                      </w:r>
                      <w:r w:rsidR="003567EB" w:rsidRPr="003567EB">
                        <w:t>The</w:t>
                      </w:r>
                      <w:r w:rsidR="003567EB">
                        <w:t xml:space="preserve"> list of</w:t>
                      </w:r>
                      <w:r w:rsidR="003567EB" w:rsidRPr="003567EB">
                        <w:t xml:space="preserve"> </w:t>
                      </w:r>
                      <w:r w:rsidR="003567EB">
                        <w:t>figures</w:t>
                      </w:r>
                      <w:r w:rsidR="003567EB" w:rsidRPr="003567EB">
                        <w:t xml:space="preserve"> is then generated automatically.</w:t>
                      </w:r>
                      <w:r w:rsidR="003567EB">
                        <w:t xml:space="preserve"> </w:t>
                      </w:r>
                      <w:r>
                        <w:t xml:space="preserve">Read more: </w:t>
                      </w:r>
                      <w:hyperlink r:id="rId14" w:history="1">
                        <w:r w:rsidRPr="00C73B9E">
                          <w:rPr>
                            <w:rStyle w:val="Hyperlink"/>
                          </w:rPr>
                          <w:t>https://slu-se.instructure.com/courses/1097/pages/figures</w:t>
                        </w:r>
                      </w:hyperlink>
                      <w:r>
                        <w:t xml:space="preserve">. </w:t>
                      </w:r>
                    </w:p>
                    <w:p w14:paraId="0811EFDD" w14:textId="77777777" w:rsidR="00FF75F7" w:rsidRDefault="00FF75F7" w:rsidP="00FF75F7">
                      <w:pPr>
                        <w:pStyle w:val="Textusingspace"/>
                      </w:pPr>
                      <w:r w:rsidRPr="00FF75F7">
                        <w:rPr>
                          <w:highlight w:val="yellow"/>
                        </w:rPr>
                        <w:t>Please remove this box when you no longer need these instructions.</w:t>
                      </w:r>
                      <w:r>
                        <w:t xml:space="preserve"> </w:t>
                      </w:r>
                    </w:p>
                  </w:txbxContent>
                </v:textbox>
                <w10:anchorlock/>
              </v:shape>
            </w:pict>
          </mc:Fallback>
        </mc:AlternateContent>
      </w:r>
    </w:p>
    <w:p w14:paraId="4959DB80" w14:textId="77777777" w:rsidR="00F56AF4" w:rsidRDefault="00E277C1" w:rsidP="00AA1963">
      <w:pPr>
        <w:pStyle w:val="Textafterlistillustrationquote"/>
      </w:pPr>
      <w:r>
        <w:t xml:space="preserve">Example of a list of figures: </w:t>
      </w:r>
    </w:p>
    <w:p w14:paraId="174692B2" w14:textId="77777777" w:rsidR="00FF75F7" w:rsidRPr="00FF75F7" w:rsidRDefault="00FF75F7" w:rsidP="00FF75F7"/>
    <w:p w14:paraId="09767E4D" w14:textId="59659BA3" w:rsidR="00FD545D" w:rsidRDefault="00BE7AF0">
      <w:pPr>
        <w:pStyle w:val="TableofFigures"/>
        <w:tabs>
          <w:tab w:val="right" w:leader="dot" w:pos="7920"/>
        </w:tabs>
        <w:rPr>
          <w:rFonts w:asciiTheme="minorHAnsi" w:eastAsiaTheme="minorEastAsia" w:hAnsiTheme="minorHAnsi"/>
          <w:noProof/>
          <w:sz w:val="22"/>
          <w:szCs w:val="22"/>
          <w:lang w:val="sv-SE" w:eastAsia="sv-SE"/>
        </w:rPr>
      </w:pPr>
      <w:r>
        <w:fldChar w:fldCharType="begin"/>
      </w:r>
      <w:r>
        <w:instrText xml:space="preserve"> TOC \h \z \c "Figure" </w:instrText>
      </w:r>
      <w:r>
        <w:fldChar w:fldCharType="separate"/>
      </w:r>
      <w:hyperlink w:anchor="_Toc176188601" w:history="1">
        <w:r w:rsidR="00FD545D" w:rsidRPr="007461B6">
          <w:rPr>
            <w:rStyle w:val="Hyperlink"/>
            <w:noProof/>
          </w:rPr>
          <w:t>Figure 1. Cows grazing in an open field. (Uzzaman, A. (2009). Cool as a cow.[photography]. https://flic.kr/p/5XxKEa [2024-09-02] CC BY-NC 2.0)</w:t>
        </w:r>
        <w:r w:rsidR="00FD545D">
          <w:rPr>
            <w:noProof/>
            <w:webHidden/>
          </w:rPr>
          <w:tab/>
        </w:r>
        <w:r w:rsidR="00FD545D">
          <w:rPr>
            <w:noProof/>
            <w:webHidden/>
          </w:rPr>
          <w:fldChar w:fldCharType="begin"/>
        </w:r>
        <w:r w:rsidR="00FD545D">
          <w:rPr>
            <w:noProof/>
            <w:webHidden/>
          </w:rPr>
          <w:instrText xml:space="preserve"> PAGEREF _Toc176188601 \h </w:instrText>
        </w:r>
        <w:r w:rsidR="00FD545D">
          <w:rPr>
            <w:noProof/>
            <w:webHidden/>
          </w:rPr>
        </w:r>
        <w:r w:rsidR="00FD545D">
          <w:rPr>
            <w:noProof/>
            <w:webHidden/>
          </w:rPr>
          <w:fldChar w:fldCharType="separate"/>
        </w:r>
        <w:r w:rsidR="00234A59">
          <w:rPr>
            <w:b/>
            <w:bCs/>
            <w:noProof/>
            <w:webHidden/>
          </w:rPr>
          <w:t>Error! Bookmark not defined.</w:t>
        </w:r>
        <w:r w:rsidR="00FD545D">
          <w:rPr>
            <w:noProof/>
            <w:webHidden/>
          </w:rPr>
          <w:fldChar w:fldCharType="end"/>
        </w:r>
      </w:hyperlink>
    </w:p>
    <w:p w14:paraId="21D7F5F7" w14:textId="77777777" w:rsidR="00BE7AF0" w:rsidRPr="00BE7AF0" w:rsidRDefault="00BE7AF0" w:rsidP="00BE7AF0">
      <w:pPr>
        <w:pStyle w:val="Textafterheading"/>
      </w:pPr>
      <w:r>
        <w:fldChar w:fldCharType="end"/>
      </w:r>
    </w:p>
    <w:p w14:paraId="7503BBBA" w14:textId="77777777" w:rsidR="00D406C4" w:rsidRPr="001C0EE0" w:rsidRDefault="001C0EE0" w:rsidP="00B304DD">
      <w:pPr>
        <w:pStyle w:val="Headingwithoutnumbering"/>
      </w:pPr>
      <w:bookmarkStart w:id="7" w:name="_Toc76479156"/>
      <w:bookmarkStart w:id="8" w:name="_Toc175127418"/>
      <w:r w:rsidRPr="001C0EE0">
        <w:lastRenderedPageBreak/>
        <w:t>Abbreviations</w:t>
      </w:r>
      <w:bookmarkEnd w:id="7"/>
      <w:bookmarkEnd w:id="8"/>
    </w:p>
    <w:p w14:paraId="2B45B4D9" w14:textId="77777777" w:rsidR="00F044DD" w:rsidRDefault="00F044DD" w:rsidP="00EE768D">
      <w:pPr>
        <w:pStyle w:val="Textafterheading"/>
      </w:pPr>
      <w:r w:rsidRPr="00673C58">
        <w:rPr>
          <w:rFonts w:asciiTheme="majorHAnsi" w:hAnsiTheme="majorHAnsi" w:cstheme="majorHAnsi"/>
          <w:noProof/>
          <w:lang w:val="sv-SE" w:eastAsia="sv-SE"/>
        </w:rPr>
        <mc:AlternateContent>
          <mc:Choice Requires="wps">
            <w:drawing>
              <wp:inline distT="0" distB="0" distL="0" distR="0" wp14:anchorId="7C6B684E" wp14:editId="3F8D667B">
                <wp:extent cx="4826442" cy="2343150"/>
                <wp:effectExtent l="0" t="0" r="12700" b="19050"/>
                <wp:docPr id="12" name="Textruta 8"/>
                <wp:cNvGraphicFramePr/>
                <a:graphic xmlns:a="http://schemas.openxmlformats.org/drawingml/2006/main">
                  <a:graphicData uri="http://schemas.microsoft.com/office/word/2010/wordprocessingShape">
                    <wps:wsp>
                      <wps:cNvSpPr txBox="1"/>
                      <wps:spPr>
                        <a:xfrm>
                          <a:off x="0" y="0"/>
                          <a:ext cx="4826442" cy="2343150"/>
                        </a:xfrm>
                        <a:prstGeom prst="rect">
                          <a:avLst/>
                        </a:prstGeom>
                        <a:solidFill>
                          <a:sysClr val="window" lastClr="FFFFFF"/>
                        </a:solidFill>
                        <a:ln w="19050">
                          <a:solidFill>
                            <a:srgbClr val="CE0037"/>
                          </a:solidFill>
                        </a:ln>
                      </wps:spPr>
                      <wps:txbx>
                        <w:txbxContent>
                          <w:p w14:paraId="2B964770" w14:textId="77777777" w:rsidR="00F044DD" w:rsidRPr="00FF75F7" w:rsidRDefault="00F044DD" w:rsidP="00F044DD">
                            <w:pPr>
                              <w:pStyle w:val="Headingabstract"/>
                            </w:pPr>
                            <w:r w:rsidRPr="00BF2860">
                              <w:rPr>
                                <w:shd w:val="clear" w:color="auto" w:fill="FFFF00"/>
                              </w:rPr>
                              <w:t>Adding a list of abbreviations</w:t>
                            </w:r>
                            <w:r w:rsidRPr="00FF75F7">
                              <w:t xml:space="preserve"> </w:t>
                            </w:r>
                          </w:p>
                          <w:p w14:paraId="3F3F5686" w14:textId="77777777" w:rsidR="00BB00B3" w:rsidRDefault="00F044DD" w:rsidP="00BB00B3">
                            <w:pPr>
                              <w:pStyle w:val="Textafterheading"/>
                            </w:pPr>
                            <w:r w:rsidRPr="008C1AF6">
                              <w:t>To make it easier for the reader, you can make a list with common abbreviations in alphabetical order.</w:t>
                            </w:r>
                            <w:r>
                              <w:t xml:space="preserve"> On this page there is a table you can use to make your list. </w:t>
                            </w:r>
                            <w:r w:rsidR="00BB00B3" w:rsidRPr="000711EF">
                              <w:t>T</w:t>
                            </w:r>
                            <w:r w:rsidR="00CB6173">
                              <w:t>ips: Activate the display</w:t>
                            </w:r>
                            <w:r w:rsidR="00BB00B3">
                              <w:t xml:space="preserve"> of </w:t>
                            </w:r>
                            <w:r w:rsidR="00CB6173">
                              <w:t>Show/Hide</w:t>
                            </w:r>
                            <w:r w:rsidR="00BB00B3">
                              <w:t xml:space="preserve"> formats </w:t>
                            </w:r>
                            <w:proofErr w:type="gramStart"/>
                            <w:r w:rsidR="00BB00B3">
                              <w:t>in order to</w:t>
                            </w:r>
                            <w:proofErr w:type="gramEnd"/>
                            <w:r w:rsidR="00BB00B3">
                              <w:t xml:space="preserve"> see blank spaces, page breaks etc:</w:t>
                            </w:r>
                          </w:p>
                          <w:p w14:paraId="7BE72D6A" w14:textId="77777777" w:rsidR="00BB00B3" w:rsidRPr="00BB00B3" w:rsidRDefault="00BB00B3" w:rsidP="00BB00B3">
                            <w:r w:rsidRPr="00151405">
                              <w:rPr>
                                <w:rFonts w:asciiTheme="majorHAnsi" w:eastAsia="Times New Roman" w:hAnsiTheme="majorHAnsi" w:cstheme="majorHAnsi"/>
                                <w:noProof/>
                                <w:sz w:val="18"/>
                                <w:szCs w:val="18"/>
                                <w:lang w:val="sv-SE" w:eastAsia="sv-SE"/>
                              </w:rPr>
                              <w:drawing>
                                <wp:inline distT="0" distB="0" distL="0" distR="0" wp14:anchorId="4121510D" wp14:editId="362F3597">
                                  <wp:extent cx="1096314" cy="450850"/>
                                  <wp:effectExtent l="0" t="0" r="8890" b="6350"/>
                                  <wp:docPr id="5" name="Bildobjekt 24" descr="Decorative figure" title="Decorativ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olda tecken.jpg"/>
                                          <pic:cNvPicPr/>
                                        </pic:nvPicPr>
                                        <pic:blipFill>
                                          <a:blip r:embed="rId15"/>
                                          <a:stretch>
                                            <a:fillRect/>
                                          </a:stretch>
                                        </pic:blipFill>
                                        <pic:spPr>
                                          <a:xfrm>
                                            <a:off x="0" y="0"/>
                                            <a:ext cx="1133178" cy="466010"/>
                                          </a:xfrm>
                                          <a:prstGeom prst="rect">
                                            <a:avLst/>
                                          </a:prstGeom>
                                        </pic:spPr>
                                      </pic:pic>
                                    </a:graphicData>
                                  </a:graphic>
                                </wp:inline>
                              </w:drawing>
                            </w:r>
                          </w:p>
                          <w:p w14:paraId="6EC63A6F" w14:textId="77777777" w:rsidR="00F044DD" w:rsidRDefault="00F044DD" w:rsidP="00F044DD">
                            <w:pPr>
                              <w:pStyle w:val="Textusingspace"/>
                            </w:pPr>
                            <w:r w:rsidRPr="00FF75F7">
                              <w:rPr>
                                <w:highlight w:val="yellow"/>
                              </w:rPr>
                              <w:t>Please remove this box when you no longer need these instructions.</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C6B684E" id="_x0000_s1029" type="#_x0000_t202" style="width:380.05pt;height:1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" fillcolor="window" strokecolor="#ce0037" strokeweight="1.5pt">
                <v:textbox>
                  <w:txbxContent>
                    <w:p w14:paraId="2B964770" w14:textId="77777777" w:rsidR="00F044DD" w:rsidRPr="00FF75F7" w:rsidRDefault="00F044DD" w:rsidP="00F044DD">
                      <w:pPr>
                        <w:pStyle w:val="Headingabstract"/>
                      </w:pPr>
                      <w:r w:rsidRPr="00BF2860">
                        <w:rPr>
                          <w:shd w:val="clear" w:color="auto" w:fill="FFFF00"/>
                        </w:rPr>
                        <w:t>Adding a list of abbreviations</w:t>
                      </w:r>
                      <w:r w:rsidRPr="00FF75F7">
                        <w:t xml:space="preserve"> </w:t>
                      </w:r>
                    </w:p>
                    <w:p w14:paraId="3F3F5686" w14:textId="77777777" w:rsidR="00BB00B3" w:rsidRDefault="00F044DD" w:rsidP="00BB00B3">
                      <w:pPr>
                        <w:pStyle w:val="Textafterheading"/>
                      </w:pPr>
                      <w:r w:rsidRPr="008C1AF6">
                        <w:t>To make it easier for the reader, you can make a list with common abbreviations in alphabetical order.</w:t>
                      </w:r>
                      <w:r>
                        <w:t xml:space="preserve"> On this page there is a table you can use to make your list. </w:t>
                      </w:r>
                      <w:r w:rsidR="00BB00B3" w:rsidRPr="000711EF">
                        <w:t>T</w:t>
                      </w:r>
                      <w:r w:rsidR="00CB6173">
                        <w:t>ips: Activate the display</w:t>
                      </w:r>
                      <w:r w:rsidR="00BB00B3">
                        <w:t xml:space="preserve"> of </w:t>
                      </w:r>
                      <w:r w:rsidR="00CB6173">
                        <w:t>Show/Hide</w:t>
                      </w:r>
                      <w:r w:rsidR="00BB00B3">
                        <w:t xml:space="preserve"> formats </w:t>
                      </w:r>
                      <w:proofErr w:type="gramStart"/>
                      <w:r w:rsidR="00BB00B3">
                        <w:t>in order to</w:t>
                      </w:r>
                      <w:proofErr w:type="gramEnd"/>
                      <w:r w:rsidR="00BB00B3">
                        <w:t xml:space="preserve"> see blank spaces, page breaks etc:</w:t>
                      </w:r>
                    </w:p>
                    <w:p w14:paraId="7BE72D6A" w14:textId="77777777" w:rsidR="00BB00B3" w:rsidRPr="00BB00B3" w:rsidRDefault="00BB00B3" w:rsidP="00BB00B3">
                      <w:r w:rsidRPr="00151405">
                        <w:rPr>
                          <w:rFonts w:asciiTheme="majorHAnsi" w:eastAsia="Times New Roman" w:hAnsiTheme="majorHAnsi" w:cstheme="majorHAnsi"/>
                          <w:noProof/>
                          <w:sz w:val="18"/>
                          <w:szCs w:val="18"/>
                          <w:lang w:val="sv-SE" w:eastAsia="sv-SE"/>
                        </w:rPr>
                        <w:drawing>
                          <wp:inline distT="0" distB="0" distL="0" distR="0" wp14:anchorId="4121510D" wp14:editId="362F3597">
                            <wp:extent cx="1096314" cy="450850"/>
                            <wp:effectExtent l="0" t="0" r="8890" b="6350"/>
                            <wp:docPr id="5" name="Bildobjekt 24" descr="Decorative figure" title="Decorativ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olda tecken.jpg"/>
                                    <pic:cNvPicPr/>
                                  </pic:nvPicPr>
                                  <pic:blipFill>
                                    <a:blip r:embed="rId15"/>
                                    <a:stretch>
                                      <a:fillRect/>
                                    </a:stretch>
                                  </pic:blipFill>
                                  <pic:spPr>
                                    <a:xfrm>
                                      <a:off x="0" y="0"/>
                                      <a:ext cx="1133178" cy="466010"/>
                                    </a:xfrm>
                                    <a:prstGeom prst="rect">
                                      <a:avLst/>
                                    </a:prstGeom>
                                  </pic:spPr>
                                </pic:pic>
                              </a:graphicData>
                            </a:graphic>
                          </wp:inline>
                        </w:drawing>
                      </w:r>
                    </w:p>
                    <w:p w14:paraId="6EC63A6F" w14:textId="77777777" w:rsidR="00F044DD" w:rsidRDefault="00F044DD" w:rsidP="00F044DD">
                      <w:pPr>
                        <w:pStyle w:val="Textusingspace"/>
                      </w:pPr>
                      <w:r w:rsidRPr="00FF75F7">
                        <w:rPr>
                          <w:highlight w:val="yellow"/>
                        </w:rPr>
                        <w:t>Please remove this box when you no longer need these instructions.</w:t>
                      </w:r>
                      <w:r>
                        <w:t xml:space="preserve"> </w:t>
                      </w:r>
                    </w:p>
                  </w:txbxContent>
                </v:textbox>
                <w10:anchorlock/>
              </v:shape>
            </w:pict>
          </mc:Fallback>
        </mc:AlternateContent>
      </w:r>
    </w:p>
    <w:p w14:paraId="2C37C06D" w14:textId="77777777" w:rsidR="00B434C8" w:rsidRPr="00B434C8" w:rsidRDefault="00B434C8" w:rsidP="008C1AF6">
      <w:pPr>
        <w:pStyle w:val="Textafterheading"/>
      </w:pPr>
    </w:p>
    <w:tbl>
      <w:tblPr>
        <w:tblStyle w:val="TableGrid"/>
        <w:tblW w:w="75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5"/>
        <w:gridCol w:w="5960"/>
      </w:tblGrid>
      <w:tr w:rsidR="002B30DC" w14:paraId="642D02F3" w14:textId="77777777" w:rsidTr="002B30DC">
        <w:trPr>
          <w:trHeight w:val="354"/>
        </w:trPr>
        <w:tc>
          <w:tcPr>
            <w:tcW w:w="1565" w:type="dxa"/>
          </w:tcPr>
          <w:p w14:paraId="71DDD609" w14:textId="77777777" w:rsidR="002B30DC" w:rsidRDefault="002B30DC" w:rsidP="00B434C8">
            <w:pPr>
              <w:pStyle w:val="Textafterheading"/>
            </w:pPr>
            <w:r>
              <w:t>Abbreviation</w:t>
            </w:r>
          </w:p>
        </w:tc>
        <w:tc>
          <w:tcPr>
            <w:tcW w:w="5960" w:type="dxa"/>
          </w:tcPr>
          <w:p w14:paraId="6668F933" w14:textId="77777777" w:rsidR="002B30DC" w:rsidRDefault="002B30DC" w:rsidP="002B30DC">
            <w:pPr>
              <w:pStyle w:val="Textafterheading"/>
            </w:pPr>
            <w:r>
              <w:t>Description</w:t>
            </w:r>
          </w:p>
        </w:tc>
      </w:tr>
      <w:tr w:rsidR="00B434C8" w14:paraId="15AA969D" w14:textId="77777777" w:rsidTr="002B30DC">
        <w:trPr>
          <w:trHeight w:val="354"/>
        </w:trPr>
        <w:tc>
          <w:tcPr>
            <w:tcW w:w="1565" w:type="dxa"/>
          </w:tcPr>
          <w:p w14:paraId="2DD713EC" w14:textId="77777777" w:rsidR="00B434C8" w:rsidRDefault="00B434C8" w:rsidP="00B434C8">
            <w:pPr>
              <w:pStyle w:val="Textafterheading"/>
            </w:pPr>
            <w:r>
              <w:t>SLU</w:t>
            </w:r>
          </w:p>
        </w:tc>
        <w:tc>
          <w:tcPr>
            <w:tcW w:w="5960" w:type="dxa"/>
          </w:tcPr>
          <w:p w14:paraId="2F2410F0" w14:textId="77777777" w:rsidR="002B30DC" w:rsidRPr="002B30DC" w:rsidRDefault="008C1AF6" w:rsidP="002B30DC">
            <w:pPr>
              <w:pStyle w:val="Textafterheading"/>
            </w:pPr>
            <w:r>
              <w:t xml:space="preserve">Swedish University of Agricultural Sciences </w:t>
            </w:r>
          </w:p>
        </w:tc>
      </w:tr>
      <w:tr w:rsidR="009E2E14" w14:paraId="52A54C8D" w14:textId="77777777" w:rsidTr="002B30DC">
        <w:trPr>
          <w:trHeight w:val="354"/>
        </w:trPr>
        <w:tc>
          <w:tcPr>
            <w:tcW w:w="1565" w:type="dxa"/>
          </w:tcPr>
          <w:p w14:paraId="4C60CD31" w14:textId="77777777" w:rsidR="009E2E14" w:rsidRDefault="009E2E14" w:rsidP="009E2E14">
            <w:pPr>
              <w:pStyle w:val="Textafterheading"/>
            </w:pPr>
            <w:r>
              <w:t>SLU</w:t>
            </w:r>
          </w:p>
        </w:tc>
        <w:tc>
          <w:tcPr>
            <w:tcW w:w="5960" w:type="dxa"/>
          </w:tcPr>
          <w:p w14:paraId="38ACA792" w14:textId="77777777" w:rsidR="009E2E14" w:rsidRDefault="009E2E14" w:rsidP="009E2E14">
            <w:pPr>
              <w:pStyle w:val="Textafterheading"/>
            </w:pPr>
            <w:r>
              <w:t xml:space="preserve">Swedish University of Agricultural Sciences </w:t>
            </w:r>
          </w:p>
        </w:tc>
      </w:tr>
      <w:tr w:rsidR="009E2E14" w14:paraId="54B11C75" w14:textId="77777777" w:rsidTr="002B30DC">
        <w:trPr>
          <w:trHeight w:val="354"/>
        </w:trPr>
        <w:tc>
          <w:tcPr>
            <w:tcW w:w="1565" w:type="dxa"/>
          </w:tcPr>
          <w:p w14:paraId="2A76A620" w14:textId="77777777" w:rsidR="009E2E14" w:rsidRDefault="009E2E14" w:rsidP="009E2E14">
            <w:pPr>
              <w:pStyle w:val="Textafterheading"/>
            </w:pPr>
            <w:r>
              <w:t>SLU</w:t>
            </w:r>
          </w:p>
        </w:tc>
        <w:tc>
          <w:tcPr>
            <w:tcW w:w="5960" w:type="dxa"/>
          </w:tcPr>
          <w:p w14:paraId="24CFD87E" w14:textId="77777777" w:rsidR="009E2E14" w:rsidRPr="009E2E14" w:rsidRDefault="009E2E14" w:rsidP="009E2E14">
            <w:pPr>
              <w:pStyle w:val="Textafterheading"/>
            </w:pPr>
            <w:r>
              <w:t xml:space="preserve">Swedish University of Agricultural Sciences </w:t>
            </w:r>
          </w:p>
        </w:tc>
      </w:tr>
      <w:tr w:rsidR="009E2E14" w14:paraId="59401703" w14:textId="77777777" w:rsidTr="002B30DC">
        <w:trPr>
          <w:trHeight w:val="354"/>
        </w:trPr>
        <w:tc>
          <w:tcPr>
            <w:tcW w:w="1565" w:type="dxa"/>
          </w:tcPr>
          <w:p w14:paraId="299DA7AC" w14:textId="77777777" w:rsidR="009E2E14" w:rsidRDefault="009E2E14" w:rsidP="009E2E14">
            <w:pPr>
              <w:pStyle w:val="Textafterheading"/>
            </w:pPr>
          </w:p>
        </w:tc>
        <w:tc>
          <w:tcPr>
            <w:tcW w:w="5960" w:type="dxa"/>
          </w:tcPr>
          <w:p w14:paraId="20362BEE" w14:textId="77777777" w:rsidR="009E2E14" w:rsidRDefault="009E2E14" w:rsidP="009E2E14">
            <w:pPr>
              <w:pStyle w:val="Textafterheading"/>
            </w:pPr>
          </w:p>
        </w:tc>
      </w:tr>
      <w:tr w:rsidR="009E2E14" w14:paraId="4795B2DA" w14:textId="77777777" w:rsidTr="002B30DC">
        <w:trPr>
          <w:trHeight w:val="354"/>
        </w:trPr>
        <w:tc>
          <w:tcPr>
            <w:tcW w:w="1565" w:type="dxa"/>
          </w:tcPr>
          <w:p w14:paraId="0ABFA7DC" w14:textId="77777777" w:rsidR="009E2E14" w:rsidRDefault="009E2E14" w:rsidP="009E2E14">
            <w:pPr>
              <w:pStyle w:val="Textafterheading"/>
            </w:pPr>
          </w:p>
        </w:tc>
        <w:tc>
          <w:tcPr>
            <w:tcW w:w="5960" w:type="dxa"/>
          </w:tcPr>
          <w:p w14:paraId="75974742" w14:textId="77777777" w:rsidR="009E2E14" w:rsidRDefault="009E2E14" w:rsidP="009E2E14">
            <w:pPr>
              <w:pStyle w:val="Textafterheading"/>
            </w:pPr>
          </w:p>
        </w:tc>
      </w:tr>
      <w:tr w:rsidR="009E2E14" w14:paraId="597AF16F" w14:textId="77777777" w:rsidTr="002B30DC">
        <w:trPr>
          <w:trHeight w:val="354"/>
        </w:trPr>
        <w:tc>
          <w:tcPr>
            <w:tcW w:w="1565" w:type="dxa"/>
          </w:tcPr>
          <w:p w14:paraId="54FB230B" w14:textId="77777777" w:rsidR="009E2E14" w:rsidRDefault="009E2E14" w:rsidP="009E2E14">
            <w:pPr>
              <w:pStyle w:val="Textafterheading"/>
            </w:pPr>
          </w:p>
        </w:tc>
        <w:tc>
          <w:tcPr>
            <w:tcW w:w="5960" w:type="dxa"/>
          </w:tcPr>
          <w:p w14:paraId="417C52A2" w14:textId="77777777" w:rsidR="009E2E14" w:rsidRDefault="009E2E14" w:rsidP="009E2E14">
            <w:pPr>
              <w:pStyle w:val="Textafterheading"/>
            </w:pPr>
          </w:p>
        </w:tc>
      </w:tr>
      <w:tr w:rsidR="009E2E14" w14:paraId="01A54B4F" w14:textId="77777777" w:rsidTr="002B30DC">
        <w:trPr>
          <w:trHeight w:val="354"/>
        </w:trPr>
        <w:tc>
          <w:tcPr>
            <w:tcW w:w="1565" w:type="dxa"/>
          </w:tcPr>
          <w:p w14:paraId="5C8D0E55" w14:textId="77777777" w:rsidR="009E2E14" w:rsidRDefault="009E2E14" w:rsidP="009E2E14">
            <w:pPr>
              <w:pStyle w:val="Textafterheading"/>
            </w:pPr>
          </w:p>
        </w:tc>
        <w:tc>
          <w:tcPr>
            <w:tcW w:w="5960" w:type="dxa"/>
          </w:tcPr>
          <w:p w14:paraId="2A6BB902" w14:textId="77777777" w:rsidR="009E2E14" w:rsidRDefault="009E2E14" w:rsidP="009E2E14">
            <w:pPr>
              <w:pStyle w:val="Textafterheading"/>
            </w:pPr>
          </w:p>
        </w:tc>
      </w:tr>
      <w:tr w:rsidR="009E2E14" w14:paraId="06C45CE6" w14:textId="77777777" w:rsidTr="002B30DC">
        <w:trPr>
          <w:trHeight w:val="354"/>
        </w:trPr>
        <w:tc>
          <w:tcPr>
            <w:tcW w:w="1565" w:type="dxa"/>
          </w:tcPr>
          <w:p w14:paraId="3D46D769" w14:textId="77777777" w:rsidR="009E2E14" w:rsidRDefault="009E2E14" w:rsidP="009E2E14">
            <w:pPr>
              <w:pStyle w:val="Textafterheading"/>
            </w:pPr>
          </w:p>
        </w:tc>
        <w:tc>
          <w:tcPr>
            <w:tcW w:w="5960" w:type="dxa"/>
          </w:tcPr>
          <w:p w14:paraId="61C2BC72" w14:textId="77777777" w:rsidR="009E2E14" w:rsidRDefault="009E2E14" w:rsidP="009E2E14">
            <w:pPr>
              <w:pStyle w:val="Textafterheading"/>
            </w:pPr>
          </w:p>
        </w:tc>
      </w:tr>
      <w:tr w:rsidR="009E2E14" w14:paraId="71B8D6E9" w14:textId="77777777" w:rsidTr="002B30DC">
        <w:trPr>
          <w:trHeight w:val="354"/>
        </w:trPr>
        <w:tc>
          <w:tcPr>
            <w:tcW w:w="1565" w:type="dxa"/>
          </w:tcPr>
          <w:p w14:paraId="362CA438" w14:textId="77777777" w:rsidR="009E2E14" w:rsidRDefault="009E2E14" w:rsidP="009E2E14">
            <w:pPr>
              <w:pStyle w:val="Textafterheading"/>
            </w:pPr>
          </w:p>
        </w:tc>
        <w:tc>
          <w:tcPr>
            <w:tcW w:w="5960" w:type="dxa"/>
          </w:tcPr>
          <w:p w14:paraId="69A4C8D1" w14:textId="77777777" w:rsidR="009E2E14" w:rsidRDefault="009E2E14" w:rsidP="009E2E14">
            <w:pPr>
              <w:pStyle w:val="Textafterheading"/>
            </w:pPr>
          </w:p>
        </w:tc>
      </w:tr>
      <w:tr w:rsidR="009E2E14" w14:paraId="394BA6F2" w14:textId="77777777" w:rsidTr="002B30DC">
        <w:trPr>
          <w:trHeight w:val="354"/>
        </w:trPr>
        <w:tc>
          <w:tcPr>
            <w:tcW w:w="1565" w:type="dxa"/>
          </w:tcPr>
          <w:p w14:paraId="5B199271" w14:textId="77777777" w:rsidR="009E2E14" w:rsidRDefault="009E2E14" w:rsidP="009E2E14">
            <w:pPr>
              <w:pStyle w:val="Textafterheading"/>
            </w:pPr>
          </w:p>
        </w:tc>
        <w:tc>
          <w:tcPr>
            <w:tcW w:w="5960" w:type="dxa"/>
          </w:tcPr>
          <w:p w14:paraId="7F13E52B" w14:textId="77777777" w:rsidR="009E2E14" w:rsidRDefault="009E2E14" w:rsidP="009E2E14">
            <w:pPr>
              <w:pStyle w:val="Textafterheading"/>
            </w:pPr>
          </w:p>
        </w:tc>
      </w:tr>
      <w:tr w:rsidR="009E2E14" w14:paraId="592A7CDF" w14:textId="77777777" w:rsidTr="002B30DC">
        <w:trPr>
          <w:trHeight w:val="354"/>
        </w:trPr>
        <w:tc>
          <w:tcPr>
            <w:tcW w:w="1565" w:type="dxa"/>
          </w:tcPr>
          <w:p w14:paraId="26506337" w14:textId="77777777" w:rsidR="009E2E14" w:rsidRDefault="009E2E14" w:rsidP="009E2E14">
            <w:pPr>
              <w:pStyle w:val="Textafterheading"/>
            </w:pPr>
          </w:p>
        </w:tc>
        <w:tc>
          <w:tcPr>
            <w:tcW w:w="5960" w:type="dxa"/>
          </w:tcPr>
          <w:p w14:paraId="74FAEB86" w14:textId="77777777" w:rsidR="009E2E14" w:rsidRDefault="009E2E14" w:rsidP="009E2E14">
            <w:pPr>
              <w:pStyle w:val="Textafterheading"/>
            </w:pPr>
          </w:p>
        </w:tc>
      </w:tr>
      <w:tr w:rsidR="009E2E14" w14:paraId="53DC113C" w14:textId="77777777" w:rsidTr="002B30DC">
        <w:trPr>
          <w:trHeight w:val="354"/>
        </w:trPr>
        <w:tc>
          <w:tcPr>
            <w:tcW w:w="1565" w:type="dxa"/>
          </w:tcPr>
          <w:p w14:paraId="4E056754" w14:textId="77777777" w:rsidR="009E2E14" w:rsidRDefault="009E2E14" w:rsidP="009E2E14">
            <w:pPr>
              <w:pStyle w:val="Textafterheading"/>
            </w:pPr>
          </w:p>
        </w:tc>
        <w:tc>
          <w:tcPr>
            <w:tcW w:w="5960" w:type="dxa"/>
          </w:tcPr>
          <w:p w14:paraId="4059E612" w14:textId="77777777" w:rsidR="009E2E14" w:rsidRDefault="009E2E14" w:rsidP="009E2E14">
            <w:pPr>
              <w:pStyle w:val="Textafterheading"/>
            </w:pPr>
          </w:p>
        </w:tc>
      </w:tr>
    </w:tbl>
    <w:p w14:paraId="3C8E1CB0" w14:textId="08524AD8" w:rsidR="0080596D" w:rsidRDefault="006F4F1D" w:rsidP="004F15F8">
      <w:pPr>
        <w:pStyle w:val="Heading1"/>
      </w:pPr>
      <w:r>
        <w:lastRenderedPageBreak/>
        <w:t>Introduction</w:t>
      </w:r>
    </w:p>
    <w:p w14:paraId="7BE3FDE0" w14:textId="7722441D" w:rsidR="00D71E5F" w:rsidRDefault="00E11605" w:rsidP="00D71E5F">
      <w:pPr>
        <w:ind w:firstLine="0"/>
      </w:pPr>
      <w:r w:rsidRPr="00E11605">
        <w:t xml:space="preserve">Climate change is projected to disrupt climactic stability and escalate the frequency and intensity of extreme weather events such as heatwaves, freeze-thaw cycles, droughts, floods, and storms </w:t>
      </w:r>
      <w:r w:rsidRPr="00E11605">
        <w:fldChar w:fldCharType="begin"/>
      </w:r>
      <w:r w:rsidR="002164A6">
        <w:instrText xml:space="preserve"> ADDIN ZOTERO_ITEM CSL_CITATION {"citationID":"rsyzkcb4","properties":{"formattedCitation":"(Mellander et al. 2007; Medicine et al. 2016)","plainCitation":"(Mellander et al. 2007; Medicine et al. 2016)","noteIndex":0},"citationItems":[{"id":1357,"uris":["http://zotero.org/users/7559248/items/2AI9EBCP"],"itemData":{"id":1357,"type":"book","abstract":"As climate has warmed over recent years, a new pattern of more frequent and more intense weather events has unfolded across the globe. Climate models simulate such changes in extreme events, and some of the reasons for the changes are well understood. Warming increases the likelihood of extremely hot days and nights, favors increased atmospheric moisture that may result in more frequent heavy rainfall and snowfall, and leads to evaporation that can exacerbate droughts. Even with evidence of these broad trends, scientists cautioned in the past that individual weather events couldn't be attributed to climate change. Now, with advances in understanding the climate science behind extreme events and the science of extreme event attribution, such blanket statements may not be accurate. The relatively young science of extreme event attribution seeks to tease out the influence of human-cause climate change from other factors, such as natural sources of variability like El NiÃ±o, as contributors to individual extreme events. Event attribution can answer questions about how much climate change influenced the probability or intensity of a specific type of weather event. As event attribution capabilities improve, they could help inform choices about assessing and managing risk, and in guiding climate adaptation strategies. This report examines the current state of science of extreme weather attribution, and identifies ways to move the science forward to improve attribution capabilities.","ISBN":"978-0-309-38097-3","language":"en","note":"Google-Books-ID: WWEpDQAAQBAJ","number-of-pages":"187","publisher":"National Academies Press","source":"Google Books","title":"Attribution of Extreme Weather Events in the Context of Climate Change","author":[{"family":"Medicine","given":"National Academies of Sciences","suffix":"Engineering, and"},{"family":"Studies","given":"Division on Earth and Life"},{"family":"Climate","given":"Board on Atmospheric Sciences","dropping-particle":"and"},{"family":"Attribution","given":"Committee on Extreme Weather Events and Climate Change"}],"issued":{"date-parts":[["2016",7,28]]}}},{"id":1367,"uris":["http://zotero.org/users/7559248/items/97NSVAML"],"itemData":{"id":1367,"type":"article-journal","abstract":"Scenarios indicate that the air temperature will increase in high latitude regions in coming decades, causing the snow covered period to shorten, the growing season to lengthen and soil temperatures to change during the winter, spring and early summer. To evaluate how a warmer climate is likely to alter the snow cover and soil temperature in Scots pine stands of varying ages in northern Sweden, climate scenarios from the Swedish regional climate modelling programme SWECLIM were used to drive a Soil-Vegetation-Atmosphere Transfer (SVAT)-model (COUP). Using the two CO2 emission scenarios A and B in the Hadley centres global climate model, HadleyA and HadleyB, SWECLIM predicts that the annual mean air temperature and precipitation will increase at most 4.8°C and 315 mm, respectively, within a century in the study region. The results of this analysis indicate that a warmer climate will shorten the period of persistent snow pack by 73–93 days, increase the average soil temperature by 0.9–1.5°C at 10 cm depth, advance soil warming by 15–19 days in spring and cause more soil freeze–thaw cycles by 31–38%. The results also predict that the large current variations in snow cover due to variations in tree interception and topography will be enhanced in the coming century, resulting in increased spatial variability in soil temperatures.","container-title":"Climatic Change","DOI":"10.1007/s10584-007-9254-3","ISSN":"1573-1480","issue":"1","journalAbbreviation":"Climatic Change","language":"en","page":"179-193","source":"Springer Link","title":"Climate change impact on snow and soil temperature in boreal Scots pine stands","volume":"85","author":[{"family":"Mellander","given":"Per-Erik"},{"family":"Löfvenius","given":"Mikaell Ottosson"},{"family":"Laudon","given":"Hjalmar"}],"issued":{"date-parts":[["2007",11,1]]}}}],"schema":"https://github.com/citation-style-language/schema/raw/master/csl-citation.json"} </w:instrText>
      </w:r>
      <w:r w:rsidRPr="00E11605">
        <w:fldChar w:fldCharType="separate"/>
      </w:r>
      <w:r w:rsidR="002164A6">
        <w:t>(</w:t>
      </w:r>
      <w:proofErr w:type="spellStart"/>
      <w:r w:rsidR="002164A6">
        <w:t>Mellander</w:t>
      </w:r>
      <w:proofErr w:type="spellEnd"/>
      <w:r w:rsidR="002164A6">
        <w:t xml:space="preserve"> et al. 2007; Medicine et al. 2016)</w:t>
      </w:r>
      <w:r w:rsidRPr="00E11605">
        <w:fldChar w:fldCharType="end"/>
      </w:r>
      <w:r w:rsidRPr="00E11605">
        <w:t xml:space="preserve">. This unsettling trajectory bestows new challenges on animals that are well adapted to specific environmental niches, having already resulted in range shifts, diminished fitness, or even extinction of species </w:t>
      </w:r>
      <w:r w:rsidRPr="00E11605">
        <w:fldChar w:fldCharType="begin"/>
      </w:r>
      <w:r w:rsidR="002164A6">
        <w:instrText xml:space="preserve"> ADDIN ZOTERO_ITEM CSL_CITATION {"citationID":"WpkMEutV","properties":{"formattedCitation":"(Parmesan &amp; Yohe 2003; Thomas et al. 2004; Zimova et al. 2016)","plainCitation":"(Parmesan &amp; Yohe 2003; Thomas et al. 2004; Zimova et al. 2016)","noteIndex":0},"citationItems":[{"id":1380,"uris":["http://zotero.org/users/7559248/items/59FAIMD8"],"itemData":{"id":1380,"type":"article-journal","abstract":"Causal attribution of recent biological trends to climate change is complicated because non-climatic influences dominate local, short-term biological changes. Any underlying signal from climate change is likely to be revealed by analyses that seek systematic trends across diverse species and geographic regions; however, debates within the Intergovernmental Panel on Climate Change (IPCC) reveal several definitions of a ‘systematic trend’. Here, we explore these differences, apply diverse analyses to more than 1,700 species, and show that recent biological trends match climate change predictions. Global meta-analyses documented significant range shifts averaging 6.1 km per decade towards the poles (or metres per decade upward), and significant mean advancement of spring events by 2.3 days per decade. We define a diagnostic fingerprint of temporal and spatial ‘sign-switching’ responses uniquely predicted by twentieth century climate trends. Among appropriate long-term/large-scale/multi-species data sets, this diagnostic fingerprint was found for 279 species. This suite of analyses generates ‘very high confidence’ (as laid down by the IPCC) that climate change is already affecting living systems.","container-title":"Nature","DOI":"10.1038/nature01286","ISSN":"1476-4687","issue":"6918","language":"en","license":"2003 Macmillan Magazines Ltd.","note":"number: 6918\npublisher: Nature Publishing Group","page":"37-42","source":"www.nature.com","title":"A globally coherent fingerprint of climate change impacts across natural systems","volume":"421","author":[{"family":"Parmesan","given":"Camille"},{"family":"Yohe","given":"Gary"}],"issued":{"date-parts":[["2003",1]]}}},{"id":1385,"uris":["http://zotero.org/users/7559248/items/RFG2TWEQ"],"itemData":{"id":1385,"type":"article-journal","abstract":"Climate change over the past </w:instrText>
      </w:r>
      <w:r w:rsidR="002164A6">
        <w:rPr>
          <w:rFonts w:ascii="Cambria Math" w:hAnsi="Cambria Math" w:cs="Cambria Math"/>
        </w:rPr>
        <w:instrText>∼</w:instrText>
      </w:r>
      <w:r w:rsidR="002164A6">
        <w:instrText>30 years has produced numerous shifts in the distributions and abundances of species1,2 and has been implicated in one species-level extinction3. Using projections of species' distributions for future climate scenarios, we assess extinction risks for sample regions that cover some 20% of the Earth's terrestrial surface. Exploring three approaches in which the estimated probability of extinction shows a power-law relationship with geographical range size, we predict, on the basis of mid-range climate-warming scenarios for 2050, that 15–37% of species in our sample of regions and taxa will be ‘committed to extinction’. When the average of the three methods and two dispersal scenarios is taken, minimal climate-warming scenarios produce lower projections of species committed to extinction (</w:instrText>
      </w:r>
      <w:r w:rsidR="002164A6">
        <w:rPr>
          <w:rFonts w:ascii="Cambria Math" w:hAnsi="Cambria Math" w:cs="Cambria Math"/>
        </w:rPr>
        <w:instrText>∼</w:instrText>
      </w:r>
      <w:r w:rsidR="002164A6">
        <w:instrText>18%) than mid-range (</w:instrText>
      </w:r>
      <w:r w:rsidR="002164A6">
        <w:rPr>
          <w:rFonts w:ascii="Cambria Math" w:hAnsi="Cambria Math" w:cs="Cambria Math"/>
        </w:rPr>
        <w:instrText>∼</w:instrText>
      </w:r>
      <w:r w:rsidR="002164A6">
        <w:instrText>24%) and maximum-change (</w:instrText>
      </w:r>
      <w:r w:rsidR="002164A6">
        <w:rPr>
          <w:rFonts w:ascii="Cambria Math" w:hAnsi="Cambria Math" w:cs="Cambria Math"/>
        </w:rPr>
        <w:instrText>∼</w:instrText>
      </w:r>
      <w:r w:rsidR="002164A6">
        <w:instrText xml:space="preserve">35%) scenarios. These estimates show the importance of rapid implementation of technologies to decrease greenhouse gas emissions and strategies for carbon sequestration.","container-title":"Nature","DOI":"10.1038/nature02121","ISSN":"1476-4687","issue":"6970","language":"en","license":"2003 Macmillan Magazines Ltd.","note":"number: 6970\npublisher: Nature Publishing Group","page":"145-148","source":"www.nature.com","title":"Extinction risk from climate change","volume":"427","author":[{"family":"Thomas","given":"Chris D."},{"family":"Cameron","given":"Alison"},{"family":"Green","given":"Rhys E."},{"family":"Bakkenes","given":"Michel"},{"family":"Beaumont","given":"Linda J."},{"family":"Collingham","given":"Yvonne C."},{"family":"Erasmus","given":"Barend F. N."},{"family":"Siqueira","given":"Marinez Ferreira","non-dropping-particle":"de"},{"family":"Grainger","given":"Alan"},{"family":"Hannah","given":"Lee"},{"family":"Hughes","given":"Lesley"},{"family":"Huntley","given":"Brian"},{"family":"Jaarsveld","given":"Albert S.","non-dropping-particle":"van"},{"family":"Midgley","given":"Guy F."},{"family":"Miles","given":"Lera"},{"family":"Ortega-Huerta","given":"Miguel A."},{"family":"Townsend Peterson","given":"A."},{"family":"Phillips","given":"Oliver L."},{"family":"Williams","given":"Stephen E."}],"issued":{"date-parts":[["2004",1]]}}},{"id":1382,"uris":["http://zotero.org/users/7559248/items/TRT3XND2"],"itemData":{"id":1382,"type":"article-journal","abstract":"Anthropogenic climate change has created myriad stressors that threaten to cause local extinctions if wild populations fail to adapt to novel conditions. We studied individual and population-level fitness costs of a climate change-induced stressor: camouflage mismatch in seasonally colour molting species confronting decreasing snow cover duration. Based on field measurements of radiocollared snowshoe hares, we found strong selection on coat colour molt phenology, such that animals mismatched with the colour of their background experienced weekly survival decreases up to 7%. In the absence of adaptive response, we show that these mortality costs would result in strong population-level declines by the end of the century. However, natural selection acting on wide individual variation in molt phenology might enable evolutionary adaptation to camouflage mismatch. We conclude that evolutionary rescue will be critical for hares and other colour molting species to keep up with climate change.","container-title":"Ecology Letters","DOI":"10.1111/ele.12568","ISSN":"1461-0248","issue":"3","journalAbbreviation":"Ecol Lett","language":"eng","note":"PMID: 26799459","page":"299-307","source":"PubMed","title":"High fitness costs of climate change-induced camouflage mismatch","volume":"19","author":[{"family":"Zimova","given":"Marketa"},{"family":"Mills","given":"L. Scott"},{"family":"Nowak","given":"J. Joshua"}],"issued":{"date-parts":[["2016",3]]}}}],"schema":"https://github.com/citation-style-language/schema/raw/master/csl-citation.json"} </w:instrText>
      </w:r>
      <w:r w:rsidRPr="00E11605">
        <w:fldChar w:fldCharType="separate"/>
      </w:r>
      <w:r w:rsidR="002164A6">
        <w:t xml:space="preserve">(Parmesan &amp; </w:t>
      </w:r>
      <w:proofErr w:type="spellStart"/>
      <w:r w:rsidR="002164A6">
        <w:t>Yohe</w:t>
      </w:r>
      <w:proofErr w:type="spellEnd"/>
      <w:r w:rsidR="002164A6">
        <w:t xml:space="preserve"> 2003; Thomas et al. 2004; </w:t>
      </w:r>
      <w:proofErr w:type="spellStart"/>
      <w:r w:rsidR="002164A6">
        <w:t>Zimova</w:t>
      </w:r>
      <w:proofErr w:type="spellEnd"/>
      <w:r w:rsidR="002164A6">
        <w:t xml:space="preserve"> et al. 2016)</w:t>
      </w:r>
      <w:r w:rsidRPr="00E11605">
        <w:fldChar w:fldCharType="end"/>
      </w:r>
      <w:r w:rsidRPr="00E11605">
        <w:t xml:space="preserve">. The European moose (Alces alces) is an example of a species that has evolved to the cold and stable climatic environments prevalent in the boreal and (sub) arctic regions of the world. Nowadays, the northern ungulate is increasingly confronted with the external conditions of a less temperate climate. Weather fluctuations can directly and indirectly influence moose fitness. An example of a direct impact is dry, hot springs causing reduced fecundity and calf body mass in Swedish moose </w:t>
      </w:r>
      <w:r w:rsidRPr="00E11605">
        <w:fldChar w:fldCharType="begin"/>
      </w:r>
      <w:r w:rsidR="002164A6">
        <w:instrText xml:space="preserve"> ADDIN ZOTERO_ITEM CSL_CITATION {"citationID":"VlxOzcDb","properties":{"formattedCitation":"(Holmes et al. 2021)","plainCitation":"(Holmes et al. 2021)","noteIndex":0},"citationItems":[{"id":1239,"uris":["http://zotero.org/users/7559248/items/FLCY6VIT"],"itemData":{"id":1239,"type":"article-journal","abstract":"As global temperatures continue to rise, increases in the frequency and intensity of climatic extremes will likely outpace average temperature increases, and may have outsized impacts on biological populations. Moose (Alces alces) are adapted to cold weather and populations are declining at the southern edge of the species’ range. Moose therefore make a suitable case study to examine the relationship between population performance and both climatic averages and the frequency of rare, intense climatic events. More than twenty years of slaughter weights and moose observations collected by hunting teams across all of Sweden show that early calf recruitment has declined throughout Sweden and calf mass has also declined, particularly in central and southern Sweden. Spring weather affected mean calf mass, which declined with higher average temperatures, more frequent very hot days (days in the 95th percentile for maximum temperature) and less precipitation during this season, though in the case of hot days only when high temperatures coincided with low rainfall. This supports previous observations of moose sensitivity to both direct heat stress and the negative impacts of hot, dry spring weather on forage quality. Recruitment was similarly impacted, and the interaction between the previous year’s temperature and precipitation supports a lagged effect of weather on recruitment, via female condition. Finally, cold winter temperatures and deeper snow were associated with reduced calf mass during the following autumn, while deeper snow was additionally linked to fewer calves per female. Our results suggest that similar patterns may exist for averages and the frequency of extreme values, but it is important to examine both in order to improve biological relevance. The significant and ongoing declines in calf mass in southern populations and calf recruitment throughout Sweden should serve as an early warning that Eurasian moose may suffer from climate change in similar ways to North American moose. We discuss conservation management strategies, both in terms of harvest as well as landscape management, that may help mitigate the observed patterns.","container-title":"Global Ecology and Conservation","DOI":"10.1016/j.gecco.2021.e01594","ISSN":"2351-9894","journalAbbreviation":"Global Ecology and Conservation","page":"e01594","source":"ScienceDirect","title":"Declining recruitment and mass of Swedish moose calves linked to hot, dry springs and snowy winters","volume":"27","author":[{"family":"Holmes","given":"Sheila M."},{"family":"Cromsigt","given":"Joris P. G. M."},{"family":"Danell","given":"Kjell"},{"family":"Ericsson","given":"Göran"},{"family":"Singh","given":"Navinder J."},{"family":"Widemo","given":"Fredrik"}],"issued":{"date-parts":[["2021",6,1]]}}}],"schema":"https://github.com/citation-style-language/schema/raw/master/csl-citation.json"} </w:instrText>
      </w:r>
      <w:r w:rsidRPr="00E11605">
        <w:fldChar w:fldCharType="separate"/>
      </w:r>
      <w:r w:rsidR="002164A6">
        <w:t>(Holmes et al. 2021)</w:t>
      </w:r>
      <w:r w:rsidRPr="00E11605">
        <w:fldChar w:fldCharType="end"/>
      </w:r>
      <w:r w:rsidRPr="00E11605">
        <w:t xml:space="preserve">. Indirect repercussions can manifest as reduced access to foraging habitat due to ground-icing after a freeze-thaw cycle, or habitat destruction after a major storm </w:t>
      </w:r>
      <w:r w:rsidRPr="00E11605">
        <w:fldChar w:fldCharType="begin"/>
      </w:r>
      <w:r w:rsidR="002164A6">
        <w:instrText xml:space="preserve"> ADDIN ZOTERO_ITEM CSL_CITATION {"citationID":"BqsNfppU","properties":{"formattedCitation":"(Abernathy et al. 2019)","plainCitation":"(Abernathy et al. 2019)","noteIndex":0},"citationItems":[{"id":1462,"uris":["http://zotero.org/users/7559248/items/VZMEGRUS"],"itemData":{"id":1462,"type":"article-journal","abstract":"Extreme climatic events (ECEs) are increasing in frequency and intensity and this necessitates understanding their influence on organisms. Animal behaviour may mitigate the effects of ECEs, but field studies are rare because ECEs are infrequent and unpredictable. Hurricane Irma made landfall in southwestern Florida where we were monitoring white-tailed deer (Odocoileus virginianus seminolus) with GPS collars. We report on an opportunistic case study of behavioural responses exhibited by a large mammal during an ECE, mitigation strategies for reducing the severity of the ECE effects, and the demographic effect of the ECE based on known-fate of individual animals. Deer altered resource selection by selecting higher elevation pine and hardwood forests and avoiding marshes. Most deer left their home ranges during Hurricane Irma, and the probability of leaving was inversely related to home range area. Movement rates increased the day of the storm, and no mortality was attributed to Hurricane Irma. We suggest deer mobility and refuge habitat allowed deer to behaviourally mitigate the negative effects of the storm, and ultimately, aid in survival. Our work contributes to the small but growing body of literature linking behavioural responses exhibited during ECEs to survival, which cumulatively will provide insight for predictions of a species resilience to ECEs and improve our understanding of how behavioural traits offset the negative impacts of global climate change.","container-title":"Proceedings of the Royal Society B: Biological Sciences","DOI":"10.1098/rspb.2019.2230","issue":"1916","note":"publisher: Royal Society","page":"20192230","source":"royalsocietypublishing.org (Atypon)","title":"Deer movement and resource selection during Hurricane Irma: implications for extreme climatic events and wildlife","title-short":"Deer movement and resource selection during Hurricane Irma","volume":"286","author":[{"family":"Abernathy","given":"H. N."},{"family":"Crawford","given":"D. A."},{"family":"Garrison","given":"E. P."},{"family":"Chandler","given":"R. B."},{"family":"Conner","given":"M. L."},{"family":"Miller","given":"K. V."},{"family":"Cherry","given":"M. J."}],"issued":{"date-parts":[["2019",11,27]]}}}],"schema":"https://github.com/citation-style-language/schema/raw/master/csl-citation.json"} </w:instrText>
      </w:r>
      <w:r w:rsidRPr="00E11605">
        <w:fldChar w:fldCharType="separate"/>
      </w:r>
      <w:r w:rsidR="002164A6">
        <w:t>(Abernathy et al. 2019)</w:t>
      </w:r>
      <w:r w:rsidRPr="00E11605">
        <w:fldChar w:fldCharType="end"/>
      </w:r>
      <w:r w:rsidRPr="00E11605">
        <w:t>.</w:t>
      </w:r>
      <w:r>
        <w:t xml:space="preserve"> </w:t>
      </w:r>
      <w:r w:rsidRPr="00E11605">
        <w:t xml:space="preserve">Fortunately, animals possess remarkable capacity to adapt to shifting environments, and can often do so by migrating, seeking alternative habitats, or adjusting behaviour — a phenomenon termed phenotypic plasticity. </w:t>
      </w:r>
      <w:r w:rsidR="00512C4E">
        <w:t>Over the past decades, findings in moose studies</w:t>
      </w:r>
      <w:r w:rsidR="00675299">
        <w:t xml:space="preserve"> </w:t>
      </w:r>
      <w:r w:rsidR="00512C4E">
        <w:t xml:space="preserve">show moose selectin for </w:t>
      </w:r>
      <w:r w:rsidRPr="00E11605">
        <w:t xml:space="preserve"> thermal shelter over foraging quality </w:t>
      </w:r>
      <w:r w:rsidRPr="00E11605">
        <w:fldChar w:fldCharType="begin"/>
      </w:r>
      <w:r w:rsidR="002164A6">
        <w:instrText xml:space="preserve"> ADDIN ZOTERO_ITEM CSL_CITATION {"citationID":"PnPmZrUP","properties":{"formattedCitation":"(van Beest et al. 2012)","plainCitation":"(van Beest et al. 2012)","noteIndex":0},"citationItems":[{"id":1431,"uris":["http://zotero.org/users/7559248/items/X89IXSXW"],"itemData":{"id":1431,"type":"article-journal","abstract":"The behavioural response of animals to unfavourable climatic conditions has received increased attention recently. While many studies have examined the behavioural responses of endotherms to cold temperatures, thermoregulatory behaviour may also occur in response to heat stress. We evaluated whether a heat-sensitive northern ungulate, the moose, Alces alces, showed thermoregulatory behaviour in response to ambient temperature in two populations in southern Norway. We quantified the seasonal habitat use of GPS-collared adult females, as well as fine-scale habitat selection patterns, in relation to time of day and critical temperature thresholds thought to induce heat stress. We also assessed whether temperature-associated changes in spatial behaviour led to a shift in the availability of thermal cover and forage at the chosen location. Frequent exposure to temperatures above critical thresholds occurred in both summer and winter and in both study areas. Moose responded by seeking thermal shelter in mature coniferous forest and avoiding open habitat types, leading to a decrease in local forage availability in summer but not in winter. Differences in habitat choice in response to temperature were most pronounced at twilight. We found that fine-scale habitat selection analyses, using step-selection functions, more effectively revealed thermoregulatory behaviour in both seasons and populations than did habitat use. This is because habitat selection analyses are better able to identify limiting factors operating at different spatiotemporal scales than is habitat use. Our results clearly show that ambient temperature affected fine-scale behavioural decisions of moose with consequences for forage accessibility, especially during summer. As the climate changes, the limiting effect of ambient temperature (cold and high) on animal behaviour is likely to increase, potentially influencing individual fitness and population dynamics.","container-title":"Animal Behaviour","DOI":"10.1016/j.anbehav.2012.06.032","ISSN":"0003-3472","issue":"3","journalAbbreviation":"Animal Behaviour","page":"723-735","source":"ScienceDirect","title":"Temperature-mediated habitat use and selection by a heat-sensitive northern ungulate","volume":"84","author":[{"family":"Beest","given":"Floris M.","non-dropping-particle":"van"},{"family":"Van Moorter","given":"Bram"},{"family":"Milner","given":"Jos M."}],"issued":{"date-parts":[["2012",9,1]]}}}],"schema":"https://github.com/citation-style-language/schema/raw/master/csl-citation.json"} </w:instrText>
      </w:r>
      <w:r w:rsidRPr="00E11605">
        <w:fldChar w:fldCharType="separate"/>
      </w:r>
      <w:r w:rsidR="002164A6">
        <w:t>(van Beest et al. 2012)</w:t>
      </w:r>
      <w:r w:rsidRPr="00E11605">
        <w:fldChar w:fldCharType="end"/>
      </w:r>
      <w:r w:rsidR="00675299">
        <w:t xml:space="preserve">, and individuals </w:t>
      </w:r>
      <w:r w:rsidRPr="00E11605">
        <w:t xml:space="preserve">displaying thermoregulatory behaviours amidst heat stress </w:t>
      </w:r>
      <w:r w:rsidR="00675299">
        <w:t xml:space="preserve">exhibiting </w:t>
      </w:r>
      <w:r w:rsidRPr="00E11605">
        <w:t>improved body conditions</w:t>
      </w:r>
      <w:r w:rsidR="00675299">
        <w:t xml:space="preserve"> </w:t>
      </w:r>
      <w:r w:rsidRPr="00E11605">
        <w:fldChar w:fldCharType="begin"/>
      </w:r>
      <w:r w:rsidR="002164A6">
        <w:instrText xml:space="preserve"> ADDIN ZOTERO_ITEM CSL_CITATION {"citationID":"r3EHiFBa","properties":{"formattedCitation":"(van Beest &amp; Milner 2013)","plainCitation":"(van Beest &amp; Milner 2013)","noteIndex":0},"citationItems":[{"id":1416,"uris":["http://zotero.org/users/7559248/items/KT293C6R"],"itemData":{"id":1416,"type":"article-journal","abstract":"BACKGROUND: Empirical tests that link temperature-mediated changes in behaviour (activity and resource selection) to individual fitness or condition are currently lacking for endotherms yet may be critical to understanding the effect of climate change on population dynamics. Moose (Alces alces) are thought to suffer from heat stress in all seasons so provide a good biological model to test whether exposure to non-optimal ambient temperatures influence seasonal changes in body mass. Seasonal mass change is an important fitness correlate of large herbivores and affects reproductive success of female moose.\nMETHODOLOGY/PRINCIPAL FINDINGS: Using GPS-collared adult female moose from two populations in southern Norway we quantified individual differences in seasonal activity budget and resource selection patterns as a function of seasonal temperatures thought to induce heat stress in moose. Individual body mass was recorded in early and late winter, and autumn to calculate seasonal mass changes (n = 52 over winter, n = 47 over summer). We found large individual differences in temperature-dependent resource selection patterns as well as within and between season variability in thermoregulatory strategies. As expected, individuals using an optimal strategy, selecting young successional forest (foraging habitat) at low ambient temperatures and mature coniferous forest (thermal shelter) during thermally stressful conditions, lost less mass in winter and gained more mass in summer.\nCONCLUSIONS/SIGNIFICANCE: This study provides evidence that behavioural responses to temperature have important consequences for seasonal mass change in moose living in the south of their distribution in Norway, and may be a contributing factor to recently observed declines in moose demographic performance. Although the mechanisms that underlie the observed temperature mediated habitat-fitness relationship remain to be tested, physiological state and individual variation in thermal tolerance are likely contributory factors. Climate-related effects on animal behaviour, and subsequently fitness, are expected to intensify as global warming continues.","container-title":"PloS One","DOI":"10.1371/journal.pone.0065972","ISSN":"1932-6203","issue":"6","journalAbbreviation":"PLoS One","language":"eng","note":"PMID: 23776584\nPMCID: PMC3679019","page":"e65972","source":"PubMed","title":"Behavioural responses to thermal conditions affect seasonal mass change in a heat-sensitive northern ungulate","volume":"8","author":[{"family":"Beest","given":"Floris M.","non-dropping-particle":"van"},{"family":"Milner","given":"Jos M."}],"issued":{"date-parts":[["2013"]]}}}],"schema":"https://github.com/citation-style-language/schema/raw/master/csl-citation.json"} </w:instrText>
      </w:r>
      <w:r w:rsidRPr="00E11605">
        <w:fldChar w:fldCharType="separate"/>
      </w:r>
      <w:r w:rsidR="002164A6">
        <w:t>(van Beest &amp; Milner 2013)</w:t>
      </w:r>
      <w:r w:rsidRPr="00E11605">
        <w:fldChar w:fldCharType="end"/>
      </w:r>
      <w:r w:rsidRPr="00E11605">
        <w:t>.</w:t>
      </w:r>
      <w:r w:rsidR="00D71E5F">
        <w:t xml:space="preserve"> Questions are now raised on the effects of these findings, an </w:t>
      </w:r>
      <w:r w:rsidR="00D71E5F" w:rsidRPr="00E11605">
        <w:t xml:space="preserve">whether species can adapt fast enough to keep up with their changing environments </w:t>
      </w:r>
      <w:r w:rsidR="00D71E5F" w:rsidRPr="00E11605">
        <w:fldChar w:fldCharType="begin"/>
      </w:r>
      <w:r w:rsidR="002164A6">
        <w:instrText xml:space="preserve"> ADDIN ZOTERO_ITEM CSL_CITATION {"citationID":"FuUZmFnz","properties":{"formattedCitation":"(Visser 2008)","plainCitation":"(Visser 2008)","noteIndex":0},"citationItems":[{"id":1626,"uris":["http://zotero.org/users/7559248/items/9AEURN53"],"itemData":{"id":1626,"type":"article-journal","abstract":"The pivotal question in the debate on the ecological effects of climate change is whether species will be able to adapt fast enough to keep up with their changing environment. If we establish the maximal rate of adaptation, this will set an upper limit to the rate at which temperatures can increase without loss of biodiversity.\n\nThe rate of adaptation will primarily be set by the rate of microevolution since (i) phenotypic plasticity alone is not sufficient as reaction norms will no longer be adaptive and hence microevolution on the reaction norm is needed, (ii) learning will be favourable to the individual but cannot be passed on to the next generations, (iii) maternal effects may play a role but, as with other forms of phenotypic plasticity, the response of offspring to the maternal cues will no longer be adaptive in a changing environment, and (iv) adaptation via immigration of individuals with genotypes adapted to warmer environments also involves microevolution as these genotypes are better adapted in terms of temperature, but not in terms of, for instance, photoperiod.\n\nLong-term studies on wild populations with individually known animals play an essential role in detecting and understanding the temporal trends in life-history traits, and to estimate the heritability of, and selection pressures on, life-history traits. However, additional measurements on other trophic levels and on the mechanisms underlying phenotypic plasticity are needed to predict the rate of microevolution, especially under changing conditions.\n\nUsing this knowledge on heritability of, and selection on, life-history traits, in combination with climate scenarios, we will be able to predict the rate of adaptation for different climate scenarios. The final step is to use ecoevolutionary dynamical models to make the link to population viability and from there to biodiversity loss for those scenarios where the rate of adaptation is insufficient.","container-title":"Proceedings of the Royal Society B: Biological Sciences","DOI":"10.1098/rspb.2007.0997","issue":"1635","note":"publisher: Royal Society","page":"649-659","source":"royalsocietypublishing.org (Atypon)","title":"Keeping up with a warming world; assessing the rate of adaptation to climate change","volume":"275","author":[{"family":"Visser","given":"Marcel E"}],"issued":{"date-parts":[["2008",1,23]]}}}],"schema":"https://github.com/citation-style-language/schema/raw/master/csl-citation.json"} </w:instrText>
      </w:r>
      <w:r w:rsidR="00D71E5F" w:rsidRPr="00E11605">
        <w:fldChar w:fldCharType="separate"/>
      </w:r>
      <w:r w:rsidR="002164A6">
        <w:t>(Visser 2008)</w:t>
      </w:r>
      <w:r w:rsidR="00D71E5F" w:rsidRPr="00E11605">
        <w:fldChar w:fldCharType="end"/>
      </w:r>
      <w:r w:rsidR="00D71E5F" w:rsidRPr="00E11605">
        <w:t xml:space="preserve">. </w:t>
      </w:r>
    </w:p>
    <w:p w14:paraId="41555ACE" w14:textId="77777777" w:rsidR="00D71E5F" w:rsidRDefault="00D71E5F" w:rsidP="00D71E5F">
      <w:pPr>
        <w:ind w:firstLine="0"/>
      </w:pPr>
    </w:p>
    <w:p w14:paraId="0027597A" w14:textId="53E1CF33" w:rsidR="00E11605" w:rsidRDefault="00D71E5F" w:rsidP="00512C4E">
      <w:pPr>
        <w:ind w:firstLine="0"/>
      </w:pPr>
      <w:r w:rsidRPr="00E11605">
        <w:t xml:space="preserve">Changes in behavioural patterns, even when beneficial for individual fitness, may inadvertently side line other vital activities such as foraging or parental care </w:t>
      </w:r>
      <w:r w:rsidRPr="00E11605">
        <w:fldChar w:fldCharType="begin"/>
      </w:r>
      <w:r w:rsidR="002164A6">
        <w:instrText xml:space="preserve"> ADDIN ZOTERO_ITEM CSL_CITATION {"citationID":"mlqT2CqS","properties":{"formattedCitation":"(Cunningham et al. 2021)","plainCitation":"(Cunningham et al. 2021)","noteIndex":0},"citationItems":[{"id":1516,"uris":["http://zotero.org/users/7559248/items/6WNIC2U3"],"itemData":{"id":1516,"type":"article-journal","abstract":"As global temperatures reach record highs, threats posed by climate change to biodiversity become ever more severe. For endotherms, maintaining body temperature within safe bounds is fundamental for performance and survival. Animals routinely modify their behavior to buffer physiological impacts of high temperatures (eg ceasing activity, seeking shade). However, this can impose substantial costs related to missed opportunities to engage in other important activities, with potentially large but often overlooked consequences for survival and reproduction. Here, we outline behavioral trade-offs birds and mammals face in navigating thermal landscapes and associated challenges of balancing energy, water, and time budgets; review the rapidly expanding knowledge in this field; and summarize examples – across taxa – of fitness costs during hot weather. We argue that a shift is needed in evaluating the impacts of heat on birds and mammals, and that fitness costs of missed opportunities must be explicitly integrated into climate-change vulnerability frameworks.","container-title":"Frontiers in Ecology and the Environment","DOI":"10.1002/fee.2324","ISSN":"1540-9309","issue":"5","language":"en","license":"© The Ecological Society of America","note":"_eprint: https://onlinelibrary.wiley.com/doi/pdf/10.1002/fee.2324","page":"300-307","source":"Wiley Online Library","title":"Opportunity costs and the response of birds and mammals to climate warming","volume":"19","author":[{"family":"Cunningham","given":"Susan J"},{"family":"Gardner","given":"Janet L"},{"family":"Martin","given":"Rowan O"}],"issued":{"date-parts":[["2021"]]}}}],"schema":"https://github.com/citation-style-language/schema/raw/master/csl-citation.json"} </w:instrText>
      </w:r>
      <w:r w:rsidRPr="00E11605">
        <w:fldChar w:fldCharType="separate"/>
      </w:r>
      <w:r w:rsidR="002164A6">
        <w:t>(Cunningham et al. 2021)</w:t>
      </w:r>
      <w:r w:rsidRPr="00E11605">
        <w:fldChar w:fldCharType="end"/>
      </w:r>
      <w:r w:rsidRPr="00E11605">
        <w:t xml:space="preserve">. </w:t>
      </w:r>
      <w:r>
        <w:t xml:space="preserve">With improvements in technology and new statistical techniques applied.  Most studies have focused on captive moose, or moose in the temperate range, lots of studies do not take into account the temporal </w:t>
      </w:r>
      <w:proofErr w:type="gramStart"/>
      <w:r>
        <w:t>dimension, or</w:t>
      </w:r>
      <w:proofErr w:type="gramEnd"/>
      <w:r>
        <w:t xml:space="preserve"> limit their analysis to the maximum daily temperature. Here we attempt to investigate daily circadian rhythm as moose experience different temperature ranges.</w:t>
      </w:r>
    </w:p>
    <w:p w14:paraId="5F34640B" w14:textId="77777777" w:rsidR="00E11605" w:rsidRPr="00E11605" w:rsidRDefault="00E11605" w:rsidP="00E11605">
      <w:pPr>
        <w:ind w:firstLine="0"/>
      </w:pPr>
    </w:p>
    <w:p w14:paraId="6968D921" w14:textId="16C47185" w:rsidR="005B226B" w:rsidRDefault="00E11605" w:rsidP="00E11605">
      <w:pPr>
        <w:ind w:firstLine="0"/>
      </w:pPr>
      <w:r w:rsidRPr="00E11605">
        <w:t xml:space="preserve">This study aims to provide insights into how extreme </w:t>
      </w:r>
      <w:r w:rsidR="005B226B">
        <w:t xml:space="preserve">temperatures influence the circadian rhythm </w:t>
      </w:r>
      <w:r w:rsidRPr="00E11605">
        <w:t xml:space="preserve">of </w:t>
      </w:r>
      <w:r w:rsidR="005B226B">
        <w:t>Swedish</w:t>
      </w:r>
      <w:r w:rsidRPr="00E11605">
        <w:t xml:space="preserve"> moose</w:t>
      </w:r>
      <w:r w:rsidR="005B226B">
        <w:t xml:space="preserve"> by looking at movement and habitat selection. We’ll attempt to reproduce earlier findings by van Beest, …. We’ll expand on earlier work by incorporating a temporal dimension into our analysis </w:t>
      </w:r>
      <w:r w:rsidR="005B226B">
        <w:lastRenderedPageBreak/>
        <w:t xml:space="preserve">and investigating whether changes in circadian rhythm occur. We’ll look at differences between boreal and temperate populations. </w:t>
      </w:r>
    </w:p>
    <w:p w14:paraId="28E20474" w14:textId="77777777" w:rsidR="005B226B" w:rsidRDefault="005B226B" w:rsidP="00E11605">
      <w:pPr>
        <w:ind w:firstLine="0"/>
      </w:pPr>
    </w:p>
    <w:p w14:paraId="77EEE9A3" w14:textId="2AF8A4B4" w:rsidR="00E11605" w:rsidRDefault="00C46AFA" w:rsidP="00E11605">
      <w:pPr>
        <w:ind w:firstLine="0"/>
      </w:pPr>
      <w:r>
        <w:t>We’ll consider the</w:t>
      </w:r>
      <w:r w:rsidR="00E11605" w:rsidRPr="00E11605">
        <w:t xml:space="preserve"> following hypotheses:</w:t>
      </w:r>
    </w:p>
    <w:p w14:paraId="32DF8723" w14:textId="77777777" w:rsidR="006C4DB4" w:rsidRPr="00E11605" w:rsidRDefault="006C4DB4" w:rsidP="00E11605">
      <w:pPr>
        <w:ind w:firstLine="0"/>
      </w:pPr>
    </w:p>
    <w:p w14:paraId="49FB2C51" w14:textId="6F401596" w:rsidR="0013310B" w:rsidRDefault="0013310B">
      <w:pPr>
        <w:numPr>
          <w:ilvl w:val="0"/>
          <w:numId w:val="5"/>
        </w:numPr>
      </w:pPr>
      <w:r>
        <w:t xml:space="preserve">Moose show decreased movement during </w:t>
      </w:r>
      <w:r w:rsidR="00C811D5">
        <w:t>heatwave events.</w:t>
      </w:r>
    </w:p>
    <w:p w14:paraId="6780149F" w14:textId="77777777" w:rsidR="004B5FC9" w:rsidRPr="00E11605" w:rsidRDefault="004B5FC9" w:rsidP="004B5FC9">
      <w:pPr>
        <w:ind w:left="720" w:firstLine="0"/>
      </w:pPr>
    </w:p>
    <w:p w14:paraId="73A8DC75" w14:textId="18900098" w:rsidR="00E11605" w:rsidRDefault="00E11605">
      <w:pPr>
        <w:numPr>
          <w:ilvl w:val="0"/>
          <w:numId w:val="5"/>
        </w:numPr>
      </w:pPr>
      <w:r w:rsidRPr="00E11605">
        <w:t xml:space="preserve">During </w:t>
      </w:r>
      <w:r w:rsidR="00C811D5">
        <w:t>heatwaves</w:t>
      </w:r>
      <w:r w:rsidRPr="00E11605">
        <w:t>, moose are expected to show a preference f</w:t>
      </w:r>
      <w:r w:rsidR="009E3DC6">
        <w:t>or forests over clear areas</w:t>
      </w:r>
      <w:r w:rsidRPr="00E11605">
        <w:t>, aiding in their thermoregulation efforts.</w:t>
      </w:r>
    </w:p>
    <w:p w14:paraId="170B6CF7" w14:textId="77777777" w:rsidR="0058262C" w:rsidRDefault="0058262C" w:rsidP="0058262C">
      <w:pPr>
        <w:pStyle w:val="ListParagraph"/>
      </w:pPr>
    </w:p>
    <w:p w14:paraId="1F3A34E1" w14:textId="3C4B6629" w:rsidR="0058262C" w:rsidRDefault="0058262C" w:rsidP="0058262C">
      <w:pPr>
        <w:numPr>
          <w:ilvl w:val="0"/>
          <w:numId w:val="5"/>
        </w:numPr>
      </w:pPr>
      <w:r w:rsidRPr="00E11605">
        <w:t xml:space="preserve">During </w:t>
      </w:r>
      <w:r>
        <w:t>heatwaves</w:t>
      </w:r>
      <w:r w:rsidRPr="00E11605">
        <w:t>, moose are expected to show a preference</w:t>
      </w:r>
      <w:r>
        <w:t xml:space="preserve"> </w:t>
      </w:r>
      <w:r w:rsidR="00FC0AC4">
        <w:t xml:space="preserve">for wetlands and </w:t>
      </w:r>
      <w:r>
        <w:t>proximity to water sources</w:t>
      </w:r>
      <w:r w:rsidRPr="00E11605">
        <w:t>, aiding in their thermoregulation efforts.</w:t>
      </w:r>
    </w:p>
    <w:p w14:paraId="0DAE2910" w14:textId="77777777" w:rsidR="004B5FC9" w:rsidRDefault="004B5FC9" w:rsidP="004B5FC9">
      <w:pPr>
        <w:ind w:firstLine="0"/>
      </w:pPr>
    </w:p>
    <w:p w14:paraId="06BEEA1D" w14:textId="77777777" w:rsidR="00F1041F" w:rsidRDefault="00273F79" w:rsidP="00F1041F">
      <w:pPr>
        <w:numPr>
          <w:ilvl w:val="0"/>
          <w:numId w:val="5"/>
        </w:numPr>
      </w:pPr>
      <w:r>
        <w:t xml:space="preserve">In alpine regions, </w:t>
      </w:r>
      <w:r w:rsidR="009E3DC6">
        <w:t>selection</w:t>
      </w:r>
      <w:r>
        <w:t xml:space="preserve"> for elevation</w:t>
      </w:r>
      <w:r w:rsidR="00C811D5">
        <w:t xml:space="preserve"> occurs during heatwaves</w:t>
      </w:r>
      <w:r>
        <w:t>.</w:t>
      </w:r>
    </w:p>
    <w:p w14:paraId="65280AC9" w14:textId="77777777" w:rsidR="00F1041F" w:rsidRDefault="00F1041F" w:rsidP="00F1041F">
      <w:pPr>
        <w:pStyle w:val="ListParagraph"/>
      </w:pPr>
    </w:p>
    <w:p w14:paraId="301E6B7E" w14:textId="4CB277EA" w:rsidR="00E11605" w:rsidRPr="00E11605" w:rsidRDefault="003B7639" w:rsidP="00F1041F">
      <w:pPr>
        <w:numPr>
          <w:ilvl w:val="0"/>
          <w:numId w:val="5"/>
        </w:numPr>
      </w:pPr>
      <w:r>
        <w:t>During heatwaves</w:t>
      </w:r>
      <w:r w:rsidR="004B5FC9" w:rsidRPr="00E11605">
        <w:t xml:space="preserve">, moose are anticipated to adjust their activity patterns, reducing </w:t>
      </w:r>
      <w:r>
        <w:t xml:space="preserve">time spend in optimal foraging habitat </w:t>
      </w:r>
      <w:r w:rsidR="004B5FC9" w:rsidRPr="00E11605">
        <w:t xml:space="preserve">and increasing </w:t>
      </w:r>
      <w:r>
        <w:t xml:space="preserve">time spend foraging </w:t>
      </w:r>
      <w:r w:rsidR="004B5FC9" w:rsidRPr="00E11605">
        <w:t xml:space="preserve">during twilight and nighttime hours. </w:t>
      </w:r>
    </w:p>
    <w:p w14:paraId="3A1DEF70" w14:textId="77777777" w:rsidR="00E11605" w:rsidRPr="00E11605" w:rsidRDefault="00E11605" w:rsidP="00E11605">
      <w:pPr>
        <w:ind w:firstLine="0"/>
      </w:pPr>
    </w:p>
    <w:p w14:paraId="31B1BA39" w14:textId="0D9DDCDF" w:rsidR="00450C9B" w:rsidRPr="00E11605" w:rsidRDefault="00450C9B" w:rsidP="00DB12A2">
      <w:pPr>
        <w:ind w:firstLine="0"/>
      </w:pPr>
    </w:p>
    <w:p w14:paraId="6E0A6F17" w14:textId="0BC1990A" w:rsidR="006F4F1D" w:rsidRDefault="00B54471" w:rsidP="006F4F1D">
      <w:pPr>
        <w:pStyle w:val="Heading1"/>
      </w:pPr>
      <w:bookmarkStart w:id="9" w:name="_Toc527098950"/>
      <w:bookmarkStart w:id="10" w:name="_Toc527099074"/>
      <w:bookmarkStart w:id="11" w:name="_Toc536028044"/>
      <w:bookmarkStart w:id="12" w:name="_Toc536028874"/>
      <w:bookmarkStart w:id="13" w:name="_Toc76479174"/>
      <w:bookmarkStart w:id="14" w:name="_Toc175127426"/>
      <w:r>
        <w:lastRenderedPageBreak/>
        <w:t>Theoretical Framework</w:t>
      </w:r>
    </w:p>
    <w:p w14:paraId="20A5CFF4" w14:textId="25827C29" w:rsidR="007B6342" w:rsidRPr="00D577DB" w:rsidRDefault="000A4A9D" w:rsidP="00D577DB">
      <w:pPr>
        <w:pStyle w:val="Heading2"/>
      </w:pPr>
      <w:r>
        <w:t>Step Selection</w:t>
      </w:r>
      <w:r w:rsidR="0078616A">
        <w:t xml:space="preserve"> Function</w:t>
      </w:r>
      <w:r w:rsidR="0066214B">
        <w:t xml:space="preserve">s </w:t>
      </w:r>
      <w:r w:rsidR="0078616A">
        <w:t>(SSF)</w:t>
      </w:r>
    </w:p>
    <w:p w14:paraId="4940CA9F" w14:textId="26B76EBD" w:rsidR="007B6342" w:rsidRPr="007B6342" w:rsidRDefault="007B6342" w:rsidP="007B6342">
      <w:pPr>
        <w:ind w:firstLine="0"/>
        <w:rPr>
          <w:lang w:val="en-US"/>
        </w:rPr>
      </w:pPr>
      <w:r w:rsidRPr="007B6342">
        <w:rPr>
          <w:lang w:val="en-NL"/>
        </w:rPr>
        <w:t xml:space="preserve">With the increasing availability of telemetry data, new approaches </w:t>
      </w:r>
      <w:r>
        <w:rPr>
          <w:lang w:val="en-US"/>
        </w:rPr>
        <w:t>have</w:t>
      </w:r>
      <w:r w:rsidRPr="007B6342">
        <w:rPr>
          <w:lang w:val="en-NL"/>
        </w:rPr>
        <w:t xml:space="preserve"> emerged to model habitat selection and movement decisions. Step selection functions (SSFs) provide a framework for understanding fine-scale movement choices </w:t>
      </w:r>
      <w:r w:rsidR="002D5E2E" w:rsidRPr="002D5E2E">
        <w:rPr>
          <w:lang w:val="en-US"/>
        </w:rPr>
        <w:t xml:space="preserve">of </w:t>
      </w:r>
      <w:r w:rsidR="002D5E2E">
        <w:rPr>
          <w:lang w:val="en-US"/>
        </w:rPr>
        <w:t xml:space="preserve">individual animals </w:t>
      </w:r>
      <w:r w:rsidRPr="007B6342">
        <w:rPr>
          <w:lang w:val="en-NL"/>
        </w:rPr>
        <w:t>by analyzing them on a step-by-step basis</w:t>
      </w:r>
      <w:r w:rsidR="002D5E2E" w:rsidRPr="002D5E2E">
        <w:rPr>
          <w:lang w:val="en-US"/>
        </w:rPr>
        <w:t xml:space="preserve"> </w:t>
      </w:r>
      <w:r w:rsidR="002D5E2E">
        <w:rPr>
          <w:lang w:val="en-US"/>
        </w:rPr>
        <w:fldChar w:fldCharType="begin"/>
      </w:r>
      <w:r w:rsidR="00287F00">
        <w:rPr>
          <w:lang w:val="en-US"/>
        </w:rPr>
        <w:instrText xml:space="preserve"> ADDIN ZOTERO_ITEM CSL_CITATION {"citationID":"w1GcmkVi","properties":{"formattedCitation":"(Thurfjell et al. 2014)","plainCitation":"(Thurfjell et al. 2014)","noteIndex":0},"citationItems":[{"id":"VV82AEpn/JgtS8ag6","uris":["http://zotero.org/users/7559248/items/SJXCXCCU"],"itemData":{"id":1331,"type":"article-journal","abstract":"Recent progress in positioning technology facilitates the collection of massive amounts of sequential spatial data on animals. This has led to new opportunities and challenges when investigating animal movement behaviour and habitat selection. Tools like Step Selection Functions (SSFs) are relatively new powerful models for studying resource selection by animals moving through the landscape. SSFs compare environmental attributes of observed steps (the linear segment between two consecutive observations of position) with alternative random steps taken from the same starting point. SSFs have been used to study habitat selection, human-wildlife interactions, movement corridors, and dispersal behaviours in animals. SSFs also have the potential to depict resource selection at multiple spatial and temporal scales. There are several aspects of SSFs where consensus has not yet been reached such as how to analyse the data, when to consider habitat covariates along linear paths between observations rather than at their endpoints, how many random steps should be considered to measure availability, and how to account for individual variation. In this review we aim to address all these issues, as well as to highlight weak features of this modelling approach that should be developed by further research. Finally, we suggest that SSFs could be integrated with state-space models to classify behavioural states when estimating SSFs.","container-title":"Movement Ecology","DOI":"10.1186/2051-3933-2-4","ISSN":"2051-3933","issue":"1","journalAbbreviation":"Mov Ecol","language":"en","page":"4","source":"Springer Link","title":"Applications of step-selection functions in ecology and conservation","volume":"2","author":[{"family":"Thurfjell","given":"Henrik"},{"family":"Ciuti","given":"Simone"},{"family":"Boyce","given":"Mark S."}],"issued":{"date-parts":[["2014",2,7]]}}}],"schema":"https://github.com/citation-style-language/schema/raw/master/csl-citation.json"} </w:instrText>
      </w:r>
      <w:r w:rsidR="002D5E2E">
        <w:rPr>
          <w:lang w:val="en-US"/>
        </w:rPr>
        <w:fldChar w:fldCharType="separate"/>
      </w:r>
      <w:r w:rsidR="002D5E2E">
        <w:rPr>
          <w:noProof/>
          <w:lang w:val="en-US"/>
        </w:rPr>
        <w:t>(Thurfjell et al. 2014)</w:t>
      </w:r>
      <w:r w:rsidR="002D5E2E">
        <w:rPr>
          <w:lang w:val="en-US"/>
        </w:rPr>
        <w:fldChar w:fldCharType="end"/>
      </w:r>
      <w:r w:rsidRPr="007B6342">
        <w:rPr>
          <w:lang w:val="en-NL"/>
        </w:rPr>
        <w:t>.</w:t>
      </w:r>
      <w:r w:rsidRPr="007B6342">
        <w:rPr>
          <w:lang w:val="en-US"/>
        </w:rPr>
        <w:t xml:space="preserve"> </w:t>
      </w:r>
      <w:r w:rsidRPr="007B6342">
        <w:rPr>
          <w:lang w:val="en-NL"/>
        </w:rPr>
        <w:t xml:space="preserve">A step </w:t>
      </w:r>
      <w:r w:rsidRPr="007B6342">
        <w:rPr>
          <w:lang w:val="en-US"/>
        </w:rPr>
        <w:t xml:space="preserve">here, </w:t>
      </w:r>
      <w:r w:rsidRPr="007B6342">
        <w:rPr>
          <w:lang w:val="en-NL"/>
        </w:rPr>
        <w:t>is defined as the straight-line segment between two consecutive recorded locations of an individual,</w:t>
      </w:r>
      <w:r w:rsidRPr="007B6342">
        <w:rPr>
          <w:lang w:val="en-US"/>
        </w:rPr>
        <w:t xml:space="preserve"> </w:t>
      </w:r>
      <w:r w:rsidRPr="007B6342">
        <w:rPr>
          <w:lang w:val="en-NL"/>
        </w:rPr>
        <w:t>representing a movement decision. SSFs compare observed steps to alternative steps the animal could have taken</w:t>
      </w:r>
      <w:r>
        <w:rPr>
          <w:lang w:val="en-US"/>
        </w:rPr>
        <w:t>, b</w:t>
      </w:r>
      <w:r w:rsidRPr="007B6342">
        <w:rPr>
          <w:lang w:val="en-NL"/>
        </w:rPr>
        <w:t>ut did not</w:t>
      </w:r>
      <w:r w:rsidR="002D5E2E" w:rsidRPr="002D5E2E">
        <w:rPr>
          <w:lang w:val="en-US"/>
        </w:rPr>
        <w:t xml:space="preserve"> </w:t>
      </w:r>
      <w:r w:rsidR="002D5E2E">
        <w:rPr>
          <w:lang w:val="en-US"/>
        </w:rPr>
        <w:fldChar w:fldCharType="begin"/>
      </w:r>
      <w:r w:rsidR="002D5E2E">
        <w:rPr>
          <w:lang w:val="en-US"/>
        </w:rPr>
        <w:instrText xml:space="preserve"> ADDIN ZOTERO_ITEM CSL_CITATION {"citationID":"L3FwhnPz","properties":{"formattedCitation":"(Mawer et al. 2023)","plainCitation":"(Mawer et al. 2023)","noteIndex":0},"citationItems":[{"id":1855,"uris":["http://zotero.org/users/7559248/items/ALXNNLIQ"],"itemData":{"id":1855,"type":"article-journal","abstract":"Migration is a vital element of the life cycle of many freshwater fish species but is increasingly hampered globally by riverine barriers. Fish passes are a common approach to enable migration past barriers but are often ineffective. More knowledge is required on fish behaviour as they approach barriers such as habitat preferences.","container-title":"Movement Ecology","DOI":"10.1186/s40462-023-00414-0","ISSN":"2051-3933","issue":"1","journalAbbreviation":"Movement Ecology","page":"49","source":"BioMed Central","title":"Individual variation in the habitat selection of upstream migrating fish near a barrier","volume":"11","author":[{"family":"Mawer","given":"Rachel"},{"family":"Bruneel","given":"Stijn P."},{"family":"Pauwels","given":"Ine S."},{"family":"Elings","given":"Jelger"},{"family":"Pickholtz","given":"Eliezer"},{"family":"Pickholtz","given":"Renanel"},{"family":"Schneider","given":"Matthias"},{"family":"Coeck","given":"Johan"},{"family":"Goethals","given":"Peter L. M."}],"issued":{"date-parts":[["2023",8,7]]}}}],"schema":"https://github.com/citation-style-language/schema/raw/master/csl-citation.json"} </w:instrText>
      </w:r>
      <w:r w:rsidR="002D5E2E">
        <w:rPr>
          <w:lang w:val="en-US"/>
        </w:rPr>
        <w:fldChar w:fldCharType="separate"/>
      </w:r>
      <w:r w:rsidR="002D5E2E">
        <w:rPr>
          <w:noProof/>
          <w:lang w:val="en-US"/>
        </w:rPr>
        <w:t>(Mawer et al. 2023)</w:t>
      </w:r>
      <w:r w:rsidR="002D5E2E">
        <w:rPr>
          <w:lang w:val="en-US"/>
        </w:rPr>
        <w:fldChar w:fldCharType="end"/>
      </w:r>
      <w:r w:rsidRPr="007B6342">
        <w:rPr>
          <w:lang w:val="en-NL"/>
        </w:rPr>
        <w:t xml:space="preserve">. Each observed step is paired with a set of alternative steps drawn from an empirical movement distribution fitted to the animal’s movement patterns. </w:t>
      </w:r>
      <w:r w:rsidRPr="007B6342">
        <w:rPr>
          <w:lang w:val="en-US"/>
        </w:rPr>
        <w:t xml:space="preserve">Commonly used distributions are </w:t>
      </w:r>
      <w:r>
        <w:rPr>
          <w:lang w:val="en-US"/>
        </w:rPr>
        <w:t xml:space="preserve">a </w:t>
      </w:r>
      <w:r w:rsidRPr="007B6342">
        <w:rPr>
          <w:lang w:val="en-US"/>
        </w:rPr>
        <w:t>(</w:t>
      </w:r>
      <w:r>
        <w:rPr>
          <w:lang w:val="en-US"/>
        </w:rPr>
        <w:t xml:space="preserve">zero-inflated) Gamma distribution for </w:t>
      </w:r>
      <w:r w:rsidRPr="007B6342">
        <w:rPr>
          <w:lang w:val="en-NL"/>
        </w:rPr>
        <w:t>step length</w:t>
      </w:r>
      <w:r w:rsidRPr="007B6342">
        <w:rPr>
          <w:lang w:val="en-US"/>
        </w:rPr>
        <w:t xml:space="preserve">, and </w:t>
      </w:r>
      <w:r>
        <w:rPr>
          <w:lang w:val="en-US"/>
        </w:rPr>
        <w:t xml:space="preserve">a </w:t>
      </w:r>
      <w:r w:rsidRPr="007B6342">
        <w:rPr>
          <w:lang w:val="en-US"/>
        </w:rPr>
        <w:t>von Mises distribution</w:t>
      </w:r>
      <w:r>
        <w:rPr>
          <w:lang w:val="en-US"/>
        </w:rPr>
        <w:t xml:space="preserve"> for turning angle</w:t>
      </w:r>
      <w:r w:rsidR="002D5E2E">
        <w:rPr>
          <w:lang w:val="en-US"/>
        </w:rPr>
        <w:t xml:space="preserve"> </w:t>
      </w:r>
      <w:r w:rsidR="002D5E2E">
        <w:rPr>
          <w:lang w:val="en-US"/>
        </w:rPr>
        <w:fldChar w:fldCharType="begin"/>
      </w:r>
      <w:r w:rsidR="00287F00">
        <w:rPr>
          <w:lang w:val="en-US"/>
        </w:rPr>
        <w:instrText xml:space="preserve"> ADDIN ZOTERO_ITEM CSL_CITATION {"citationID":"iP34niOP","properties":{"formattedCitation":"(Signer et al. 2019; Fieberg et al. 2021)","plainCitation":"(Signer et al. 2019; Fieberg et al. 2021)","noteIndex":0},"citationItems":[{"id":"VV82AEpn/kmoGrc4I","uris":["http://zotero.org/users/7559248/items/5MMTS6BM"],"itemData":{"id":1808,"type":"article-journal","abstract":"Advances in tracking technology have led to an exponential increase in animal location data, greatly enhancing our ability to address interesting questions in movement ecology, but also presenting new challenges related to data management and analysis. Step-selection functions (SSFs) are commonly used to link environmental covariates to animal location data collected at fine temporal resolution. SSFs are estimated by comparing observed steps connecting successive animal locations to random steps, using a likelihood equivalent of a Cox proportional hazards model. By using common statistical distributions to model step length and turn angle distributions, and including habitat- and movement-related covariates (functions of distances between points, angular deviations), it is possible to make inference regarding habitat selection and movement processes or to control one process while investigating the other. The fitted model can also be used to estimate utilization distributions and mechanistic home ranges. Here, we present the R package amt (animal movement tools) that allows users to fit SSFs to data and to simulate space use of animals from fitted models. The amt package also provides tools for managing telemetry data. Using fisher (Pekania pennanti) data as a case study, we illustrate a four-step approach to the analysis of animal movement data, consisting of data management, exploratory data analysis, fitting of models, and simulating from fitted models.","container-title":"Ecology and Evolution","DOI":"10.1002/ece3.4823","ISSN":"2045-7758","issue":"2","language":"en","license":"© 2019 The Authors. Ecology and Evolution published by John Wiley &amp; Sons Ltd.","note":"_eprint: https://onlinelibrary.wiley.com/doi/pdf/10.1002/ece3.4823","page":"880-890","source":"Wiley Online Library","title":"Animal movement tools (amt): R package for managing tracking data and conducting habitat selection analyses","title-short":"Animal movement tools (amt)","volume":"9","author":[{"family":"Signer","given":"Johannes"},{"family":"Fieberg","given":"John"},{"family":"Avgar","given":"Tal"}],"issued":{"date-parts":[["2019"]]}}},{"id":1632,"uris":["http://zotero.org/users/7559248/items/U77AX97G"],"itemData":{"id":1632,"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users.","container-title":"Journal of Animal Ecology","DOI":"10.1111/1365-2656.13441","ISSN":"1365-2656","issue":"5","language":"en","note":"_eprint: https://onlinelibrary.wiley.com/doi/pdf/10.1111/1365-2656.13441","page":"1027-1043","source":"Wiley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schema":"https://github.com/citation-style-language/schema/raw/master/csl-citation.json"} </w:instrText>
      </w:r>
      <w:r w:rsidR="002D5E2E">
        <w:rPr>
          <w:lang w:val="en-US"/>
        </w:rPr>
        <w:fldChar w:fldCharType="separate"/>
      </w:r>
      <w:r w:rsidR="002D5E2E">
        <w:rPr>
          <w:noProof/>
          <w:lang w:val="en-US"/>
        </w:rPr>
        <w:t>(Signer et al. 2019; Fieberg et al. 2021)</w:t>
      </w:r>
      <w:r w:rsidR="002D5E2E">
        <w:rPr>
          <w:lang w:val="en-US"/>
        </w:rPr>
        <w:fldChar w:fldCharType="end"/>
      </w:r>
      <w:r w:rsidRPr="007B6342">
        <w:rPr>
          <w:lang w:val="en-US"/>
        </w:rPr>
        <w:t>.</w:t>
      </w:r>
      <w:r>
        <w:rPr>
          <w:lang w:val="en-US"/>
        </w:rPr>
        <w:t xml:space="preserve"> </w:t>
      </w:r>
      <w:r w:rsidRPr="007B6342">
        <w:rPr>
          <w:lang w:val="en-NL"/>
        </w:rPr>
        <w:t xml:space="preserve">The probability of selecting a particular step is estimated based on covariates </w:t>
      </w:r>
      <w:r w:rsidR="00703468" w:rsidRPr="00703468">
        <w:rPr>
          <w:lang w:val="en-US"/>
        </w:rPr>
        <w:t>associated with</w:t>
      </w:r>
      <w:r w:rsidRPr="007B6342">
        <w:rPr>
          <w:lang w:val="en-NL"/>
        </w:rPr>
        <w:t xml:space="preserve"> each step.</w:t>
      </w:r>
      <w:r w:rsidRPr="007B6342">
        <w:rPr>
          <w:lang w:val="en-US"/>
        </w:rPr>
        <w:t xml:space="preserve"> </w:t>
      </w:r>
      <w:r w:rsidR="0016388A">
        <w:rPr>
          <w:lang w:val="en-US"/>
        </w:rPr>
        <w:t xml:space="preserve">To model habitat preferences and accessibility, </w:t>
      </w:r>
      <w:r w:rsidR="0016388A" w:rsidRPr="007B6342">
        <w:rPr>
          <w:lang w:val="en-NL"/>
        </w:rPr>
        <w:t>environmental</w:t>
      </w:r>
      <w:r w:rsidR="0016388A" w:rsidRPr="007B6342">
        <w:rPr>
          <w:lang w:val="en-US"/>
        </w:rPr>
        <w:t xml:space="preserve"> covariates s</w:t>
      </w:r>
      <w:r w:rsidR="0016388A" w:rsidRPr="007B6342">
        <w:rPr>
          <w:lang w:val="en-NL"/>
        </w:rPr>
        <w:t>uch as vegetation type or elevation</w:t>
      </w:r>
      <w:r w:rsidR="0016388A" w:rsidRPr="007B6342">
        <w:rPr>
          <w:lang w:val="en-US"/>
        </w:rPr>
        <w:t xml:space="preserve"> can be included.</w:t>
      </w:r>
      <w:r w:rsidR="0016388A">
        <w:rPr>
          <w:lang w:val="en-US"/>
        </w:rPr>
        <w:t xml:space="preserve"> Similarly step length, log-transformed step length, and turning angle can be included to account for an animal’s movement tendencies. </w:t>
      </w:r>
      <w:proofErr w:type="gramStart"/>
      <w:r w:rsidR="0016388A">
        <w:rPr>
          <w:lang w:val="en-US"/>
        </w:rPr>
        <w:t>Finally</w:t>
      </w:r>
      <w:proofErr w:type="gramEnd"/>
      <w:r w:rsidR="0016388A">
        <w:rPr>
          <w:lang w:val="en-US"/>
        </w:rPr>
        <w:t xml:space="preserve"> interactions of environmental and movement covariates can be included at the start of the step </w:t>
      </w:r>
      <w:r w:rsidR="0016388A" w:rsidRPr="007B6342">
        <w:rPr>
          <w:lang w:val="en-US"/>
        </w:rPr>
        <w:t xml:space="preserve">to </w:t>
      </w:r>
      <w:r w:rsidR="0016388A">
        <w:rPr>
          <w:lang w:val="en-US"/>
        </w:rPr>
        <w:t xml:space="preserve">model </w:t>
      </w:r>
      <w:r w:rsidR="0016388A" w:rsidRPr="007B6342">
        <w:rPr>
          <w:lang w:val="en-NL"/>
        </w:rPr>
        <w:t xml:space="preserve">how directly and quickly an animal </w:t>
      </w:r>
      <w:r w:rsidR="0016388A" w:rsidRPr="007B6342">
        <w:rPr>
          <w:lang w:val="en-US"/>
        </w:rPr>
        <w:t xml:space="preserve">can </w:t>
      </w:r>
      <w:r w:rsidR="0016388A" w:rsidRPr="007B6342">
        <w:rPr>
          <w:lang w:val="en-NL"/>
        </w:rPr>
        <w:t>move through the landscape (Signer et al. 2019).</w:t>
      </w:r>
    </w:p>
    <w:p w14:paraId="6E1CA90F" w14:textId="77777777" w:rsidR="007B6342" w:rsidRDefault="007B6342" w:rsidP="007B6342">
      <w:pPr>
        <w:ind w:firstLine="0"/>
        <w:rPr>
          <w:lang w:val="en-NL"/>
        </w:rPr>
      </w:pPr>
    </w:p>
    <w:p w14:paraId="6D65BEDE" w14:textId="7DBEA89E" w:rsidR="007B6342" w:rsidRDefault="007B6342" w:rsidP="007B6342">
      <w:pPr>
        <w:ind w:firstLine="0"/>
        <w:rPr>
          <w:lang w:val="en-NL"/>
        </w:rPr>
      </w:pPr>
      <w:r w:rsidRPr="007B6342">
        <w:rPr>
          <w:lang w:val="en-NL"/>
        </w:rPr>
        <w:t xml:space="preserve">The general form of an SSF resembles a resource selection function (RSF) and is expressed </w:t>
      </w:r>
      <w:r w:rsidR="00273BE5" w:rsidRPr="00273BE5">
        <w:rPr>
          <w:lang w:val="en-US"/>
        </w:rPr>
        <w:t xml:space="preserve">in </w:t>
      </w:r>
      <w:r w:rsidR="00273BE5" w:rsidRPr="00273BE5">
        <w:t xml:space="preserve">exponential </w:t>
      </w:r>
      <w:r w:rsidR="00273BE5">
        <w:t>form as</w:t>
      </w:r>
      <w:r w:rsidR="0048231A">
        <w:t xml:space="preserve"> (Eq. 1)</w:t>
      </w:r>
      <w:r w:rsidRPr="007B6342">
        <w:rPr>
          <w:lang w:val="en-NL"/>
        </w:rPr>
        <w:t>:</w:t>
      </w:r>
    </w:p>
    <w:p w14:paraId="4270F837" w14:textId="77777777" w:rsidR="001E07E8" w:rsidRDefault="001E07E8" w:rsidP="007B6342">
      <w:pPr>
        <w:ind w:firstLine="0"/>
        <w:rPr>
          <w:lang w:val="en-NL"/>
        </w:rPr>
      </w:pPr>
    </w:p>
    <w:p w14:paraId="24F373CB" w14:textId="133D45F8" w:rsidR="007B6342" w:rsidRPr="0048231A" w:rsidRDefault="00000000" w:rsidP="007B6342">
      <w:pPr>
        <w:ind w:firstLine="0"/>
        <w:rPr>
          <w:rStyle w:val="hljs-keyword"/>
          <w:rFonts w:eastAsiaTheme="minorEastAsia"/>
        </w:rPr>
      </w:pPr>
      <m:oMathPara>
        <m:oMath>
          <m:eqArr>
            <m:eqArrPr>
              <m:maxDist m:val="1"/>
              <m:ctrlPr>
                <w:rPr>
                  <w:rStyle w:val="hljs-keyword"/>
                  <w:rFonts w:ascii="Cambria Math" w:hAnsi="Cambria Math"/>
                  <w:i/>
                </w:rPr>
              </m:ctrlPr>
            </m:eqArrPr>
            <m:e>
              <m:r>
                <w:rPr>
                  <w:rFonts w:ascii="Cambria Math" w:hAnsi="Cambria Math"/>
                </w:rPr>
                <m:t>ω</m:t>
              </m:r>
              <m:d>
                <m:dPr>
                  <m:ctrlPr>
                    <w:rPr>
                      <w:rFonts w:ascii="Cambria Math" w:hAnsi="Cambria Math"/>
                      <w:i/>
                    </w:rPr>
                  </m:ctrlPr>
                </m:dPr>
                <m:e>
                  <m:r>
                    <w:rPr>
                      <w:rFonts w:ascii="Cambria Math" w:hAnsi="Cambria Math"/>
                    </w:rPr>
                    <m:t>x</m:t>
                  </m:r>
                </m:e>
              </m:d>
              <m:r>
                <w:rPr>
                  <w:rFonts w:ascii="Cambria Math" w:hAnsi="Cambria Math"/>
                </w:rPr>
                <m:t>=</m:t>
              </m:r>
              <m:func>
                <m:funcPr>
                  <m:ctrlPr>
                    <w:rPr>
                      <w:rStyle w:val="hljs-keyword"/>
                      <w:rFonts w:ascii="Cambria Math" w:hAnsi="Cambria Math"/>
                    </w:rPr>
                  </m:ctrlPr>
                </m:funcPr>
                <m:fName>
                  <m:r>
                    <m:rPr>
                      <m:sty m:val="p"/>
                    </m:rPr>
                    <w:rPr>
                      <w:rStyle w:val="hljs-keyword"/>
                      <w:rFonts w:ascii="Cambria Math" w:hAnsi="Cambria Math"/>
                    </w:rPr>
                    <m:t>exp</m:t>
                  </m:r>
                  <m:ctrlPr>
                    <w:rPr>
                      <w:rStyle w:val="hljs-keyword"/>
                      <w:rFonts w:ascii="Cambria Math" w:hAnsi="Cambria Math"/>
                      <w:i/>
                    </w:rPr>
                  </m:ctrlPr>
                </m:fName>
                <m:e>
                  <m:d>
                    <m:dPr>
                      <m:ctrlPr>
                        <w:rPr>
                          <w:rStyle w:val="hljs-keyword"/>
                          <w:rFonts w:ascii="Cambria Math" w:hAnsi="Cambria Math"/>
                        </w:rPr>
                      </m:ctrlPr>
                    </m:dPr>
                    <m:e>
                      <m:sSub>
                        <m:sSubPr>
                          <m:ctrlPr>
                            <w:rPr>
                              <w:rStyle w:val="hljs-builtin"/>
                              <w:rFonts w:ascii="Cambria Math" w:hAnsi="Cambria Math"/>
                              <w:i/>
                            </w:rPr>
                          </m:ctrlPr>
                        </m:sSubPr>
                        <m:e>
                          <m:r>
                            <w:rPr>
                              <w:rStyle w:val="hljs-keyword"/>
                              <w:rFonts w:ascii="Cambria Math" w:hAnsi="Cambria Math"/>
                            </w:rPr>
                            <m:t>β</m:t>
                          </m:r>
                          <m:ctrlPr>
                            <w:rPr>
                              <w:rStyle w:val="hljs-keyword"/>
                              <w:rFonts w:ascii="Cambria Math" w:hAnsi="Cambria Math"/>
                            </w:rPr>
                          </m:ctrlPr>
                        </m:e>
                        <m:sub>
                          <m:r>
                            <w:rPr>
                              <w:rFonts w:ascii="Cambria Math" w:hAnsi="Cambria Math"/>
                            </w:rPr>
                            <m:t>1</m:t>
                          </m:r>
                        </m:sub>
                      </m:sSub>
                      <m:sSub>
                        <m:sSubPr>
                          <m:ctrlPr>
                            <w:rPr>
                              <w:rStyle w:val="hljs-builtin"/>
                              <w:rFonts w:ascii="Cambria Math" w:hAnsi="Cambria Math"/>
                              <w:i/>
                            </w:rPr>
                          </m:ctrlPr>
                        </m:sSubPr>
                        <m:e>
                          <m:r>
                            <w:rPr>
                              <w:rFonts w:ascii="Cambria Math" w:hAnsi="Cambria Math"/>
                            </w:rPr>
                            <m:t>x</m:t>
                          </m:r>
                          <m:ctrlPr>
                            <w:rPr>
                              <w:rFonts w:ascii="Cambria Math" w:hAnsi="Cambria Math"/>
                              <w:i/>
                            </w:rPr>
                          </m:ctrlPr>
                        </m:e>
                        <m:sub>
                          <m:r>
                            <w:rPr>
                              <w:rFonts w:ascii="Cambria Math" w:hAnsi="Cambria Math"/>
                            </w:rPr>
                            <m:t>1</m:t>
                          </m:r>
                        </m:sub>
                      </m:sSub>
                      <m:r>
                        <w:rPr>
                          <w:rFonts w:ascii="Cambria Math" w:hAnsi="Cambria Math"/>
                        </w:rPr>
                        <m:t>+</m:t>
                      </m:r>
                      <m:sSub>
                        <m:sSubPr>
                          <m:ctrlPr>
                            <w:rPr>
                              <w:rStyle w:val="hljs-builtin"/>
                              <w:rFonts w:ascii="Cambria Math" w:hAnsi="Cambria Math"/>
                              <w:i/>
                            </w:rPr>
                          </m:ctrlPr>
                        </m:sSubPr>
                        <m:e>
                          <m:r>
                            <w:rPr>
                              <w:rStyle w:val="hljs-keyword"/>
                              <w:rFonts w:ascii="Cambria Math" w:hAnsi="Cambria Math"/>
                            </w:rPr>
                            <m:t>β</m:t>
                          </m:r>
                          <m:ctrlPr>
                            <w:rPr>
                              <w:rFonts w:ascii="Cambria Math" w:hAnsi="Cambria Math"/>
                              <w:i/>
                            </w:rPr>
                          </m:ctrlPr>
                        </m:e>
                        <m:sub>
                          <m:r>
                            <w:rPr>
                              <w:rFonts w:ascii="Cambria Math" w:hAnsi="Cambria Math"/>
                            </w:rPr>
                            <m:t>2</m:t>
                          </m:r>
                        </m:sub>
                      </m:sSub>
                      <m:sSub>
                        <m:sSubPr>
                          <m:ctrlPr>
                            <w:rPr>
                              <w:rStyle w:val="hljs-builtin"/>
                              <w:rFonts w:ascii="Cambria Math" w:hAnsi="Cambria Math"/>
                              <w:i/>
                            </w:rPr>
                          </m:ctrlPr>
                        </m:sSubPr>
                        <m:e>
                          <m:r>
                            <w:rPr>
                              <w:rFonts w:ascii="Cambria Math" w:hAnsi="Cambria Math"/>
                            </w:rPr>
                            <m:t>x</m:t>
                          </m:r>
                          <m:ctrlPr>
                            <w:rPr>
                              <w:rFonts w:ascii="Cambria Math" w:hAnsi="Cambria Math"/>
                              <w:i/>
                            </w:rPr>
                          </m:ctrlPr>
                        </m:e>
                        <m:sub>
                          <m:r>
                            <w:rPr>
                              <w:rFonts w:ascii="Cambria Math" w:hAnsi="Cambria Math"/>
                            </w:rPr>
                            <m:t>2</m:t>
                          </m:r>
                        </m:sub>
                      </m:sSub>
                      <m:r>
                        <w:rPr>
                          <w:rFonts w:ascii="Cambria Math" w:hAnsi="Cambria Math"/>
                        </w:rPr>
                        <m:t>+</m:t>
                      </m:r>
                      <m:r>
                        <m:rPr>
                          <m:sty m:val="p"/>
                        </m:rPr>
                        <w:rPr>
                          <w:rStyle w:val="hljs-keyword"/>
                          <w:rFonts w:ascii="Cambria Math" w:hAnsi="Cambria Math"/>
                        </w:rPr>
                        <m:t>…</m:t>
                      </m:r>
                      <m:r>
                        <w:rPr>
                          <w:rFonts w:ascii="Cambria Math" w:hAnsi="Cambria Math"/>
                        </w:rPr>
                        <m:t>+</m:t>
                      </m:r>
                      <m:sSub>
                        <m:sSubPr>
                          <m:ctrlPr>
                            <w:rPr>
                              <w:rStyle w:val="hljs-builtin"/>
                              <w:rFonts w:ascii="Cambria Math" w:hAnsi="Cambria Math"/>
                              <w:i/>
                            </w:rPr>
                          </m:ctrlPr>
                        </m:sSubPr>
                        <m:e>
                          <m:r>
                            <w:rPr>
                              <w:rStyle w:val="hljs-keyword"/>
                              <w:rFonts w:ascii="Cambria Math" w:hAnsi="Cambria Math"/>
                            </w:rPr>
                            <m:t>β</m:t>
                          </m:r>
                          <m:ctrlPr>
                            <w:rPr>
                              <w:rFonts w:ascii="Cambria Math" w:hAnsi="Cambria Math"/>
                              <w:i/>
                            </w:rPr>
                          </m:ctrlPr>
                        </m:e>
                        <m:sub>
                          <m:r>
                            <w:rPr>
                              <w:rFonts w:ascii="Cambria Math" w:hAnsi="Cambria Math"/>
                            </w:rPr>
                            <m:t>n</m:t>
                          </m:r>
                        </m:sub>
                      </m:sSub>
                      <m:sSub>
                        <m:sSubPr>
                          <m:ctrlPr>
                            <w:rPr>
                              <w:rStyle w:val="hljs-builtin"/>
                              <w:rFonts w:ascii="Cambria Math" w:hAnsi="Cambria Math"/>
                              <w:i/>
                            </w:rPr>
                          </m:ctrlPr>
                        </m:sSubPr>
                        <m:e>
                          <m:r>
                            <w:rPr>
                              <w:rFonts w:ascii="Cambria Math" w:hAnsi="Cambria Math"/>
                            </w:rPr>
                            <m:t>x</m:t>
                          </m:r>
                          <m:ctrlPr>
                            <w:rPr>
                              <w:rFonts w:ascii="Cambria Math" w:hAnsi="Cambria Math"/>
                              <w:i/>
                            </w:rPr>
                          </m:ctrlPr>
                        </m:e>
                        <m:sub>
                          <m:r>
                            <w:rPr>
                              <w:rFonts w:ascii="Cambria Math" w:hAnsi="Cambria Math"/>
                            </w:rPr>
                            <m:t>n</m:t>
                          </m:r>
                        </m:sub>
                      </m:sSub>
                      <m:ctrlPr>
                        <w:rPr>
                          <w:rFonts w:ascii="Cambria Math" w:hAnsi="Cambria Math"/>
                          <w:i/>
                        </w:rPr>
                      </m:ctrlPr>
                    </m:e>
                  </m:d>
                </m:e>
              </m:func>
              <m:r>
                <w:rPr>
                  <w:rFonts w:ascii="Cambria Math" w:hAnsi="Cambria Math"/>
                </w:rPr>
                <m:t>#(</m:t>
              </m:r>
              <m:r>
                <w:rPr>
                  <w:rStyle w:val="hljs-keyword"/>
                  <w:rFonts w:ascii="Cambria Math" w:hAnsi="Cambria Math"/>
                </w:rPr>
                <m:t>1</m:t>
              </m:r>
            </m:e>
          </m:eqArr>
          <m:r>
            <w:rPr>
              <w:rStyle w:val="hljs-keyword"/>
              <w:rFonts w:ascii="Cambria Math" w:hAnsi="Cambria Math"/>
            </w:rPr>
            <m:t>)</m:t>
          </m:r>
        </m:oMath>
      </m:oMathPara>
    </w:p>
    <w:p w14:paraId="569B7564" w14:textId="77777777" w:rsidR="007B6342" w:rsidRDefault="007B6342" w:rsidP="007B6342">
      <w:pPr>
        <w:ind w:firstLine="0"/>
        <w:rPr>
          <w:lang w:val="en-NL"/>
        </w:rPr>
      </w:pPr>
    </w:p>
    <w:p w14:paraId="79791225" w14:textId="08099BD7" w:rsidR="007B6342" w:rsidRDefault="007B6342" w:rsidP="007B6342">
      <w:pPr>
        <w:ind w:firstLine="0"/>
        <w:rPr>
          <w:rFonts w:eastAsiaTheme="minorEastAsia"/>
          <w:iCs/>
        </w:rPr>
      </w:pPr>
      <w:r>
        <w:rPr>
          <w:rStyle w:val="hljs-keyword"/>
          <w:rFonts w:eastAsiaTheme="minorEastAsia"/>
        </w:rPr>
        <w:t xml:space="preserve">Where </w:t>
      </w:r>
      <m:oMath>
        <m:r>
          <w:rPr>
            <w:rStyle w:val="hljs-keyword"/>
            <w:rFonts w:ascii="Cambria Math" w:eastAsiaTheme="minorEastAsia" w:hAnsi="Cambria Math"/>
          </w:rPr>
          <m:t>ω</m:t>
        </m:r>
      </m:oMath>
      <w:r>
        <w:rPr>
          <w:rStyle w:val="hljs-keyword"/>
          <w:rFonts w:eastAsiaTheme="minorEastAsia"/>
        </w:rPr>
        <w:t xml:space="preserve"> = represents the </w:t>
      </w:r>
      <w:r w:rsidR="007464A9">
        <w:rPr>
          <w:rStyle w:val="hljs-keyword"/>
          <w:rFonts w:eastAsiaTheme="minorEastAsia"/>
        </w:rPr>
        <w:t xml:space="preserve">relative </w:t>
      </w:r>
      <w:r>
        <w:rPr>
          <w:rStyle w:val="hljs-keyword"/>
          <w:rFonts w:eastAsiaTheme="minorEastAsia"/>
        </w:rPr>
        <w:t xml:space="preserve">probability of selecting a step with covariates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m:rPr>
            <m:sty m:val="p"/>
          </m:rPr>
          <w:rPr>
            <w:rFonts w:ascii="Cambria Math" w:eastAsiaTheme="minorEastAsia" w:hAnsi="Cambria Math"/>
          </w:rPr>
          <m:t xml:space="preserve"> to </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sidR="007464A9">
        <w:rPr>
          <w:rFonts w:eastAsiaTheme="minorEastAsia"/>
        </w:rPr>
        <w:t xml:space="preserve">. </w:t>
      </w:r>
      <w:r w:rsidR="001E07E8">
        <w:rPr>
          <w:rFonts w:eastAsiaTheme="minorEastAsia"/>
        </w:rPr>
        <w:t>C</w:t>
      </w:r>
      <w:r>
        <w:rPr>
          <w:rFonts w:eastAsiaTheme="minorEastAsia"/>
        </w:rPr>
        <w:t xml:space="preserve">oefficients </w:t>
      </w:r>
      <m:oMath>
        <m:r>
          <w:rPr>
            <w:rFonts w:ascii="Cambria Math" w:eastAsiaTheme="minorEastAsia" w:hAnsi="Cambria Math"/>
          </w:rPr>
          <m:t>β</m:t>
        </m:r>
        <m:r>
          <m:rPr>
            <m:sty m:val="p"/>
          </m:rPr>
          <w:rPr>
            <w:rFonts w:ascii="Cambria Math" w:eastAsiaTheme="minorEastAsia" w:hAnsi="Cambria Math"/>
          </w:rPr>
          <m:t xml:space="preserve"> </m:t>
        </m:r>
      </m:oMath>
      <w:r>
        <w:rPr>
          <w:rFonts w:eastAsiaTheme="minorEastAsia"/>
        </w:rPr>
        <w:t xml:space="preserve">are estimated by using conditional logistic regression, maximizing the likelihood of the selected steps relative to steps that were available </w:t>
      </w:r>
      <w:r>
        <w:fldChar w:fldCharType="begin"/>
      </w:r>
      <w:r w:rsidR="00287F00">
        <w:instrText xml:space="preserve"> ADDIN ZOTERO_ITEM CSL_CITATION {"citationID":"74X4Emqr","properties":{"formattedCitation":"(Thurfjell et al. 2014; Fieberg et al. 2021)","plainCitation":"(Thurfjell et al. 2014; Fieberg et al. 2021)","noteIndex":0},"citationItems":[{"id":"VV82AEpn/JgtS8ag6","uris":["http://zotero.org/users/7559248/items/SJXCXCCU"],"itemData":{"id":1331,"type":"article-journal","abstract":"Recent progress in positioning technology facilitates the collection of massive amounts of sequential spatial data on animals. This has led to new opportunities and challenges when investigating animal movement behaviour and habitat selection. Tools like Step Selection Functions (SSFs) are relatively new powerful models for studying resource selection by animals moving through the landscape. SSFs compare environmental attributes of observed steps (the linear segment between two consecutive observations of position) with alternative random steps taken from the same starting point. SSFs have been used to study habitat selection, human-wildlife interactions, movement corridors, and dispersal behaviours in animals. SSFs also have the potential to depict resource selection at multiple spatial and temporal scales. There are several aspects of SSFs where consensus has not yet been reached such as how to analyse the data, when to consider habitat covariates along linear paths between observations rather than at their endpoints, how many random steps should be considered to measure availability, and how to account for individual variation. In this review we aim to address all these issues, as well as to highlight weak features of this modelling approach that should be developed by further research. Finally, we suggest that SSFs could be integrated with state-space models to classify behavioural states when estimating SSFs.","container-title":"Movement Ecology","DOI":"10.1186/2051-3933-2-4","ISSN":"2051-3933","issue":"1","journalAbbreviation":"Mov Ecol","language":"en","page":"4","source":"Springer Link","title":"Applications of step-selection functions in ecology and conservation","volume":"2","author":[{"family":"Thurfjell","given":"Henrik"},{"family":"Ciuti","given":"Simone"},{"family":"Boyce","given":"Mark S."}],"issued":{"date-parts":[["2014",2,7]]}}},{"id":1632,"uris":["http://zotero.org/users/7559248/items/U77AX97G"],"itemData":{"id":1632,"type":"article-journal","abstract":"Habitat-selection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users.","container-title":"Journal of Animal Ecology","DOI":"10.1111/1365-2656.13441","ISSN":"1365-2656","issue":"5","language":"en","note":"_eprint: https://onlinelibrary.wiley.com/doi/pdf/10.1111/1365-2656.13441","page":"1027-1043","source":"Wiley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schema":"https://github.com/citation-style-language/schema/raw/master/csl-citation.json"} </w:instrText>
      </w:r>
      <w:r>
        <w:fldChar w:fldCharType="separate"/>
      </w:r>
      <w:r w:rsidR="002D5E2E">
        <w:rPr>
          <w:noProof/>
        </w:rPr>
        <w:t>(Thurfjell et al. 2014; Fieberg et al. 2021)</w:t>
      </w:r>
      <w:r>
        <w:fldChar w:fldCharType="end"/>
      </w:r>
      <w:r>
        <w:t>.</w:t>
      </w:r>
      <w:r w:rsidR="00736992">
        <w:t xml:space="preserve"> </w:t>
      </w:r>
      <w:r w:rsidR="00736992">
        <w:rPr>
          <w:rFonts w:eastAsiaTheme="minorEastAsia"/>
        </w:rPr>
        <w:t xml:space="preserve">After fitting, </w:t>
      </w:r>
      <w:r w:rsidR="008369D2">
        <w:rPr>
          <w:rFonts w:eastAsiaTheme="minorEastAsia"/>
        </w:rPr>
        <w:t xml:space="preserve">the </w:t>
      </w:r>
      <w:r w:rsidR="00736992">
        <w:rPr>
          <w:rFonts w:eastAsiaTheme="minorEastAsia"/>
        </w:rPr>
        <w:t xml:space="preserve">slope coefficients </w:t>
      </w:r>
      <m:oMath>
        <m:r>
          <w:rPr>
            <w:rFonts w:ascii="Cambria Math" w:eastAsiaTheme="minorEastAsia" w:hAnsi="Cambria Math"/>
          </w:rPr>
          <m:t>exp</m:t>
        </m:r>
        <m:d>
          <m:dPr>
            <m:ctrlPr>
              <w:rPr>
                <w:rFonts w:ascii="Cambria Math" w:eastAsiaTheme="minorEastAsia" w:hAnsi="Cambria Math"/>
                <w:i/>
              </w:rPr>
            </m:ctrlPr>
          </m:dPr>
          <m:e>
            <m:sSub>
              <m:sSubPr>
                <m:ctrlPr>
                  <w:rPr>
                    <w:rFonts w:ascii="Cambria Math" w:eastAsiaTheme="minorEastAsia" w:hAnsi="Cambria Math"/>
                  </w:rPr>
                </m:ctrlPr>
              </m:sSubPr>
              <m:e>
                <m:r>
                  <m:rPr>
                    <m:sty m:val="p"/>
                  </m:rPr>
                  <w:rPr>
                    <w:rFonts w:ascii="Cambria Math" w:eastAsiaTheme="minorEastAsia" w:hAnsi="Cambria Math"/>
                  </w:rPr>
                  <m:t>β</m:t>
                </m:r>
              </m:e>
              <m:sub>
                <m:r>
                  <m:rPr>
                    <m:sty m:val="p"/>
                  </m:rPr>
                  <w:rPr>
                    <w:rFonts w:ascii="Cambria Math" w:eastAsiaTheme="minorEastAsia" w:hAnsi="Cambria Math"/>
                  </w:rPr>
                  <m:t>i</m:t>
                </m:r>
              </m:sub>
            </m:sSub>
          </m:e>
        </m:d>
      </m:oMath>
      <w:r w:rsidR="008369D2">
        <w:rPr>
          <w:rFonts w:eastAsiaTheme="minorEastAsia"/>
        </w:rPr>
        <w:t xml:space="preserve"> can be interpreted as the relative strength of </w:t>
      </w:r>
      <w:proofErr w:type="gramStart"/>
      <w:r w:rsidR="008369D2">
        <w:rPr>
          <w:rFonts w:eastAsiaTheme="minorEastAsia"/>
        </w:rPr>
        <w:t>selection, and</w:t>
      </w:r>
      <w:proofErr w:type="gramEnd"/>
      <w:r w:rsidR="008369D2">
        <w:rPr>
          <w:rFonts w:eastAsiaTheme="minorEastAsia"/>
        </w:rPr>
        <w:t xml:space="preserve"> </w:t>
      </w:r>
      <w:r w:rsidR="00736992">
        <w:rPr>
          <w:rFonts w:eastAsiaTheme="minorEastAsia"/>
        </w:rPr>
        <w:t xml:space="preserve">represent the relationship </w:t>
      </w:r>
      <w:r w:rsidR="007464A9">
        <w:rPr>
          <w:rFonts w:eastAsiaTheme="minorEastAsia"/>
        </w:rPr>
        <w:t>between</w:t>
      </w:r>
      <w:r w:rsidR="00736992">
        <w:rPr>
          <w:rFonts w:eastAsiaTheme="minorEastAsia"/>
        </w:rPr>
        <w:t xml:space="preserve"> the likelihood of being selected and the covariate</w:t>
      </w:r>
      <w:r w:rsidR="00A849E1">
        <w:rPr>
          <w:rFonts w:eastAsiaTheme="minorEastAsia"/>
        </w:rPr>
        <w:t xml:space="preserve"> value</w:t>
      </w:r>
      <w:r w:rsidR="008369D2">
        <w:rPr>
          <w:rFonts w:eastAsiaTheme="minorEastAsia"/>
        </w:rPr>
        <w:t>. A</w:t>
      </w:r>
      <w:r w:rsidR="00736992">
        <w:rPr>
          <w:rFonts w:eastAsiaTheme="minorEastAsia"/>
        </w:rPr>
        <w:t xml:space="preserve"> positive </w:t>
      </w:r>
      <m:oMath>
        <m:r>
          <w:rPr>
            <w:rFonts w:ascii="Cambria Math" w:eastAsiaTheme="minorEastAsia" w:hAnsi="Cambria Math"/>
          </w:rPr>
          <m:t xml:space="preserve">β </m:t>
        </m:r>
      </m:oMath>
      <w:r w:rsidR="008369D2">
        <w:rPr>
          <w:rFonts w:eastAsiaTheme="minorEastAsia"/>
          <w:iCs/>
        </w:rPr>
        <w:t>suggests</w:t>
      </w:r>
      <w:r w:rsidR="007464A9">
        <w:rPr>
          <w:rFonts w:eastAsiaTheme="minorEastAsia"/>
          <w:iCs/>
        </w:rPr>
        <w:t xml:space="preserve"> affinity</w:t>
      </w:r>
      <w:r w:rsidR="00736992">
        <w:rPr>
          <w:rFonts w:eastAsiaTheme="minorEastAsia"/>
          <w:iCs/>
        </w:rPr>
        <w:t xml:space="preserve">, </w:t>
      </w:r>
      <w:r w:rsidR="008369D2">
        <w:rPr>
          <w:rFonts w:eastAsiaTheme="minorEastAsia"/>
          <w:iCs/>
        </w:rPr>
        <w:t>while</w:t>
      </w:r>
      <w:r w:rsidR="00736992">
        <w:rPr>
          <w:rFonts w:eastAsiaTheme="minorEastAsia"/>
          <w:iCs/>
        </w:rPr>
        <w:t xml:space="preserve"> a negative </w:t>
      </w:r>
      <m:oMath>
        <m:r>
          <w:rPr>
            <w:rFonts w:ascii="Cambria Math" w:eastAsiaTheme="minorEastAsia" w:hAnsi="Cambria Math"/>
          </w:rPr>
          <m:t>β</m:t>
        </m:r>
      </m:oMath>
      <w:r w:rsidR="00736992">
        <w:rPr>
          <w:rFonts w:eastAsiaTheme="minorEastAsia"/>
          <w:iCs/>
        </w:rPr>
        <w:t xml:space="preserve"> </w:t>
      </w:r>
      <w:r w:rsidR="008369D2">
        <w:rPr>
          <w:rFonts w:eastAsiaTheme="minorEastAsia"/>
          <w:iCs/>
        </w:rPr>
        <w:t>indicates</w:t>
      </w:r>
      <w:r w:rsidR="00736992">
        <w:rPr>
          <w:rFonts w:eastAsiaTheme="minorEastAsia"/>
          <w:iCs/>
        </w:rPr>
        <w:t xml:space="preserve"> avoidance</w:t>
      </w:r>
      <w:r w:rsidR="00DA188C">
        <w:rPr>
          <w:rFonts w:eastAsiaTheme="minorEastAsia"/>
          <w:iCs/>
        </w:rPr>
        <w:t xml:space="preserve"> for a particular covariate</w:t>
      </w:r>
      <w:r w:rsidR="00C04D38">
        <w:rPr>
          <w:rFonts w:eastAsiaTheme="minorEastAsia"/>
          <w:iCs/>
        </w:rPr>
        <w:t>.</w:t>
      </w:r>
      <w:r w:rsidR="00736992">
        <w:rPr>
          <w:rFonts w:eastAsiaTheme="minorEastAsia"/>
          <w:iCs/>
        </w:rPr>
        <w:t xml:space="preserve"> </w:t>
      </w:r>
    </w:p>
    <w:p w14:paraId="42F8AECD" w14:textId="77777777" w:rsidR="00536A87" w:rsidRDefault="00536A87" w:rsidP="007B6342">
      <w:pPr>
        <w:ind w:firstLine="0"/>
        <w:rPr>
          <w:rFonts w:eastAsiaTheme="minorEastAsia"/>
          <w:iCs/>
        </w:rPr>
      </w:pPr>
    </w:p>
    <w:p w14:paraId="6FCCD877" w14:textId="77777777" w:rsidR="00536A87" w:rsidRPr="008369D2" w:rsidRDefault="00536A87" w:rsidP="007B6342">
      <w:pPr>
        <w:ind w:firstLine="0"/>
        <w:rPr>
          <w:rFonts w:eastAsiaTheme="minorEastAsia"/>
        </w:rPr>
      </w:pPr>
    </w:p>
    <w:p w14:paraId="16D1D6DA" w14:textId="77777777" w:rsidR="008B4903" w:rsidRPr="003C3723" w:rsidRDefault="008B4903" w:rsidP="008B4903">
      <w:pPr>
        <w:ind w:firstLine="0"/>
        <w:rPr>
          <w:rStyle w:val="hljs-keyword"/>
          <w:rFonts w:eastAsiaTheme="minorEastAsia"/>
        </w:rPr>
      </w:pPr>
    </w:p>
    <w:p w14:paraId="50F43639" w14:textId="27211200" w:rsidR="00155AC9" w:rsidRPr="00D577DB" w:rsidRDefault="0078616A" w:rsidP="00D577DB">
      <w:pPr>
        <w:pStyle w:val="Heading2"/>
      </w:pPr>
      <w:r>
        <w:lastRenderedPageBreak/>
        <w:t xml:space="preserve">Accounting for </w:t>
      </w:r>
      <w:r w:rsidR="00581C18">
        <w:t>C</w:t>
      </w:r>
      <w:r>
        <w:t xml:space="preserve">ircadian </w:t>
      </w:r>
      <w:proofErr w:type="spellStart"/>
      <w:r w:rsidR="00581C18">
        <w:t>R</w:t>
      </w:r>
      <w:r>
        <w:t>ythms</w:t>
      </w:r>
      <w:proofErr w:type="spellEnd"/>
      <w:r w:rsidR="000A683E">
        <w:t xml:space="preserve"> </w:t>
      </w:r>
      <w:r w:rsidR="00214358">
        <w:t>using Harmonic Terms</w:t>
      </w:r>
    </w:p>
    <w:p w14:paraId="4898F21F" w14:textId="77777777" w:rsidR="00155AC9" w:rsidRDefault="00155AC9" w:rsidP="00155AC9">
      <w:pPr>
        <w:ind w:firstLine="0"/>
        <w:rPr>
          <w:lang w:val="en-US"/>
        </w:rPr>
      </w:pPr>
      <w:r w:rsidRPr="00155AC9">
        <w:rPr>
          <w:lang w:val="en-NL"/>
        </w:rPr>
        <w:t>Recent studies on SSFs have increasingly emphasized the importance of incorporating behavioral states as explanatory variables for movement decisions (Beumer et al. 2023; Chatterjee et al. 2024; Klappstein et al. 2024). An animal’s behavioral state strongly influences its needs and movement characteristics during a step. Accounting for behavior can be done by including behavioral state as an interaction term with environmental and movement covariates and by fitting movement distributions to movement data associated with each behavioral state (Beumer et al. 2023).</w:t>
      </w:r>
      <w:r w:rsidRPr="00155AC9">
        <w:rPr>
          <w:lang w:val="en-US"/>
        </w:rPr>
        <w:t xml:space="preserve"> </w:t>
      </w:r>
    </w:p>
    <w:p w14:paraId="1E992D0F" w14:textId="77777777" w:rsidR="00670553" w:rsidRDefault="00670553" w:rsidP="00670553">
      <w:pPr>
        <w:ind w:firstLine="0"/>
        <w:rPr>
          <w:lang w:val="en-NL"/>
        </w:rPr>
      </w:pPr>
    </w:p>
    <w:p w14:paraId="70250C7E" w14:textId="04622414" w:rsidR="00155AC9" w:rsidRPr="00155AC9" w:rsidRDefault="00670553" w:rsidP="00670553">
      <w:pPr>
        <w:ind w:firstLine="0"/>
        <w:rPr>
          <w:lang w:val="en-NL"/>
        </w:rPr>
      </w:pPr>
      <w:r w:rsidRPr="00670553">
        <w:rPr>
          <w:lang w:val="en-US"/>
        </w:rPr>
        <w:t>P</w:t>
      </w:r>
      <w:r w:rsidR="00155AC9" w:rsidRPr="00155AC9">
        <w:rPr>
          <w:lang w:val="en-NL"/>
        </w:rPr>
        <w:t xml:space="preserve">redicting an animal’s behavior based on movement metrics is commonly done using state-predicting models such as Hidden Markov Models (HMMs). HMMs classify each movement step into discrete states (e.g., </w:t>
      </w:r>
      <w:r w:rsidR="00155AC9" w:rsidRPr="00155AC9">
        <w:rPr>
          <w:lang w:val="en-US"/>
        </w:rPr>
        <w:t>foraging</w:t>
      </w:r>
      <w:r w:rsidR="00155AC9" w:rsidRPr="00155AC9">
        <w:rPr>
          <w:lang w:val="en-NL"/>
        </w:rPr>
        <w:t xml:space="preserve"> vs. resting), generally based on movement metrics, through clustering techniques (McClintock &amp; Michelot 2018; Glennie et al. 2023). However, this approach has limitations depending on the temporal resolution of the data. At large enough time intervals, animals may switch between behavioral states multiple times between successive GPS fixes. In such cases, HMMs can only provide a coarse approximation of true behavioral dynamics, potentially oversimplifying </w:t>
      </w:r>
      <w:proofErr w:type="spellStart"/>
      <w:r w:rsidR="00127C0C" w:rsidRPr="00127C0C">
        <w:rPr>
          <w:lang w:val="en-US"/>
        </w:rPr>
        <w:t>behaviour</w:t>
      </w:r>
      <w:proofErr w:type="spellEnd"/>
      <w:r w:rsidR="00127C0C" w:rsidRPr="00127C0C">
        <w:rPr>
          <w:lang w:val="en-US"/>
        </w:rPr>
        <w:t xml:space="preserve"> during the interval</w:t>
      </w:r>
      <w:r w:rsidR="00155AC9" w:rsidRPr="00155AC9">
        <w:rPr>
          <w:lang w:val="en-NL"/>
        </w:rPr>
        <w:t xml:space="preserve"> or failing to capture </w:t>
      </w:r>
      <w:r w:rsidR="00127C0C" w:rsidRPr="00127C0C">
        <w:rPr>
          <w:lang w:val="en-US"/>
        </w:rPr>
        <w:t>a</w:t>
      </w:r>
      <w:r w:rsidR="00127C0C">
        <w:rPr>
          <w:lang w:val="en-US"/>
        </w:rPr>
        <w:t xml:space="preserve"> </w:t>
      </w:r>
      <w:proofErr w:type="spellStart"/>
      <w:r w:rsidR="00127C0C">
        <w:rPr>
          <w:lang w:val="en-US"/>
        </w:rPr>
        <w:t>behavioural</w:t>
      </w:r>
      <w:proofErr w:type="spellEnd"/>
      <w:r w:rsidR="00127C0C">
        <w:rPr>
          <w:lang w:val="en-US"/>
        </w:rPr>
        <w:t xml:space="preserve"> </w:t>
      </w:r>
      <w:r w:rsidR="00155AC9" w:rsidRPr="00155AC9">
        <w:rPr>
          <w:lang w:val="en-NL"/>
        </w:rPr>
        <w:t>shift</w:t>
      </w:r>
      <w:r w:rsidR="00127C0C" w:rsidRPr="00127C0C">
        <w:rPr>
          <w:lang w:val="en-US"/>
        </w:rPr>
        <w:t xml:space="preserve"> </w:t>
      </w:r>
      <w:r w:rsidR="00155AC9" w:rsidRPr="00155AC9">
        <w:rPr>
          <w:lang w:val="en-NL"/>
        </w:rPr>
        <w:t>accurately (Langrock et al. 2012; Glennie et al. 2023). An alternative approach</w:t>
      </w:r>
      <w:r w:rsidR="004E3F8A" w:rsidRPr="004E3F8A">
        <w:rPr>
          <w:lang w:val="en-US"/>
        </w:rPr>
        <w:t xml:space="preserve"> that avoids this</w:t>
      </w:r>
      <w:r w:rsidR="004E3F8A">
        <w:rPr>
          <w:lang w:val="en-US"/>
        </w:rPr>
        <w:t>,</w:t>
      </w:r>
      <w:r w:rsidR="00A255F9">
        <w:rPr>
          <w:lang w:val="en-US"/>
        </w:rPr>
        <w:t xml:space="preserve"> </w:t>
      </w:r>
      <w:r w:rsidR="00155AC9" w:rsidRPr="00155AC9">
        <w:rPr>
          <w:lang w:val="en-NL"/>
        </w:rPr>
        <w:t>is to use time-of-day categories, such as day, night,</w:t>
      </w:r>
      <w:r w:rsidR="0036194C" w:rsidRPr="0036194C">
        <w:rPr>
          <w:lang w:val="en-US"/>
        </w:rPr>
        <w:t xml:space="preserve"> </w:t>
      </w:r>
      <w:r w:rsidR="006D143E" w:rsidRPr="006D143E">
        <w:rPr>
          <w:lang w:val="en-NL"/>
        </w:rPr>
        <w:t>crepuscule</w:t>
      </w:r>
      <w:r w:rsidR="00A849E1" w:rsidRPr="00A849E1">
        <w:rPr>
          <w:lang w:val="en-US"/>
        </w:rPr>
        <w:t>,</w:t>
      </w:r>
      <w:r w:rsidR="006D143E" w:rsidRPr="006D143E">
        <w:rPr>
          <w:lang w:val="en-NL"/>
        </w:rPr>
        <w:t xml:space="preserve"> </w:t>
      </w:r>
      <w:r w:rsidR="0036194C">
        <w:rPr>
          <w:lang w:val="en-US"/>
        </w:rPr>
        <w:t>or other z</w:t>
      </w:r>
      <w:r w:rsidR="0036194C" w:rsidRPr="0036194C">
        <w:rPr>
          <w:lang w:val="en-US"/>
        </w:rPr>
        <w:t>eitgebers</w:t>
      </w:r>
      <w:r w:rsidR="0036194C">
        <w:rPr>
          <w:lang w:val="en-US"/>
        </w:rPr>
        <w:t xml:space="preserve"> that cue circadian </w:t>
      </w:r>
      <w:proofErr w:type="spellStart"/>
      <w:r w:rsidR="0036194C">
        <w:rPr>
          <w:lang w:val="en-US"/>
        </w:rPr>
        <w:t>behaviour</w:t>
      </w:r>
      <w:proofErr w:type="spellEnd"/>
      <w:r w:rsidR="0036194C">
        <w:rPr>
          <w:lang w:val="en-US"/>
        </w:rPr>
        <w:t xml:space="preserve"> </w:t>
      </w:r>
      <w:r w:rsidR="00155AC9" w:rsidRPr="00155AC9">
        <w:rPr>
          <w:lang w:val="en-NL"/>
        </w:rPr>
        <w:t>(van Beest et al. 2012). However, in high-latitude environments</w:t>
      </w:r>
      <w:r w:rsidR="004E3F8A" w:rsidRPr="004E3F8A">
        <w:rPr>
          <w:lang w:val="en-US"/>
        </w:rPr>
        <w:t xml:space="preserve">, </w:t>
      </w:r>
      <w:r w:rsidR="00155AC9" w:rsidRPr="00155AC9">
        <w:rPr>
          <w:lang w:val="en-NL"/>
        </w:rPr>
        <w:t>such as our moose localizations within the Arctic Circle</w:t>
      </w:r>
      <w:r w:rsidR="004E3F8A" w:rsidRPr="004E3F8A">
        <w:rPr>
          <w:lang w:val="en-US"/>
        </w:rPr>
        <w:t xml:space="preserve">, </w:t>
      </w:r>
      <w:r w:rsidR="00155AC9" w:rsidRPr="00155AC9">
        <w:rPr>
          <w:lang w:val="en-NL"/>
        </w:rPr>
        <w:t>the absence of night and crepuscular periods during the summer polar sun renders traditional time-of-day categorizations ineffective.</w:t>
      </w:r>
    </w:p>
    <w:p w14:paraId="00DF9AE6" w14:textId="77777777" w:rsidR="006D143E" w:rsidRDefault="006D143E" w:rsidP="006D143E">
      <w:pPr>
        <w:ind w:firstLine="0"/>
        <w:rPr>
          <w:lang w:val="en-NL"/>
        </w:rPr>
      </w:pPr>
    </w:p>
    <w:p w14:paraId="4428ABDE" w14:textId="5078FE32" w:rsidR="00A255F9" w:rsidRDefault="007F5EEB" w:rsidP="006D143E">
      <w:pPr>
        <w:ind w:firstLine="0"/>
        <w:rPr>
          <w:lang w:val="en-US"/>
        </w:rPr>
      </w:pPr>
      <w:r w:rsidRPr="007F5EEB">
        <w:rPr>
          <w:lang w:val="en-US"/>
        </w:rPr>
        <w:t>A</w:t>
      </w:r>
      <w:r w:rsidR="005C5B17" w:rsidRPr="005C5B17">
        <w:rPr>
          <w:lang w:val="en-NL"/>
        </w:rPr>
        <w:t xml:space="preserve"> more flexible</w:t>
      </w:r>
      <w:r w:rsidR="00A255F9">
        <w:rPr>
          <w:lang w:val="en-US"/>
        </w:rPr>
        <w:t xml:space="preserve"> approach</w:t>
      </w:r>
      <w:r w:rsidR="00214358">
        <w:rPr>
          <w:lang w:val="en-US"/>
        </w:rPr>
        <w:t xml:space="preserve"> </w:t>
      </w:r>
      <w:r w:rsidR="00A255F9">
        <w:rPr>
          <w:lang w:val="en-US"/>
        </w:rPr>
        <w:t xml:space="preserve">compared to discrete </w:t>
      </w:r>
      <w:proofErr w:type="spellStart"/>
      <w:proofErr w:type="gramStart"/>
      <w:r w:rsidR="00A255F9">
        <w:rPr>
          <w:lang w:val="en-US"/>
        </w:rPr>
        <w:t>behaviour</w:t>
      </w:r>
      <w:proofErr w:type="spellEnd"/>
      <w:proofErr w:type="gramEnd"/>
      <w:r w:rsidR="00A255F9">
        <w:rPr>
          <w:lang w:val="en-US"/>
        </w:rPr>
        <w:t xml:space="preserve"> or time-of-day categories </w:t>
      </w:r>
      <w:r w:rsidR="00214358">
        <w:rPr>
          <w:lang w:val="en-US"/>
        </w:rPr>
        <w:t xml:space="preserve">would be through incorporating </w:t>
      </w:r>
      <w:r w:rsidR="007D56F5">
        <w:rPr>
          <w:lang w:val="en-US"/>
        </w:rPr>
        <w:t>cyclical</w:t>
      </w:r>
      <w:r w:rsidR="00214358">
        <w:rPr>
          <w:lang w:val="en-US"/>
        </w:rPr>
        <w:t xml:space="preserve"> terms t</w:t>
      </w:r>
      <w:r w:rsidR="00A255F9">
        <w:rPr>
          <w:lang w:val="en-US"/>
        </w:rPr>
        <w:t xml:space="preserve">o represent changes over </w:t>
      </w:r>
      <w:r w:rsidR="00763DC7">
        <w:rPr>
          <w:lang w:val="en-US"/>
        </w:rPr>
        <w:t>a diel</w:t>
      </w:r>
      <w:r w:rsidR="00214358">
        <w:rPr>
          <w:lang w:val="en-US"/>
        </w:rPr>
        <w:t xml:space="preserve">. </w:t>
      </w:r>
      <w:r w:rsidR="006A2799">
        <w:t xml:space="preserve">If we consider that selection for </w:t>
      </w:r>
      <w:r w:rsidR="006A568A">
        <w:t xml:space="preserve">a </w:t>
      </w:r>
      <w:r w:rsidR="006A2799">
        <w:t xml:space="preserve">covariate will most likely have some periodic function associated with an animal’s circadian rhythm, we can model this as a Fourier series of trigonometric functions. </w:t>
      </w:r>
      <w:r w:rsidR="002B02D4" w:rsidRPr="002B02D4">
        <w:t>This transforms the original logistic regression, which predicts step probability based on covariates, into a dynamic harmonic regression that incorporates variability</w:t>
      </w:r>
      <w:r w:rsidR="003F6FA0">
        <w:t xml:space="preserve"> during a day</w:t>
      </w:r>
      <w:r w:rsidR="002B02D4">
        <w:t xml:space="preserve">. </w:t>
      </w:r>
      <w:r w:rsidR="0048231A">
        <w:t xml:space="preserve">We recall the method from </w:t>
      </w:r>
      <w:r w:rsidR="0048231A">
        <w:fldChar w:fldCharType="begin"/>
      </w:r>
      <w:r w:rsidR="0048231A">
        <w:instrText xml:space="preserve"> ADDIN ZOTERO_ITEM CSL_CITATION {"citationID":"NiYLVAr9","properties":{"formattedCitation":"(Forrest et al. 2025)","plainCitation":"(Forrest et al. 2025)","noteIndex":0},"citationItems":[{"id":1841,"uris":["http://zotero.org/users/7559248/items/BKZQ6C9N"],"itemData":{"id":1841,"type":"article-journal","abstract":"Understanding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 Bubalus bubalis.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 Keywords: circadian, fine-scale dynamics, harmonics, landscape-scale distributions, simulated trajectories, temporal dynamics","container-title":"Ecography","DOI":"10.1111/ecog.07421","ISSN":"1600-0587","issue":"2","language":"en","license":"© 2024 Commonwealth Scientific and Industrial Research Organisation and The Author(s). Ecography published by John Wiley &amp; Sons Ltd on behalf of Nordic Society Oikos.","note":"_eprint: https://onlinelibrary.wiley.com/doi/pdf/10.1111/ecog.07421","page":"e07421","source":"Wiley Online Library","title":"Predicting fine-scale distributions and emergent spatiotemporal patterns from temporally dynamic step selection simulations","volume":"2025","author":[{"family":"Forrest","given":"Scott W."},{"family":"Pagendam","given":"Dan"},{"family":"Bode","given":"Michael"},{"family":"Drovandi","given":"Christopher"},{"family":"Potts","given":"Jonathan R."},{"family":"Perry","given":"Justin"},{"family":"Vanderduys","given":"Eric"},{"family":"Hoskins","given":"Andrew J."}],"issued":{"date-parts":[["2025"]]}}}],"schema":"https://github.com/citation-style-language/schema/raw/master/csl-citation.json"} </w:instrText>
      </w:r>
      <w:r w:rsidR="0048231A">
        <w:fldChar w:fldCharType="separate"/>
      </w:r>
      <w:r w:rsidR="001270E2">
        <w:rPr>
          <w:noProof/>
        </w:rPr>
        <w:t>(Forrest et al. 2025)</w:t>
      </w:r>
      <w:r w:rsidR="0048231A">
        <w:fldChar w:fldCharType="end"/>
      </w:r>
      <w:r w:rsidR="0048231A">
        <w:t xml:space="preserve">, </w:t>
      </w:r>
      <w:r w:rsidR="00962405">
        <w:t>extending</w:t>
      </w:r>
      <w:r w:rsidR="0048231A">
        <w:t xml:space="preserve"> the SSF </w:t>
      </w:r>
      <w:r w:rsidR="00A255F9" w:rsidRPr="00A255F9">
        <w:t>by incorporating harmonic terms as interaction effects with our main covariates</w:t>
      </w:r>
      <w:r w:rsidR="002A3621">
        <w:t xml:space="preserve"> (Eq. 2.1)</w:t>
      </w:r>
      <w:r w:rsidR="00A255F9" w:rsidRPr="00A255F9">
        <w:t>:</w:t>
      </w:r>
    </w:p>
    <w:p w14:paraId="70D56959" w14:textId="77777777" w:rsidR="00A255F9" w:rsidRDefault="00A255F9" w:rsidP="00A255F9">
      <w:pPr>
        <w:ind w:firstLine="0"/>
        <w:rPr>
          <w:lang w:val="en-US"/>
        </w:rPr>
      </w:pPr>
    </w:p>
    <w:p w14:paraId="033B4B0A" w14:textId="5C6CFDF4" w:rsidR="002A3621" w:rsidRDefault="00000000" w:rsidP="00A255F9">
      <w:pPr>
        <w:ind w:firstLine="0"/>
        <w:rPr>
          <w:rStyle w:val="hljs-keyword"/>
          <w:rFonts w:eastAsiaTheme="minorEastAsia"/>
        </w:rPr>
      </w:pPr>
      <m:oMathPara>
        <m:oMath>
          <m:eqArr>
            <m:eqArrPr>
              <m:maxDist m:val="1"/>
              <m:ctrlPr>
                <w:rPr>
                  <w:rStyle w:val="hljs-keyword"/>
                  <w:rFonts w:ascii="Cambria Math" w:hAnsi="Cambria Math"/>
                  <w:i/>
                </w:rPr>
              </m:ctrlPr>
            </m:eqArrPr>
            <m:e>
              <m:r>
                <m:rPr>
                  <m:sty m:val="p"/>
                </m:rPr>
                <w:rPr>
                  <w:rStyle w:val="hljs-keyword"/>
                  <w:rFonts w:ascii="Cambria Math" w:hAnsi="Cambria Math"/>
                </w:rPr>
                <m:t>ω</m:t>
              </m:r>
              <m:d>
                <m:dPr>
                  <m:ctrlPr>
                    <w:rPr>
                      <w:rFonts w:ascii="Cambria Math" w:hAnsi="Cambria Math"/>
                      <w:i/>
                    </w:rPr>
                  </m:ctrlPr>
                </m:dPr>
                <m:e>
                  <m:r>
                    <w:rPr>
                      <w:rFonts w:ascii="Cambria Math" w:hAnsi="Cambria Math"/>
                    </w:rPr>
                    <m:t>x,</m:t>
                  </m:r>
                  <m:r>
                    <m:rPr>
                      <m:sty m:val="p"/>
                    </m:rPr>
                    <w:rPr>
                      <w:rStyle w:val="hljs-keyword"/>
                      <w:rFonts w:ascii="Cambria Math" w:hAnsi="Cambria Math"/>
                    </w:rPr>
                    <m:t>β</m:t>
                  </m:r>
                  <m:d>
                    <m:dPr>
                      <m:ctrlPr>
                        <w:rPr>
                          <w:rFonts w:ascii="Cambria Math" w:hAnsi="Cambria Math"/>
                          <w:i/>
                        </w:rPr>
                      </m:ctrlPr>
                    </m:dPr>
                    <m:e>
                      <m:r>
                        <m:rPr>
                          <m:sty m:val="p"/>
                        </m:rPr>
                        <w:rPr>
                          <w:rStyle w:val="hljs-keyword"/>
                          <w:rFonts w:ascii="Cambria Math" w:hAnsi="Cambria Math"/>
                        </w:rPr>
                        <m:t>τ</m:t>
                      </m:r>
                      <m:r>
                        <w:rPr>
                          <w:rFonts w:ascii="Cambria Math" w:hAnsi="Cambria Math"/>
                        </w:rPr>
                        <m:t>;</m:t>
                      </m:r>
                      <m:r>
                        <m:rPr>
                          <m:sty m:val="p"/>
                        </m:rPr>
                        <w:rPr>
                          <w:rStyle w:val="hljs-keyword"/>
                          <w:rFonts w:ascii="Cambria Math" w:hAnsi="Cambria Math"/>
                        </w:rPr>
                        <m:t>α</m:t>
                      </m:r>
                    </m:e>
                  </m:d>
                </m:e>
              </m:d>
              <m:r>
                <w:rPr>
                  <w:rFonts w:ascii="Cambria Math" w:hAnsi="Cambria Math"/>
                </w:rPr>
                <m:t>=</m:t>
              </m:r>
              <m:func>
                <m:funcPr>
                  <m:ctrlPr>
                    <w:rPr>
                      <w:rStyle w:val="hljs-keyword"/>
                      <w:rFonts w:ascii="Cambria Math" w:hAnsi="Cambria Math"/>
                    </w:rPr>
                  </m:ctrlPr>
                </m:funcPr>
                <m:fName>
                  <m:r>
                    <m:rPr>
                      <m:sty m:val="p"/>
                    </m:rPr>
                    <w:rPr>
                      <w:rStyle w:val="hljs-keyword"/>
                      <w:rFonts w:ascii="Cambria Math" w:hAnsi="Cambria Math"/>
                    </w:rPr>
                    <m:t>exp</m:t>
                  </m:r>
                  <m:ctrlPr>
                    <w:rPr>
                      <w:rStyle w:val="hljs-keyword"/>
                      <w:rFonts w:ascii="Cambria Math" w:hAnsi="Cambria Math"/>
                      <w:i/>
                    </w:rPr>
                  </m:ctrlPr>
                </m:fName>
                <m:e>
                  <m:d>
                    <m:dPr>
                      <m:ctrlPr>
                        <w:rPr>
                          <w:rStyle w:val="hljs-keyword"/>
                          <w:rFonts w:ascii="Cambria Math" w:hAnsi="Cambria Math"/>
                        </w:rPr>
                      </m:ctrlPr>
                    </m:dPr>
                    <m:e>
                      <m:sSub>
                        <m:sSubPr>
                          <m:ctrlPr>
                            <w:rPr>
                              <w:rStyle w:val="hljs-builtin"/>
                              <w:rFonts w:ascii="Cambria Math" w:hAnsi="Cambria Math"/>
                              <w:i/>
                            </w:rPr>
                          </m:ctrlPr>
                        </m:sSubPr>
                        <m:e>
                          <m:r>
                            <m:rPr>
                              <m:sty m:val="p"/>
                            </m:rPr>
                            <w:rPr>
                              <w:rStyle w:val="hljs-keyword"/>
                              <w:rFonts w:ascii="Cambria Math" w:hAnsi="Cambria Math"/>
                            </w:rPr>
                            <m:t>β</m:t>
                          </m:r>
                          <m:ctrlPr>
                            <w:rPr>
                              <w:rFonts w:ascii="Cambria Math" w:hAnsi="Cambria Math"/>
                              <w:i/>
                            </w:rPr>
                          </m:ctrlPr>
                        </m:e>
                        <m:sub>
                          <m:r>
                            <w:rPr>
                              <w:rFonts w:ascii="Cambria Math" w:hAnsi="Cambria Math"/>
                            </w:rPr>
                            <m:t>1</m:t>
                          </m:r>
                        </m:sub>
                      </m:sSub>
                      <m:d>
                        <m:dPr>
                          <m:ctrlPr>
                            <w:rPr>
                              <w:rFonts w:ascii="Cambria Math" w:hAnsi="Cambria Math"/>
                              <w:i/>
                            </w:rPr>
                          </m:ctrlPr>
                        </m:dPr>
                        <m:e>
                          <m:r>
                            <m:rPr>
                              <m:sty m:val="p"/>
                            </m:rPr>
                            <w:rPr>
                              <w:rStyle w:val="hljs-keyword"/>
                              <w:rFonts w:ascii="Cambria Math" w:hAnsi="Cambria Math"/>
                            </w:rPr>
                            <m:t>τ</m:t>
                          </m:r>
                          <m:r>
                            <w:rPr>
                              <w:rFonts w:ascii="Cambria Math" w:hAnsi="Cambria Math"/>
                            </w:rPr>
                            <m:t>;</m:t>
                          </m:r>
                          <m:sSub>
                            <m:sSubPr>
                              <m:ctrlPr>
                                <w:rPr>
                                  <w:rStyle w:val="hljs-builtin"/>
                                  <w:rFonts w:ascii="Cambria Math" w:hAnsi="Cambria Math"/>
                                  <w:i/>
                                </w:rPr>
                              </m:ctrlPr>
                            </m:sSubPr>
                            <m:e>
                              <m:r>
                                <m:rPr>
                                  <m:sty m:val="p"/>
                                </m:rPr>
                                <w:rPr>
                                  <w:rStyle w:val="hljs-keyword"/>
                                  <w:rFonts w:ascii="Cambria Math" w:hAnsi="Cambria Math"/>
                                </w:rPr>
                                <m:t>α</m:t>
                              </m:r>
                              <m:ctrlPr>
                                <w:rPr>
                                  <w:rFonts w:ascii="Cambria Math" w:hAnsi="Cambria Math"/>
                                  <w:i/>
                                </w:rPr>
                              </m:ctrlPr>
                            </m:e>
                            <m:sub>
                              <m:r>
                                <w:rPr>
                                  <w:rFonts w:ascii="Cambria Math" w:hAnsi="Cambria Math"/>
                                </w:rPr>
                                <m:t>1</m:t>
                              </m:r>
                            </m:sub>
                          </m:sSub>
                        </m:e>
                      </m:d>
                      <m:sSub>
                        <m:sSubPr>
                          <m:ctrlPr>
                            <w:rPr>
                              <w:rStyle w:val="hljs-builtin"/>
                              <w:rFonts w:ascii="Cambria Math" w:hAnsi="Cambria Math"/>
                              <w:i/>
                            </w:rPr>
                          </m:ctrlPr>
                        </m:sSubPr>
                        <m:e>
                          <m:r>
                            <w:rPr>
                              <w:rFonts w:ascii="Cambria Math" w:hAnsi="Cambria Math"/>
                            </w:rPr>
                            <m:t>x</m:t>
                          </m:r>
                          <m:ctrlPr>
                            <w:rPr>
                              <w:rFonts w:ascii="Cambria Math" w:hAnsi="Cambria Math"/>
                              <w:i/>
                            </w:rPr>
                          </m:ctrlPr>
                        </m:e>
                        <m:sub>
                          <m:r>
                            <w:rPr>
                              <w:rFonts w:ascii="Cambria Math" w:hAnsi="Cambria Math"/>
                            </w:rPr>
                            <m:t>1</m:t>
                          </m:r>
                        </m:sub>
                      </m:sSub>
                      <m:r>
                        <w:rPr>
                          <w:rFonts w:ascii="Cambria Math" w:hAnsi="Cambria Math"/>
                        </w:rPr>
                        <m:t>+</m:t>
                      </m:r>
                      <m:r>
                        <m:rPr>
                          <m:sty m:val="p"/>
                        </m:rPr>
                        <w:rPr>
                          <w:rStyle w:val="hljs-keyword"/>
                          <w:rFonts w:ascii="Cambria Math" w:hAnsi="Cambria Math"/>
                        </w:rPr>
                        <m:t>⋯</m:t>
                      </m:r>
                      <m:r>
                        <w:rPr>
                          <w:rFonts w:ascii="Cambria Math" w:hAnsi="Cambria Math"/>
                        </w:rPr>
                        <m:t>+</m:t>
                      </m:r>
                      <m:sSub>
                        <m:sSubPr>
                          <m:ctrlPr>
                            <w:rPr>
                              <w:rStyle w:val="hljs-builtin"/>
                              <w:rFonts w:ascii="Cambria Math" w:hAnsi="Cambria Math"/>
                              <w:i/>
                            </w:rPr>
                          </m:ctrlPr>
                        </m:sSubPr>
                        <m:e>
                          <m:r>
                            <m:rPr>
                              <m:sty m:val="p"/>
                            </m:rPr>
                            <w:rPr>
                              <w:rStyle w:val="hljs-keyword"/>
                              <w:rFonts w:ascii="Cambria Math" w:hAnsi="Cambria Math"/>
                            </w:rPr>
                            <m:t>β</m:t>
                          </m:r>
                          <m:ctrlPr>
                            <w:rPr>
                              <w:rFonts w:ascii="Cambria Math" w:hAnsi="Cambria Math"/>
                              <w:i/>
                            </w:rPr>
                          </m:ctrlPr>
                        </m:e>
                        <m:sub>
                          <m:r>
                            <w:rPr>
                              <w:rFonts w:ascii="Cambria Math" w:hAnsi="Cambria Math"/>
                            </w:rPr>
                            <m:t>n</m:t>
                          </m:r>
                        </m:sub>
                      </m:sSub>
                      <m:d>
                        <m:dPr>
                          <m:ctrlPr>
                            <w:rPr>
                              <w:rFonts w:ascii="Cambria Math" w:hAnsi="Cambria Math"/>
                              <w:i/>
                            </w:rPr>
                          </m:ctrlPr>
                        </m:dPr>
                        <m:e>
                          <m:r>
                            <m:rPr>
                              <m:sty m:val="p"/>
                            </m:rPr>
                            <w:rPr>
                              <w:rStyle w:val="hljs-keyword"/>
                              <w:rFonts w:ascii="Cambria Math" w:hAnsi="Cambria Math"/>
                            </w:rPr>
                            <m:t>τ</m:t>
                          </m:r>
                          <m:r>
                            <w:rPr>
                              <w:rFonts w:ascii="Cambria Math" w:hAnsi="Cambria Math"/>
                            </w:rPr>
                            <m:t>;</m:t>
                          </m:r>
                          <m:sSub>
                            <m:sSubPr>
                              <m:ctrlPr>
                                <w:rPr>
                                  <w:rStyle w:val="hljs-builtin"/>
                                  <w:rFonts w:ascii="Cambria Math" w:hAnsi="Cambria Math"/>
                                  <w:i/>
                                </w:rPr>
                              </m:ctrlPr>
                            </m:sSubPr>
                            <m:e>
                              <m:r>
                                <m:rPr>
                                  <m:sty m:val="p"/>
                                </m:rPr>
                                <w:rPr>
                                  <w:rStyle w:val="hljs-keyword"/>
                                  <w:rFonts w:ascii="Cambria Math" w:hAnsi="Cambria Math"/>
                                </w:rPr>
                                <m:t>α</m:t>
                              </m:r>
                              <m:ctrlPr>
                                <w:rPr>
                                  <w:rFonts w:ascii="Cambria Math" w:hAnsi="Cambria Math"/>
                                  <w:i/>
                                </w:rPr>
                              </m:ctrlPr>
                            </m:e>
                            <m:sub>
                              <m:r>
                                <w:rPr>
                                  <w:rFonts w:ascii="Cambria Math" w:hAnsi="Cambria Math"/>
                                </w:rPr>
                                <m:t>n</m:t>
                              </m:r>
                            </m:sub>
                          </m:sSub>
                        </m:e>
                      </m:d>
                      <m:sSub>
                        <m:sSubPr>
                          <m:ctrlPr>
                            <w:rPr>
                              <w:rStyle w:val="hljs-builtin"/>
                              <w:rFonts w:ascii="Cambria Math" w:hAnsi="Cambria Math"/>
                              <w:i/>
                            </w:rPr>
                          </m:ctrlPr>
                        </m:sSubPr>
                        <m:e>
                          <m:r>
                            <w:rPr>
                              <w:rFonts w:ascii="Cambria Math" w:hAnsi="Cambria Math"/>
                            </w:rPr>
                            <m:t>x</m:t>
                          </m:r>
                          <m:ctrlPr>
                            <w:rPr>
                              <w:rFonts w:ascii="Cambria Math" w:hAnsi="Cambria Math"/>
                              <w:i/>
                            </w:rPr>
                          </m:ctrlPr>
                        </m:e>
                        <m:sub>
                          <m:r>
                            <w:rPr>
                              <w:rFonts w:ascii="Cambria Math" w:hAnsi="Cambria Math"/>
                            </w:rPr>
                            <m:t>n</m:t>
                          </m:r>
                        </m:sub>
                      </m:sSub>
                      <m:ctrlPr>
                        <w:rPr>
                          <w:rFonts w:ascii="Cambria Math" w:hAnsi="Cambria Math"/>
                          <w:i/>
                        </w:rPr>
                      </m:ctrlPr>
                    </m:e>
                  </m:d>
                </m:e>
              </m:func>
              <m:r>
                <w:rPr>
                  <w:rStyle w:val="hljs-keyword"/>
                  <w:rFonts w:ascii="Cambria Math" w:hAnsi="Cambria Math"/>
                </w:rPr>
                <m:t>#(2.1)</m:t>
              </m:r>
            </m:e>
          </m:eqArr>
        </m:oMath>
      </m:oMathPara>
    </w:p>
    <w:p w14:paraId="63A14CE3" w14:textId="77777777" w:rsidR="0066214B" w:rsidRDefault="0066214B" w:rsidP="0048231A">
      <w:pPr>
        <w:ind w:firstLine="0"/>
        <w:rPr>
          <w:lang w:val="en-US"/>
        </w:rPr>
      </w:pPr>
    </w:p>
    <w:p w14:paraId="0250915A" w14:textId="50419570" w:rsidR="005541E9" w:rsidRDefault="00B56375" w:rsidP="0048231A">
      <w:pPr>
        <w:ind w:firstLine="0"/>
        <w:rPr>
          <w:rFonts w:eastAsiaTheme="minorEastAsia"/>
          <w:lang w:val="en-US"/>
        </w:rPr>
      </w:pPr>
      <w:r>
        <w:rPr>
          <w:lang w:val="en-US"/>
        </w:rPr>
        <w:lastRenderedPageBreak/>
        <w:t>In this model,</w:t>
      </w:r>
      <w:r w:rsidR="002A3621">
        <w:rPr>
          <w:lang w:val="en-US"/>
        </w:rPr>
        <w:t xml:space="preserve"> </w:t>
      </w:r>
      <m:oMath>
        <m:r>
          <w:rPr>
            <w:rStyle w:val="hljs-keyword"/>
            <w:rFonts w:ascii="Cambria Math" w:hAnsi="Cambria Math"/>
          </w:rPr>
          <m:t>τ</m:t>
        </m:r>
      </m:oMath>
      <w:r w:rsidR="002A3621">
        <w:rPr>
          <w:rStyle w:val="hljs-keyword"/>
          <w:rFonts w:eastAsiaTheme="minorEastAsia"/>
        </w:rPr>
        <w:t xml:space="preserve"> is the time </w:t>
      </w:r>
      <w:r>
        <w:rPr>
          <w:rStyle w:val="hljs-keyword"/>
          <w:rFonts w:eastAsiaTheme="minorEastAsia"/>
        </w:rPr>
        <w:t>at which the step occurs. The vector</w:t>
      </w:r>
      <w:r w:rsidR="002A3621">
        <w:rPr>
          <w:rStyle w:val="hljs-keyword"/>
          <w:rFonts w:eastAsiaTheme="minorEastAsia"/>
        </w:rPr>
        <w:t xml:space="preserve"> </w:t>
      </w:r>
      <m:oMath>
        <m:sSub>
          <m:sSubPr>
            <m:ctrlPr>
              <w:rPr>
                <w:rFonts w:ascii="Cambria Math" w:hAnsi="Cambria Math"/>
                <w:i/>
              </w:rPr>
            </m:ctrlPr>
          </m:sSubPr>
          <m:e>
            <m:r>
              <m:rPr>
                <m:sty m:val="p"/>
              </m:rPr>
              <w:rPr>
                <w:rFonts w:ascii="Cambria Math" w:hAnsi="Cambria Math"/>
              </w:rPr>
              <m:t>α</m:t>
            </m:r>
          </m:e>
          <m:sub>
            <m:r>
              <w:rPr>
                <w:rFonts w:ascii="Cambria Math" w:hAnsi="Cambria Math"/>
              </w:rPr>
              <m:t>i</m:t>
            </m:r>
          </m:sub>
        </m:sSub>
        <m:r>
          <w:rPr>
            <w:rFonts w:ascii="Cambria Math" w:hAnsi="Cambria Math"/>
          </w:rPr>
          <m:t>=(</m:t>
        </m:r>
        <m:sSub>
          <m:sSubPr>
            <m:ctrlPr>
              <w:rPr>
                <w:rStyle w:val="hljs-builtin"/>
                <w:rFonts w:ascii="Cambria Math" w:hAnsi="Cambria Math"/>
                <w:i/>
              </w:rPr>
            </m:ctrlPr>
          </m:sSubPr>
          <m:e>
            <m:r>
              <m:rPr>
                <m:sty m:val="p"/>
              </m:rPr>
              <w:rPr>
                <w:rStyle w:val="hljs-keyword"/>
                <w:rFonts w:ascii="Cambria Math" w:hAnsi="Cambria Math"/>
              </w:rPr>
              <m:t>α</m:t>
            </m:r>
            <m:ctrlPr>
              <w:rPr>
                <w:rFonts w:ascii="Cambria Math" w:hAnsi="Cambria Math"/>
                <w:i/>
              </w:rPr>
            </m:ctrlPr>
          </m:e>
          <m:sub>
            <m:r>
              <w:rPr>
                <w:rFonts w:ascii="Cambria Math" w:hAnsi="Cambria Math"/>
              </w:rPr>
              <m:t>i,0</m:t>
            </m:r>
          </m:sub>
        </m:sSub>
        <m:r>
          <w:rPr>
            <w:rFonts w:ascii="Cambria Math" w:hAnsi="Cambria Math"/>
          </w:rPr>
          <m:t>,</m:t>
        </m:r>
        <m:r>
          <m:rPr>
            <m:sty m:val="p"/>
          </m:rPr>
          <w:rPr>
            <w:rStyle w:val="hljs-keyword"/>
            <w:rFonts w:ascii="Cambria Math" w:hAnsi="Cambria Math"/>
          </w:rPr>
          <m:t>…</m:t>
        </m:r>
        <m:r>
          <w:rPr>
            <w:rFonts w:ascii="Cambria Math" w:hAnsi="Cambria Math"/>
          </w:rPr>
          <m:t>,</m:t>
        </m:r>
        <m:sSub>
          <m:sSubPr>
            <m:ctrlPr>
              <w:rPr>
                <w:rStyle w:val="hljs-builtin"/>
                <w:rFonts w:ascii="Cambria Math" w:hAnsi="Cambria Math"/>
                <w:i/>
              </w:rPr>
            </m:ctrlPr>
          </m:sSubPr>
          <m:e>
            <m:r>
              <m:rPr>
                <m:sty m:val="p"/>
              </m:rPr>
              <w:rPr>
                <w:rStyle w:val="hljs-keyword"/>
                <w:rFonts w:ascii="Cambria Math" w:hAnsi="Cambria Math"/>
              </w:rPr>
              <m:t>α</m:t>
            </m:r>
            <m:ctrlPr>
              <w:rPr>
                <w:rFonts w:ascii="Cambria Math" w:hAnsi="Cambria Math"/>
                <w:i/>
              </w:rPr>
            </m:ctrlPr>
          </m:e>
          <m:sub>
            <m:r>
              <w:rPr>
                <w:rFonts w:ascii="Cambria Math" w:hAnsi="Cambria Math"/>
              </w:rPr>
              <m:t>i,2P</m:t>
            </m:r>
          </m:sub>
        </m:sSub>
      </m:oMath>
      <w:r>
        <w:t>) contains the coefficients</w:t>
      </w:r>
      <w:r w:rsidR="00A3605D">
        <w:t xml:space="preserve"> for the trigonometric functions</w:t>
      </w:r>
      <w:r>
        <w:t xml:space="preserve"> that control how the covariate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Style w:val="hljs-keyword"/>
          <w:rFonts w:eastAsiaTheme="minorEastAsia"/>
        </w:rPr>
        <w:t xml:space="preserve"> changes over time. </w:t>
      </w:r>
      <w:r w:rsidR="00787A6D">
        <w:rPr>
          <w:rStyle w:val="hljs-keyword"/>
          <w:rFonts w:eastAsiaTheme="minorEastAsia"/>
        </w:rPr>
        <w:t>C</w:t>
      </w:r>
      <w:r>
        <w:rPr>
          <w:rStyle w:val="hljs-keyword"/>
          <w:rFonts w:eastAsiaTheme="minorEastAsia"/>
        </w:rPr>
        <w:t xml:space="preserve">oefficients are defined for </w:t>
      </w:r>
      <m:oMath>
        <m:r>
          <w:rPr>
            <w:rStyle w:val="hljs-keyword"/>
            <w:rFonts w:ascii="Cambria Math" w:eastAsiaTheme="minorEastAsia" w:hAnsi="Cambria Math"/>
          </w:rPr>
          <m:t>p</m:t>
        </m:r>
      </m:oMath>
      <w:r>
        <w:rPr>
          <w:rStyle w:val="hljs-keyword"/>
          <w:rFonts w:eastAsiaTheme="minorEastAsia"/>
        </w:rPr>
        <w:t xml:space="preserve"> pairs of harmonics</w:t>
      </w:r>
      <w:r w:rsidR="00787A6D">
        <w:rPr>
          <w:rStyle w:val="hljs-keyword"/>
          <w:rFonts w:eastAsiaTheme="minorEastAsia"/>
        </w:rPr>
        <w:t xml:space="preserve"> and</w:t>
      </w:r>
      <w:r w:rsidR="006A2799">
        <w:rPr>
          <w:rStyle w:val="hljs-keyword"/>
          <w:rFonts w:eastAsiaTheme="minorEastAsia"/>
        </w:rPr>
        <w:t xml:space="preserve"> </w:t>
      </w:r>
      <m:oMath>
        <m:sSub>
          <m:sSubPr>
            <m:ctrlPr>
              <w:rPr>
                <w:rFonts w:ascii="Cambria Math" w:hAnsi="Cambria Math"/>
                <w:i/>
                <w:lang w:val="en-US"/>
              </w:rPr>
            </m:ctrlPr>
          </m:sSubPr>
          <m:e>
            <m:r>
              <m:rPr>
                <m:sty m:val="p"/>
              </m:rPr>
              <w:rPr>
                <w:rFonts w:ascii="Cambria Math" w:hAnsi="Cambria Math"/>
                <w:lang w:val="en-US"/>
              </w:rPr>
              <m:t>β</m:t>
            </m:r>
            <m:ctrlPr>
              <w:rPr>
                <w:rFonts w:ascii="Cambria Math" w:hAnsi="Cambria Math"/>
                <w:lang w:val="en-US"/>
              </w:rPr>
            </m:ctrlPr>
          </m:e>
          <m:sub>
            <m:r>
              <w:rPr>
                <w:rFonts w:ascii="Cambria Math" w:hAnsi="Cambria Math"/>
                <w:lang w:val="en-US"/>
              </w:rPr>
              <m:t>i</m:t>
            </m:r>
          </m:sub>
        </m:sSub>
        <m:d>
          <m:dPr>
            <m:ctrlPr>
              <w:rPr>
                <w:rFonts w:ascii="Cambria Math" w:hAnsi="Cambria Math"/>
                <w:i/>
                <w:lang w:val="en-US"/>
              </w:rPr>
            </m:ctrlPr>
          </m:dPr>
          <m:e>
            <m:r>
              <m:rPr>
                <m:sty m:val="p"/>
              </m:rPr>
              <w:rPr>
                <w:rFonts w:ascii="Cambria Math" w:hAnsi="Cambria Math"/>
                <w:lang w:val="en-US"/>
              </w:rPr>
              <m:t>τ</m:t>
            </m:r>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α</m:t>
                </m:r>
              </m:e>
              <m:sub>
                <m:r>
                  <w:rPr>
                    <w:rFonts w:ascii="Cambria Math" w:hAnsi="Cambria Math"/>
                    <w:lang w:val="en-US"/>
                  </w:rPr>
                  <m:t>i</m:t>
                </m:r>
              </m:sub>
            </m:sSub>
          </m:e>
        </m:d>
      </m:oMath>
      <w:r>
        <w:rPr>
          <w:rFonts w:eastAsiaTheme="minorEastAsia"/>
          <w:lang w:val="en-US"/>
        </w:rPr>
        <w:t xml:space="preserve"> </w:t>
      </w:r>
      <w:r w:rsidR="008F0F30">
        <w:rPr>
          <w:rFonts w:eastAsiaTheme="minorEastAsia"/>
          <w:lang w:val="en-US"/>
        </w:rPr>
        <w:t>is</w:t>
      </w:r>
      <w:r w:rsidR="002A3621">
        <w:rPr>
          <w:rFonts w:eastAsiaTheme="minorEastAsia"/>
          <w:lang w:val="en-US"/>
        </w:rPr>
        <w:t xml:space="preserve"> given as (Eq. 2.2):</w:t>
      </w:r>
    </w:p>
    <w:p w14:paraId="74A3A162" w14:textId="77777777" w:rsidR="00A849E1" w:rsidRPr="00A849E1" w:rsidRDefault="00A849E1" w:rsidP="0048231A">
      <w:pPr>
        <w:ind w:firstLine="0"/>
        <w:rPr>
          <w:rFonts w:eastAsiaTheme="minorEastAsia"/>
          <w:lang w:val="en-US"/>
        </w:rPr>
      </w:pPr>
    </w:p>
    <w:p w14:paraId="0C68AF54" w14:textId="1CDACDEA" w:rsidR="0048231A" w:rsidRPr="0048231A" w:rsidRDefault="0048231A" w:rsidP="0048231A">
      <w:pPr>
        <w:pStyle w:val="HTMLPreformatted"/>
        <w:textAlignment w:val="baseline"/>
        <w:rPr>
          <w:rFonts w:ascii="Cambria Math" w:hAnsi="Cambria Math"/>
          <w:i/>
          <w:sz w:val="24"/>
          <w:szCs w:val="24"/>
          <w:lang w:val="en-US"/>
        </w:rPr>
      </w:pPr>
      <w:r w:rsidRPr="0048231A">
        <w:rPr>
          <w:rFonts w:ascii="Cambria Math" w:hAnsi="Cambria Math"/>
          <w:i/>
          <w:lang w:val="en-US"/>
        </w:rPr>
        <w:br/>
      </w:r>
      <m:oMathPara>
        <m:oMath>
          <m:eqArr>
            <m:eqArrPr>
              <m:maxDist m:val="1"/>
              <m:ctrlPr>
                <w:rPr>
                  <w:rFonts w:ascii="Cambria Math" w:hAnsi="Cambria Math"/>
                  <w:i/>
                  <w:sz w:val="24"/>
                  <w:szCs w:val="24"/>
                  <w:lang w:val="en-US"/>
                </w:rPr>
              </m:ctrlPr>
            </m:eqArrPr>
            <m:e>
              <m:sSub>
                <m:sSubPr>
                  <m:ctrlPr>
                    <w:rPr>
                      <w:rFonts w:ascii="Cambria Math" w:hAnsi="Cambria Math"/>
                      <w:i/>
                      <w:sz w:val="24"/>
                      <w:szCs w:val="24"/>
                      <w:lang w:val="en-US"/>
                    </w:rPr>
                  </m:ctrlPr>
                </m:sSubPr>
                <m:e>
                  <m:r>
                    <m:rPr>
                      <m:sty m:val="p"/>
                    </m:rPr>
                    <w:rPr>
                      <w:rFonts w:ascii="Cambria Math" w:hAnsi="Cambria Math"/>
                      <w:sz w:val="24"/>
                      <w:szCs w:val="24"/>
                      <w:lang w:val="en-US"/>
                    </w:rPr>
                    <m:t>β</m:t>
                  </m:r>
                  <m:ctrlPr>
                    <w:rPr>
                      <w:rFonts w:ascii="Cambria Math" w:hAnsi="Cambria Math"/>
                      <w:sz w:val="24"/>
                      <w:szCs w:val="24"/>
                      <w:lang w:val="en-US"/>
                    </w:rPr>
                  </m:ctrlPr>
                </m:e>
                <m:sub>
                  <m:r>
                    <w:rPr>
                      <w:rFonts w:ascii="Cambria Math" w:hAnsi="Cambria Math"/>
                      <w:sz w:val="24"/>
                      <w:szCs w:val="24"/>
                      <w:lang w:val="en-US"/>
                    </w:rPr>
                    <m:t>i</m:t>
                  </m:r>
                </m:sub>
              </m:sSub>
              <m:d>
                <m:dPr>
                  <m:ctrlPr>
                    <w:rPr>
                      <w:rFonts w:ascii="Cambria Math" w:hAnsi="Cambria Math"/>
                      <w:i/>
                      <w:sz w:val="24"/>
                      <w:szCs w:val="24"/>
                      <w:lang w:val="en-US"/>
                    </w:rPr>
                  </m:ctrlPr>
                </m:dPr>
                <m:e>
                  <m:r>
                    <m:rPr>
                      <m:sty m:val="p"/>
                    </m:rPr>
                    <w:rPr>
                      <w:rFonts w:ascii="Cambria Math" w:hAnsi="Cambria Math"/>
                      <w:sz w:val="24"/>
                      <w:szCs w:val="24"/>
                      <w:lang w:val="en-US"/>
                    </w:rPr>
                    <m:t>τ</m:t>
                  </m:r>
                  <m:r>
                    <w:rPr>
                      <w:rFonts w:ascii="Cambria Math" w:hAnsi="Cambria Math"/>
                      <w:sz w:val="24"/>
                      <w:szCs w:val="24"/>
                      <w:lang w:val="en-US"/>
                    </w:rPr>
                    <m:t>;</m:t>
                  </m:r>
                  <m:sSub>
                    <m:sSubPr>
                      <m:ctrlPr>
                        <w:rPr>
                          <w:rFonts w:ascii="Cambria Math" w:hAnsi="Cambria Math"/>
                          <w:i/>
                          <w:sz w:val="24"/>
                          <w:szCs w:val="24"/>
                          <w:lang w:val="en-US"/>
                        </w:rPr>
                      </m:ctrlPr>
                    </m:sSubPr>
                    <m:e>
                      <m:r>
                        <m:rPr>
                          <m:sty m:val="p"/>
                        </m:rPr>
                        <w:rPr>
                          <w:rFonts w:ascii="Cambria Math" w:hAnsi="Cambria Math"/>
                          <w:sz w:val="24"/>
                          <w:szCs w:val="24"/>
                          <w:lang w:val="en-US"/>
                        </w:rPr>
                        <m:t>α</m:t>
                      </m:r>
                    </m:e>
                    <m:sub>
                      <m:r>
                        <w:rPr>
                          <w:rFonts w:ascii="Cambria Math" w:hAnsi="Cambria Math"/>
                          <w:sz w:val="24"/>
                          <w:szCs w:val="24"/>
                          <w:lang w:val="en-US"/>
                        </w:rPr>
                        <m:t>i</m:t>
                      </m:r>
                    </m:sub>
                  </m:sSub>
                </m:e>
              </m:d>
              <m:r>
                <w:rPr>
                  <w:rFonts w:ascii="Cambria Math" w:hAnsi="Cambria Math"/>
                  <w:sz w:val="24"/>
                  <w:szCs w:val="24"/>
                  <w:lang w:val="en-US"/>
                </w:rPr>
                <m:t>=</m:t>
              </m:r>
              <m:sSub>
                <m:sSubPr>
                  <m:ctrlPr>
                    <w:rPr>
                      <w:rFonts w:ascii="Cambria Math" w:hAnsi="Cambria Math"/>
                      <w:i/>
                      <w:sz w:val="24"/>
                      <w:szCs w:val="24"/>
                      <w:lang w:val="en-US"/>
                    </w:rPr>
                  </m:ctrlPr>
                </m:sSubPr>
                <m:e>
                  <m:r>
                    <m:rPr>
                      <m:sty m:val="p"/>
                    </m:rPr>
                    <w:rPr>
                      <w:rFonts w:ascii="Cambria Math" w:hAnsi="Cambria Math"/>
                      <w:sz w:val="24"/>
                      <w:szCs w:val="24"/>
                      <w:lang w:val="en-US"/>
                    </w:rPr>
                    <m:t>α</m:t>
                  </m:r>
                </m:e>
                <m:sub>
                  <m:r>
                    <w:rPr>
                      <w:rFonts w:ascii="Cambria Math" w:hAnsi="Cambria Math"/>
                      <w:sz w:val="24"/>
                      <w:szCs w:val="24"/>
                      <w:lang w:val="en-US"/>
                    </w:rPr>
                    <m:t>i,0</m:t>
                  </m:r>
                </m:sub>
              </m:sSub>
              <m:r>
                <w:rPr>
                  <w:rFonts w:ascii="Cambria Math" w:hAnsi="Cambria Math"/>
                  <w:sz w:val="24"/>
                  <w:szCs w:val="24"/>
                  <w:lang w:val="en-US"/>
                </w:rPr>
                <m:t>+</m:t>
              </m:r>
              <m:nary>
                <m:naryPr>
                  <m:chr m:val="∑"/>
                  <m:ctrlPr>
                    <w:rPr>
                      <w:rFonts w:ascii="Cambria Math" w:hAnsi="Cambria Math"/>
                      <w:sz w:val="24"/>
                      <w:szCs w:val="24"/>
                      <w:lang w:val="en-US"/>
                    </w:rPr>
                  </m:ctrlPr>
                </m:naryPr>
                <m:sub>
                  <m:r>
                    <w:rPr>
                      <w:rFonts w:ascii="Cambria Math" w:hAnsi="Cambria Math"/>
                      <w:sz w:val="24"/>
                      <w:szCs w:val="24"/>
                      <w:lang w:val="en-US"/>
                    </w:rPr>
                    <m:t>j=1</m:t>
                  </m:r>
                  <m:ctrlPr>
                    <w:rPr>
                      <w:rFonts w:ascii="Cambria Math" w:hAnsi="Cambria Math"/>
                      <w:i/>
                      <w:sz w:val="24"/>
                      <w:szCs w:val="24"/>
                      <w:lang w:val="en-US"/>
                    </w:rPr>
                  </m:ctrlPr>
                </m:sub>
                <m:sup>
                  <m:r>
                    <w:rPr>
                      <w:rFonts w:ascii="Cambria Math" w:hAnsi="Cambria Math"/>
                      <w:sz w:val="24"/>
                      <w:szCs w:val="24"/>
                      <w:lang w:val="en-US"/>
                    </w:rPr>
                    <m:t>P</m:t>
                  </m:r>
                  <m:ctrlPr>
                    <w:rPr>
                      <w:rFonts w:ascii="Cambria Math" w:hAnsi="Cambria Math"/>
                      <w:i/>
                      <w:sz w:val="24"/>
                      <w:szCs w:val="24"/>
                      <w:lang w:val="en-US"/>
                    </w:rPr>
                  </m:ctrlPr>
                </m:sup>
                <m:e>
                  <m:sSub>
                    <m:sSubPr>
                      <m:ctrlPr>
                        <w:rPr>
                          <w:rFonts w:ascii="Cambria Math" w:hAnsi="Cambria Math"/>
                          <w:i/>
                          <w:sz w:val="24"/>
                          <w:szCs w:val="24"/>
                          <w:lang w:val="en-US"/>
                        </w:rPr>
                      </m:ctrlPr>
                    </m:sSubPr>
                    <m:e>
                      <m:r>
                        <m:rPr>
                          <m:sty m:val="p"/>
                        </m:rPr>
                        <w:rPr>
                          <w:rFonts w:ascii="Cambria Math" w:hAnsi="Cambria Math"/>
                          <w:sz w:val="24"/>
                          <w:szCs w:val="24"/>
                          <w:lang w:val="en-US"/>
                        </w:rPr>
                        <m:t>α</m:t>
                      </m:r>
                    </m:e>
                    <m:sub>
                      <m:r>
                        <w:rPr>
                          <w:rFonts w:ascii="Cambria Math" w:hAnsi="Cambria Math"/>
                          <w:sz w:val="24"/>
                          <w:szCs w:val="24"/>
                          <w:lang w:val="en-US"/>
                        </w:rPr>
                        <m:t>i,j</m:t>
                      </m:r>
                    </m:sub>
                  </m:sSub>
                  <m:ctrlPr>
                    <w:rPr>
                      <w:rFonts w:ascii="Cambria Math" w:hAnsi="Cambria Math"/>
                      <w:i/>
                      <w:sz w:val="24"/>
                      <w:szCs w:val="24"/>
                      <w:lang w:val="en-US"/>
                    </w:rPr>
                  </m:ctrlPr>
                </m:e>
              </m:nary>
              <m:func>
                <m:funcPr>
                  <m:ctrlPr>
                    <w:rPr>
                      <w:rFonts w:ascii="Cambria Math" w:hAnsi="Cambria Math"/>
                      <w:sz w:val="24"/>
                      <w:szCs w:val="24"/>
                      <w:lang w:val="en-US"/>
                    </w:rPr>
                  </m:ctrlPr>
                </m:funcPr>
                <m:fName>
                  <m:r>
                    <m:rPr>
                      <m:sty m:val="p"/>
                    </m:rPr>
                    <w:rPr>
                      <w:rFonts w:ascii="Cambria Math" w:hAnsi="Cambria Math"/>
                      <w:sz w:val="24"/>
                      <w:szCs w:val="24"/>
                      <w:lang w:val="en-US"/>
                    </w:rPr>
                    <m:t>sin</m:t>
                  </m:r>
                </m:fName>
                <m:e>
                  <m:d>
                    <m:dPr>
                      <m:ctrlPr>
                        <w:rPr>
                          <w:rFonts w:ascii="Cambria Math" w:hAnsi="Cambria Math"/>
                          <w:sz w:val="24"/>
                          <w:szCs w:val="24"/>
                          <w:lang w:val="en-US"/>
                        </w:rPr>
                      </m:ctrlPr>
                    </m:dPr>
                    <m:e>
                      <m:f>
                        <m:fPr>
                          <m:ctrlPr>
                            <w:rPr>
                              <w:rFonts w:ascii="Cambria Math" w:hAnsi="Cambria Math"/>
                              <w:sz w:val="24"/>
                              <w:szCs w:val="24"/>
                              <w:lang w:val="en-US"/>
                            </w:rPr>
                          </m:ctrlPr>
                        </m:fPr>
                        <m:num>
                          <m:r>
                            <w:rPr>
                              <w:rFonts w:ascii="Cambria Math" w:hAnsi="Cambria Math"/>
                              <w:sz w:val="24"/>
                              <w:szCs w:val="24"/>
                              <w:lang w:val="en-US"/>
                            </w:rPr>
                            <m:t>2j</m:t>
                          </m:r>
                          <m:r>
                            <m:rPr>
                              <m:sty m:val="p"/>
                            </m:rPr>
                            <w:rPr>
                              <w:rFonts w:ascii="Cambria Math" w:hAnsi="Cambria Math"/>
                              <w:sz w:val="24"/>
                              <w:szCs w:val="24"/>
                              <w:lang w:val="en-US"/>
                            </w:rPr>
                            <m:t>πτ</m:t>
                          </m:r>
                          <m:ctrlPr>
                            <w:rPr>
                              <w:rFonts w:ascii="Cambria Math" w:hAnsi="Cambria Math"/>
                              <w:i/>
                              <w:sz w:val="24"/>
                              <w:szCs w:val="24"/>
                              <w:lang w:val="en-US"/>
                            </w:rPr>
                          </m:ctrlPr>
                        </m:num>
                        <m:den>
                          <m:r>
                            <w:rPr>
                              <w:rFonts w:ascii="Cambria Math" w:hAnsi="Cambria Math"/>
                              <w:sz w:val="24"/>
                              <w:szCs w:val="24"/>
                              <w:lang w:val="en-US"/>
                            </w:rPr>
                            <m:t>T</m:t>
                          </m:r>
                          <m:ctrlPr>
                            <w:rPr>
                              <w:rFonts w:ascii="Cambria Math" w:hAnsi="Cambria Math"/>
                              <w:i/>
                              <w:sz w:val="24"/>
                              <w:szCs w:val="24"/>
                              <w:lang w:val="en-US"/>
                            </w:rPr>
                          </m:ctrlPr>
                        </m:den>
                      </m:f>
                      <m:ctrlPr>
                        <w:rPr>
                          <w:rFonts w:ascii="Cambria Math" w:hAnsi="Cambria Math"/>
                          <w:i/>
                          <w:sz w:val="24"/>
                          <w:szCs w:val="24"/>
                          <w:lang w:val="en-US"/>
                        </w:rPr>
                      </m:ctrlPr>
                    </m:e>
                  </m:d>
                </m:e>
              </m:func>
              <m:r>
                <w:rPr>
                  <w:rFonts w:ascii="Cambria Math" w:hAnsi="Cambria Math"/>
                  <w:sz w:val="24"/>
                  <w:szCs w:val="24"/>
                  <w:lang w:val="en-US"/>
                </w:rPr>
                <m:t>+</m:t>
              </m:r>
              <m:nary>
                <m:naryPr>
                  <m:chr m:val="∑"/>
                  <m:ctrlPr>
                    <w:rPr>
                      <w:rFonts w:ascii="Cambria Math" w:hAnsi="Cambria Math"/>
                      <w:sz w:val="24"/>
                      <w:szCs w:val="24"/>
                      <w:lang w:val="en-US"/>
                    </w:rPr>
                  </m:ctrlPr>
                </m:naryPr>
                <m:sub>
                  <m:r>
                    <w:rPr>
                      <w:rFonts w:ascii="Cambria Math" w:hAnsi="Cambria Math"/>
                      <w:sz w:val="24"/>
                      <w:szCs w:val="24"/>
                      <w:lang w:val="en-US"/>
                    </w:rPr>
                    <m:t>j=1</m:t>
                  </m:r>
                  <m:ctrlPr>
                    <w:rPr>
                      <w:rFonts w:ascii="Cambria Math" w:hAnsi="Cambria Math"/>
                      <w:i/>
                      <w:sz w:val="24"/>
                      <w:szCs w:val="24"/>
                      <w:lang w:val="en-US"/>
                    </w:rPr>
                  </m:ctrlPr>
                </m:sub>
                <m:sup>
                  <m:r>
                    <w:rPr>
                      <w:rFonts w:ascii="Cambria Math" w:hAnsi="Cambria Math"/>
                      <w:sz w:val="24"/>
                      <w:szCs w:val="24"/>
                      <w:lang w:val="en-US"/>
                    </w:rPr>
                    <m:t>P</m:t>
                  </m:r>
                  <m:ctrlPr>
                    <w:rPr>
                      <w:rFonts w:ascii="Cambria Math" w:hAnsi="Cambria Math"/>
                      <w:i/>
                      <w:sz w:val="24"/>
                      <w:szCs w:val="24"/>
                      <w:lang w:val="en-US"/>
                    </w:rPr>
                  </m:ctrlPr>
                </m:sup>
                <m:e>
                  <m:sSub>
                    <m:sSubPr>
                      <m:ctrlPr>
                        <w:rPr>
                          <w:rFonts w:ascii="Cambria Math" w:hAnsi="Cambria Math"/>
                          <w:i/>
                          <w:sz w:val="24"/>
                          <w:szCs w:val="24"/>
                          <w:lang w:val="en-US"/>
                        </w:rPr>
                      </m:ctrlPr>
                    </m:sSubPr>
                    <m:e>
                      <m:r>
                        <m:rPr>
                          <m:sty m:val="p"/>
                        </m:rPr>
                        <w:rPr>
                          <w:rFonts w:ascii="Cambria Math" w:hAnsi="Cambria Math"/>
                          <w:sz w:val="24"/>
                          <w:szCs w:val="24"/>
                          <w:lang w:val="en-US"/>
                        </w:rPr>
                        <m:t>α</m:t>
                      </m:r>
                    </m:e>
                    <m:sub>
                      <m:r>
                        <w:rPr>
                          <w:rFonts w:ascii="Cambria Math" w:hAnsi="Cambria Math"/>
                          <w:sz w:val="24"/>
                          <w:szCs w:val="24"/>
                          <w:lang w:val="en-US"/>
                        </w:rPr>
                        <m:t>i,j+P</m:t>
                      </m:r>
                    </m:sub>
                  </m:sSub>
                  <m:ctrlPr>
                    <w:rPr>
                      <w:rFonts w:ascii="Cambria Math" w:hAnsi="Cambria Math"/>
                      <w:i/>
                      <w:sz w:val="24"/>
                      <w:szCs w:val="24"/>
                      <w:lang w:val="en-US"/>
                    </w:rPr>
                  </m:ctrlPr>
                </m:e>
              </m:nary>
              <m:func>
                <m:funcPr>
                  <m:ctrlPr>
                    <w:rPr>
                      <w:rFonts w:ascii="Cambria Math" w:hAnsi="Cambria Math"/>
                      <w:sz w:val="24"/>
                      <w:szCs w:val="24"/>
                      <w:lang w:val="en-US"/>
                    </w:rPr>
                  </m:ctrlPr>
                </m:funcPr>
                <m:fName>
                  <m:r>
                    <m:rPr>
                      <m:sty m:val="p"/>
                    </m:rPr>
                    <w:rPr>
                      <w:rFonts w:ascii="Cambria Math" w:hAnsi="Cambria Math"/>
                      <w:sz w:val="24"/>
                      <w:szCs w:val="24"/>
                      <w:lang w:val="en-US"/>
                    </w:rPr>
                    <m:t>cos</m:t>
                  </m:r>
                </m:fName>
                <m:e>
                  <m:d>
                    <m:dPr>
                      <m:ctrlPr>
                        <w:rPr>
                          <w:rFonts w:ascii="Cambria Math" w:hAnsi="Cambria Math"/>
                          <w:sz w:val="24"/>
                          <w:szCs w:val="24"/>
                          <w:lang w:val="en-US"/>
                        </w:rPr>
                      </m:ctrlPr>
                    </m:dPr>
                    <m:e>
                      <m:f>
                        <m:fPr>
                          <m:ctrlPr>
                            <w:rPr>
                              <w:rFonts w:ascii="Cambria Math" w:hAnsi="Cambria Math"/>
                              <w:sz w:val="24"/>
                              <w:szCs w:val="24"/>
                              <w:lang w:val="en-US"/>
                            </w:rPr>
                          </m:ctrlPr>
                        </m:fPr>
                        <m:num>
                          <m:r>
                            <w:rPr>
                              <w:rFonts w:ascii="Cambria Math" w:hAnsi="Cambria Math"/>
                              <w:sz w:val="24"/>
                              <w:szCs w:val="24"/>
                              <w:lang w:val="en-US"/>
                            </w:rPr>
                            <m:t>2j</m:t>
                          </m:r>
                          <m:r>
                            <m:rPr>
                              <m:sty m:val="p"/>
                            </m:rPr>
                            <w:rPr>
                              <w:rFonts w:ascii="Cambria Math" w:hAnsi="Cambria Math"/>
                              <w:sz w:val="24"/>
                              <w:szCs w:val="24"/>
                              <w:lang w:val="en-US"/>
                            </w:rPr>
                            <m:t>πτ</m:t>
                          </m:r>
                          <m:ctrlPr>
                            <w:rPr>
                              <w:rFonts w:ascii="Cambria Math" w:hAnsi="Cambria Math"/>
                              <w:i/>
                              <w:sz w:val="24"/>
                              <w:szCs w:val="24"/>
                              <w:lang w:val="en-US"/>
                            </w:rPr>
                          </m:ctrlPr>
                        </m:num>
                        <m:den>
                          <m:r>
                            <w:rPr>
                              <w:rFonts w:ascii="Cambria Math" w:hAnsi="Cambria Math"/>
                              <w:sz w:val="24"/>
                              <w:szCs w:val="24"/>
                              <w:lang w:val="en-US"/>
                            </w:rPr>
                            <m:t>T</m:t>
                          </m:r>
                          <m:ctrlPr>
                            <w:rPr>
                              <w:rFonts w:ascii="Cambria Math" w:hAnsi="Cambria Math"/>
                              <w:i/>
                              <w:sz w:val="24"/>
                              <w:szCs w:val="24"/>
                              <w:lang w:val="en-US"/>
                            </w:rPr>
                          </m:ctrlPr>
                        </m:den>
                      </m:f>
                      <m:ctrlPr>
                        <w:rPr>
                          <w:rFonts w:ascii="Cambria Math" w:hAnsi="Cambria Math"/>
                          <w:i/>
                          <w:sz w:val="24"/>
                          <w:szCs w:val="24"/>
                          <w:lang w:val="en-US"/>
                        </w:rPr>
                      </m:ctrlPr>
                    </m:e>
                  </m:d>
                </m:e>
              </m:func>
              <m:r>
                <w:rPr>
                  <w:rFonts w:ascii="Cambria Math" w:hAnsi="Cambria Math"/>
                  <w:sz w:val="24"/>
                  <w:szCs w:val="24"/>
                  <w:lang w:val="en-US"/>
                </w:rPr>
                <m:t xml:space="preserve"> #(2.2)</m:t>
              </m:r>
            </m:e>
          </m:eqArr>
        </m:oMath>
      </m:oMathPara>
    </w:p>
    <w:p w14:paraId="0D74BE9A" w14:textId="77777777" w:rsidR="0048231A" w:rsidRPr="0048231A" w:rsidRDefault="0048231A" w:rsidP="0048231A">
      <w:pPr>
        <w:pStyle w:val="HTMLPreformatted"/>
        <w:textAlignment w:val="baseline"/>
        <w:rPr>
          <w:rFonts w:ascii="Cambria Math" w:hAnsi="Cambria Math"/>
          <w:i/>
          <w:color w:val="0C0D0E"/>
          <w:lang w:val="en-NL"/>
        </w:rPr>
      </w:pPr>
    </w:p>
    <w:p w14:paraId="534C81CB" w14:textId="77777777" w:rsidR="0048231A" w:rsidRPr="0048231A" w:rsidRDefault="0048231A" w:rsidP="0048231A">
      <w:pPr>
        <w:ind w:firstLine="0"/>
        <w:rPr>
          <w:rFonts w:ascii="Cambria Math" w:eastAsiaTheme="minorEastAsia" w:hAnsi="Cambria Math"/>
          <w:iCs/>
          <w:lang w:val="en-US"/>
        </w:rPr>
      </w:pPr>
    </w:p>
    <w:p w14:paraId="424F3971" w14:textId="13406A8A" w:rsidR="00CA5514" w:rsidRDefault="002B042A" w:rsidP="00CA5514">
      <w:pPr>
        <w:ind w:firstLine="0"/>
        <w:rPr>
          <w:rFonts w:eastAsiaTheme="minorEastAsia"/>
          <w:lang w:val="en-US"/>
        </w:rPr>
      </w:pPr>
      <w:r>
        <w:rPr>
          <w:lang w:val="en-US"/>
        </w:rPr>
        <w:t>Here,</w:t>
      </w:r>
      <w:r w:rsidR="002A3621">
        <w:rPr>
          <w:lang w:val="en-US"/>
        </w:rPr>
        <w:t xml:space="preserve"> </w:t>
      </w:r>
      <m:oMath>
        <m:sSub>
          <m:sSubPr>
            <m:ctrlPr>
              <w:rPr>
                <w:rFonts w:ascii="Cambria Math" w:hAnsi="Cambria Math"/>
                <w:i/>
                <w:lang w:val="en-US"/>
              </w:rPr>
            </m:ctrlPr>
          </m:sSubPr>
          <m:e>
            <m:r>
              <m:rPr>
                <m:sty m:val="p"/>
              </m:rPr>
              <w:rPr>
                <w:rFonts w:ascii="Cambria Math" w:hAnsi="Cambria Math"/>
                <w:lang w:val="en-US"/>
              </w:rPr>
              <m:t>α</m:t>
            </m:r>
          </m:e>
          <m:sub>
            <m:r>
              <w:rPr>
                <w:rFonts w:ascii="Cambria Math" w:hAnsi="Cambria Math"/>
                <w:lang w:val="en-US"/>
              </w:rPr>
              <m:t>i,0</m:t>
            </m:r>
          </m:sub>
        </m:sSub>
      </m:oMath>
      <w:r w:rsidR="002A3621">
        <w:rPr>
          <w:rFonts w:eastAsiaTheme="minorEastAsia"/>
          <w:lang w:val="en-US"/>
        </w:rPr>
        <w:t xml:space="preserve"> is the main effect</w:t>
      </w:r>
      <w:r w:rsidR="006A2799">
        <w:rPr>
          <w:rFonts w:eastAsiaTheme="minorEastAsia"/>
          <w:lang w:val="en-US"/>
        </w:rPr>
        <w:t xml:space="preserve"> </w:t>
      </w:r>
      <w:r w:rsidR="002A3621">
        <w:rPr>
          <w:rFonts w:eastAsiaTheme="minorEastAsia"/>
          <w:lang w:val="en-US"/>
        </w:rPr>
        <w:t>of the covariate</w:t>
      </w:r>
      <w:r w:rsidR="006A2799">
        <w:rPr>
          <w:rFonts w:eastAsiaTheme="minorEastAsia"/>
          <w:lang w:val="en-US"/>
        </w:rPr>
        <w:t>, which can be considered the affinity or aversion for a covariate irrespective of</w:t>
      </w:r>
      <w:r w:rsidR="006A568A">
        <w:rPr>
          <w:rFonts w:eastAsiaTheme="minorEastAsia"/>
          <w:lang w:val="en-US"/>
        </w:rPr>
        <w:t xml:space="preserve"> circadian rhythm</w:t>
      </w:r>
      <w:r w:rsidR="006A2799">
        <w:rPr>
          <w:rFonts w:eastAsiaTheme="minorEastAsia"/>
          <w:lang w:val="en-US"/>
        </w:rPr>
        <w:t xml:space="preserve">. </w:t>
      </w:r>
      <m:oMath>
        <m:r>
          <w:rPr>
            <w:rFonts w:ascii="Cambria Math" w:eastAsiaTheme="minorEastAsia" w:hAnsi="Cambria Math"/>
            <w:lang w:val="en-US"/>
          </w:rPr>
          <m:t>T</m:t>
        </m:r>
      </m:oMath>
      <w:r w:rsidR="006A568A">
        <w:rPr>
          <w:rFonts w:eastAsiaTheme="minorEastAsia"/>
          <w:lang w:val="en-US"/>
        </w:rPr>
        <w:t xml:space="preserve"> represents the period associated with the seasonality, which is a diel in our case.</w:t>
      </w:r>
      <w:r w:rsidR="00234A59">
        <w:rPr>
          <w:rFonts w:eastAsiaTheme="minorEastAsia"/>
          <w:lang w:val="en-US"/>
        </w:rPr>
        <w:t xml:space="preserve"> I</w:t>
      </w:r>
      <w:proofErr w:type="spellStart"/>
      <w:r w:rsidR="00234A59">
        <w:t>ncreasing</w:t>
      </w:r>
      <w:proofErr w:type="spellEnd"/>
      <w:r w:rsidR="00234A59">
        <w:t xml:space="preserve"> the number of harmonic pairs allows for finer temporal fluctuations of covariates, but caution is needed to avoid overfitting </w:t>
      </w:r>
      <w:r w:rsidR="00113482" w:rsidRPr="00113482">
        <w:rPr>
          <w:rFonts w:eastAsiaTheme="minorEastAsia"/>
        </w:rPr>
        <w:fldChar w:fldCharType="begin"/>
      </w:r>
      <w:r w:rsidR="00113482" w:rsidRPr="00113482">
        <w:rPr>
          <w:rFonts w:eastAsiaTheme="minorEastAsia"/>
        </w:rPr>
        <w:instrText xml:space="preserve"> ADDIN ZOTERO_ITEM CSL_CITATION {"citationID":"lxg9dIVU","properties":{"formattedCitation":"(Forrest et al. 2025)","plainCitation":"(Forrest et al. 2025)","noteIndex":0},"citationItems":[{"id":1841,"uris":["http://zotero.org/users/7559248/items/BKZQ6C9N"],"itemData":{"id":1841,"type":"article-journal","abstract":"Understanding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 Bubalus bubalis.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 Keywords: circadian, fine-scale dynamics, harmonics, landscape-scale distributions, simulated trajectories, temporal dynamics","container-title":"Ecography","DOI":"10.1111/ecog.07421","ISSN":"1600-0587","issue":"2","language":"en","license":"© 2024 Commonwealth Scientific and Industrial Research Organisation and The Author(s). Ecography published by John Wiley &amp; Sons Ltd on behalf of Nordic Society Oikos.","note":"_eprint: https://onlinelibrary.wiley.com/doi/pdf/10.1111/ecog.07421","page":"e07421","source":"Wiley Online Library","title":"Predicting fine-scale distributions and emergent spatiotemporal patterns from temporally dynamic step selection simulations","volume":"2025","author":[{"family":"Forrest","given":"Scott W."},{"family":"Pagendam","given":"Dan"},{"family":"Bode","given":"Michael"},{"family":"Drovandi","given":"Christopher"},{"family":"Potts","given":"Jonathan R."},{"family":"Perry","given":"Justin"},{"family":"Vanderduys","given":"Eric"},{"family":"Hoskins","given":"Andrew J."}],"issued":{"date-parts":[["2025"]]}}}],"schema":"https://github.com/citation-style-language/schema/raw/master/csl-citation.json"} </w:instrText>
      </w:r>
      <w:r w:rsidR="00113482" w:rsidRPr="00113482">
        <w:rPr>
          <w:rFonts w:eastAsiaTheme="minorEastAsia"/>
        </w:rPr>
        <w:fldChar w:fldCharType="separate"/>
      </w:r>
      <w:r w:rsidR="00113482" w:rsidRPr="00113482">
        <w:rPr>
          <w:rFonts w:eastAsiaTheme="minorEastAsia"/>
        </w:rPr>
        <w:t>(Forrest et al. 2025)</w:t>
      </w:r>
      <w:r w:rsidR="00113482" w:rsidRPr="00113482">
        <w:rPr>
          <w:rFonts w:eastAsiaTheme="minorEastAsia"/>
          <w:lang w:val="en-US"/>
        </w:rPr>
        <w:fldChar w:fldCharType="end"/>
      </w:r>
      <w:r w:rsidR="00113482" w:rsidRPr="00113482">
        <w:rPr>
          <w:rFonts w:eastAsiaTheme="minorEastAsia"/>
        </w:rPr>
        <w:t>.</w:t>
      </w:r>
      <w:r w:rsidR="00113482">
        <w:rPr>
          <w:rFonts w:eastAsiaTheme="minorEastAsia"/>
        </w:rPr>
        <w:t xml:space="preserve"> </w:t>
      </w:r>
      <w:r w:rsidR="00234A59" w:rsidRPr="00234A59">
        <w:rPr>
          <w:rFonts w:eastAsiaTheme="minorEastAsia"/>
        </w:rPr>
        <w:t xml:space="preserve">Alternatively, periodic functions can be </w:t>
      </w:r>
      <w:proofErr w:type="spellStart"/>
      <w:r w:rsidR="00234A59" w:rsidRPr="00234A59">
        <w:rPr>
          <w:rFonts w:eastAsiaTheme="minorEastAsia"/>
        </w:rPr>
        <w:t>modeled</w:t>
      </w:r>
      <w:proofErr w:type="spellEnd"/>
      <w:r w:rsidR="00234A59" w:rsidRPr="00234A59">
        <w:rPr>
          <w:rFonts w:eastAsiaTheme="minorEastAsia"/>
        </w:rPr>
        <w:t xml:space="preserve"> using spline functions</w:t>
      </w:r>
      <w:r w:rsidR="00A90798">
        <w:rPr>
          <w:rFonts w:eastAsiaTheme="minorEastAsia"/>
        </w:rPr>
        <w:t xml:space="preserve">, as recently shown in </w:t>
      </w:r>
      <w:r w:rsidR="00A90798">
        <w:rPr>
          <w:rFonts w:eastAsiaTheme="minorEastAsia"/>
        </w:rPr>
        <w:fldChar w:fldCharType="begin"/>
      </w:r>
      <w:r w:rsidR="00A90798">
        <w:rPr>
          <w:rFonts w:eastAsiaTheme="minorEastAsia"/>
        </w:rPr>
        <w:instrText xml:space="preserve"> ADDIN ZOTERO_ITEM CSL_CITATION {"citationID":"WoMU2U9O","properties":{"formattedCitation":"(Klappstein et al. 2024)","plainCitation":"(Klappstein et al. 2024)","noteIndex":0},"citationItems":[{"id":1811,"uris":["http://zotero.org/users/7559248/items/592CELIR"],"itemData":{"id":1811,"type":"article-journal","abstract":"Step selection functions (SSFs) are used to jointly describe animal movement patterns and habitat preferences. Recent work has extended this framework to model inter-individual differences, account for unexplained structure in animals' space use and capture temporally varying patterns of movement and habitat selection. In this paper, we formulate SSFs with penalised smooths (similar to generalised additive models) to unify new and existing extensions, and conveniently implement the models in the popular, open-source mgcv R package. We explore non-linear patterns of movement and habitat selection, and use the equivalence between penalised smoothing splines and random effects to implement individual-level and spatial random effects. This framework can also be used to fit varying-coefficient models to account for temporally or spatially heterogeneous patterns of selection (e.g. resulting from behavioural variation), or any other non-linear interactions between drivers of the animal's movement decisions. We provide the necessary technical details to understand several key special cases of smooths and their implementation in mgcv, showcase the ecological relevance using two illustrative examples and provide R code to facilitate the adoption of these methods. This paper offers a broad overview of how smooth effects can be applied to increase the flexibility and biological realism of SSFs.","container-title":"Methods in Ecology and Evolution","DOI":"10.1111/2041-210X.14367","ISSN":"2041-210X","issue":"8","language":"en","license":"© 2024 The Author(s). Methods in Ecology and Evolution published by John Wiley &amp; Sons Ltd on behalf of British Ecological Society.","note":"_eprint: https://onlinelibrary.wiley.com/doi/pdf/10.1111/2041-210X.14367","page":"1332-1346","source":"Wiley Online Library","title":"Step selection functions with non-linear and random effects","volume":"15","author":[{"family":"Klappstein","given":"Natasha J."},{"family":"Michelot","given":"Théo"},{"family":"Fieberg","given":"John"},{"family":"Pedersen","given":"Eric J."},{"family":"Mills Flemming","given":"Joanna"}],"issued":{"date-parts":[["2024"]]}}}],"schema":"https://github.com/citation-style-language/schema/raw/master/csl-citation.json"} </w:instrText>
      </w:r>
      <w:r w:rsidR="00A90798">
        <w:rPr>
          <w:rFonts w:eastAsiaTheme="minorEastAsia"/>
        </w:rPr>
        <w:fldChar w:fldCharType="separate"/>
      </w:r>
      <w:r w:rsidR="00BD4279">
        <w:rPr>
          <w:rFonts w:eastAsiaTheme="minorEastAsia"/>
          <w:noProof/>
        </w:rPr>
        <w:t>(Klappstein et al. 2024)</w:t>
      </w:r>
      <w:r w:rsidR="00A90798">
        <w:rPr>
          <w:rFonts w:eastAsiaTheme="minorEastAsia"/>
        </w:rPr>
        <w:fldChar w:fldCharType="end"/>
      </w:r>
      <w:r w:rsidR="00A90798">
        <w:rPr>
          <w:rFonts w:eastAsiaTheme="minorEastAsia"/>
        </w:rPr>
        <w:t>. H</w:t>
      </w:r>
      <w:r w:rsidR="00234A59" w:rsidRPr="00234A59">
        <w:rPr>
          <w:rFonts w:eastAsiaTheme="minorEastAsia"/>
        </w:rPr>
        <w:t>owever, this approach requires significantly more computational power and was not explored further in this study.</w:t>
      </w:r>
      <w:r w:rsidR="00F03B4C">
        <w:rPr>
          <w:rFonts w:eastAsiaTheme="minorEastAsia"/>
        </w:rPr>
        <w:t xml:space="preserve"> </w:t>
      </w:r>
    </w:p>
    <w:p w14:paraId="65A83E56" w14:textId="77777777" w:rsidR="00D42257" w:rsidRDefault="00D42257" w:rsidP="00CA5514">
      <w:pPr>
        <w:ind w:firstLine="0"/>
        <w:rPr>
          <w:rFonts w:eastAsiaTheme="minorEastAsia"/>
          <w:lang w:val="en-US"/>
        </w:rPr>
      </w:pPr>
    </w:p>
    <w:p w14:paraId="35F8015B" w14:textId="15A3ABA3" w:rsidR="00787483" w:rsidRDefault="00536A87" w:rsidP="00787483">
      <w:pPr>
        <w:pStyle w:val="Heading2"/>
        <w:rPr>
          <w:rFonts w:eastAsiaTheme="minorEastAsia"/>
          <w:lang w:val="en-US"/>
        </w:rPr>
      </w:pPr>
      <w:r>
        <w:rPr>
          <w:rFonts w:eastAsiaTheme="minorEastAsia"/>
          <w:lang w:val="en-US"/>
        </w:rPr>
        <w:t>Population inference using Step Selection Functions</w:t>
      </w:r>
    </w:p>
    <w:p w14:paraId="2233D545" w14:textId="23936D39" w:rsidR="00BD4279" w:rsidRDefault="00BD4279" w:rsidP="00BD4279">
      <w:pPr>
        <w:ind w:firstLine="0"/>
        <w:rPr>
          <w:lang w:val="en-NL"/>
        </w:rPr>
      </w:pPr>
      <w:r w:rsidRPr="00BD4279">
        <w:rPr>
          <w:lang w:val="en-NL"/>
        </w:rPr>
        <w:t xml:space="preserve">When estimating population-level effects from individual tracked animals, it is </w:t>
      </w:r>
      <w:r w:rsidRPr="00BD4279">
        <w:rPr>
          <w:lang w:val="en-US"/>
        </w:rPr>
        <w:t xml:space="preserve">important </w:t>
      </w:r>
      <w:r w:rsidRPr="00BD4279">
        <w:rPr>
          <w:lang w:val="en-NL"/>
        </w:rPr>
        <w:t>to account for behavioral differences among individuals and within-individual correlation in habitat use</w:t>
      </w:r>
      <w:r w:rsidRPr="00BD4279">
        <w:rPr>
          <w:lang w:val="en-US"/>
        </w:rPr>
        <w:t xml:space="preserve"> </w:t>
      </w:r>
      <w:r>
        <w:rPr>
          <w:lang w:val="nl-NL"/>
        </w:rPr>
        <w:fldChar w:fldCharType="begin"/>
      </w:r>
      <w:r w:rsidR="00287F00">
        <w:rPr>
          <w:lang w:val="en-US"/>
        </w:rPr>
        <w:instrText xml:space="preserve"> ADDIN ZOTERO_ITEM CSL_CITATION {"citationID":"tiQpM3mQ","properties":{"formattedCitation":"(Fieberg et al. 2010; Chatterjee et al. 2024)","plainCitation":"(Fieberg et al. 2010; Chatterjee et al. 2024)","noteIndex":0},"citationItems":[{"id":1880,"uris":["http://zotero.org/users/7559248/items/T8UR6TNH"],"itemData":{"id":1880,"type":"article-journal","abstract":"With the advent of new technologies, animal locations are being collected at ever finer spatio-temporal scales. We review analytical methods for dealing with correlated data in the context of resource selection, including post hoc variance inflation techniques, ‘two-stage’ approaches based on models fit to each individual, generalized estimating equations and hierarchical mixed-effects models. These methods are applicable to a wide range of correlated data problems, but can be difficult to apply and remain especially challenging for use–availability sampling designs because the correlation structure for combinations of used and available points are not likely to follow common parametric forms. We also review emerging approaches to studying habitat selection that use fine-scale temporal data to arrive at biologically based definitions of available habitat, while naturally accounting for autocorrelation by modelling animal movement between telemetry locations. Sophisticated analyses that explicitly model correlation rather than consider it a nuisance, like mixed effects and state-space models, offer potentially novel insights into the process of resource selection, but additional work is needed to make them more generally applicable to large datasets based on the use–availability designs. Until then, variance inflation techniques and two-stage approaches should offer pragmatic and flexible approaches to modelling correlated data.","container-title":"Philosophical Transactions of the Royal Society B: Biological Sciences","DOI":"10.1098/rstb.2010.0079","issue":"1550","note":"publisher: Royal Society","page":"2233-2244","source":"royalsocietypublishing.org (Atypon)","title":"Correlation and studies of habitat selection: problem, red herring or opportunity?","title-short":"Correlation and studies of habitat selection","volume":"365","author":[{"family":"Fieberg","given":"John"},{"family":"Matthiopoulos","given":"Jason"},{"family":"Hebblewhite","given":"Mark"},{"family":"Boyce","given":"Mark S."},{"family":"Frair","given":"Jacqueline L."}],"issued":{"date-parts":[["2010",7,27]]}}},{"id":"VV82AEpn/KmvG2fOj","uris":["http://zotero.org/users/7559248/items/JFYZCESU"],"itemData":{"id":1858,"type":"article-journal","abstract":"Integrated step-selection analysis (ISSA) is frequently used to study habitat selection using animal movement data. Methods for incorporating random effects in ISSA have been developed, making it possible to quantify variability among animals in their space-use patterns. Although it is possible to model variability in both habitat selection and movement parameters, applications to date have focused on the former despite the widely acknowledged and important role that movement plays in determining ecological processes from the individual to ecosystem level. One potential explanation for this omission is the absence of readily available software or examples demonstrating methods for estimating movement parameters in ISSA with random effects. We demonstrated methods for characterizing among-individual variability in both movement and habitat-selection parameters using a simulated data set and by fitting two models to an acoustic telemetry data set containing locations of 35 red snapper (Lutjanus campechanus). Movement kernels were assumed to depend on either the type of benthic reef habitat in which the fish was located (model 1) or the distance between the fish's current location and the nearest edge habitat (model 2). In both models, we also quantified habitat selection for different benthic habitat classes and distance to edge habitat, and we allowed for individual variability in movement and habitat-selection parameters using random effects. The simulation example highlights the benefits of a mixed-effects specification, namely, we can increase precision when estimating individual-specific movement parameters by borrowing information across like individuals. In our applied example, we found substantial among-individual variability in both habitat selection and movement parameters. Nonetheless, most red snapper selected for hardbottom habitat and for locations nearer to edge habitat. They also moved less when in hardbottom habitat. Turn angles were frequently near ± π but were more dispersed when fish were far away from edge habitat. We provide code templates and functions for quantifying variability in movement and habitat-selection parameters when implementing ISSA with random effects. In doing so, we hope to encourage ecologists conducting ISSA to take full advantage of their ability to model among-individual variability in both habitat-selection and movement patterns.","container-title":"Methods in Ecology and Evolution","DOI":"10.1111/2041-210X.14321","ISSN":"2041-210X","issue":"6","language":"en","license":"© 2024 The Authors. Methods in Ecology and Evolution published by John Wiley &amp; Sons Ltd on behalf of British Ecological Society.","note":"_eprint: https://onlinelibrary.wiley.com/doi/pdf/10.1111/2041-210X.14321","page":"1034-1047","source":"Wiley Online Library","title":"Modelling individual variability in habitat selection and movement using integrated step-selection analysis","volume":"15","author":[{"family":"Chatterjee","given":"Nilanjan"},{"family":"Wolfson","given":"David"},{"family":"Kim","given":"Dongmin"},{"family":"Velez","given":"Juliana"},{"family":"Freeman","given":"Smith"},{"family":"Bacheler","given":"Nathan M."},{"family":"Shertzer","given":"Kyle"},{"family":"Taylor","given":"J. Christopher"},{"family":"Fieberg","given":"John"}],"issued":{"date-parts":[["2024"]]}}}],"schema":"https://github.com/citation-style-language/schema/raw/master/csl-citation.json"} </w:instrText>
      </w:r>
      <w:r>
        <w:rPr>
          <w:lang w:val="nl-NL"/>
        </w:rPr>
        <w:fldChar w:fldCharType="separate"/>
      </w:r>
      <w:r w:rsidR="005C4AA8">
        <w:rPr>
          <w:noProof/>
          <w:lang w:val="en-US"/>
        </w:rPr>
        <w:t>(Fieberg et al. 2010; Chatterjee et al. 2024)</w:t>
      </w:r>
      <w:r>
        <w:rPr>
          <w:lang w:val="nl-NL"/>
        </w:rPr>
        <w:fldChar w:fldCharType="end"/>
      </w:r>
      <w:r w:rsidRPr="00BD4279">
        <w:rPr>
          <w:lang w:val="en-NL"/>
        </w:rPr>
        <w:t>. Ignoring these factors violates the assumption of independence, leading to overfitted models and underestimated uncertainty</w:t>
      </w:r>
      <w:r w:rsidRPr="00BD4279">
        <w:rPr>
          <w:lang w:val="en-US"/>
        </w:rPr>
        <w:t xml:space="preserve"> </w:t>
      </w:r>
      <w:r>
        <w:rPr>
          <w:lang w:val="en-US"/>
        </w:rPr>
        <w:fldChar w:fldCharType="begin"/>
      </w:r>
      <w:r w:rsidR="00B53415">
        <w:rPr>
          <w:lang w:val="en-US"/>
        </w:rPr>
        <w:instrText xml:space="preserve"> ADDIN ZOTERO_ITEM CSL_CITATION {"citationID":"GqTfxmOQ","properties":{"formattedCitation":"(Fieberg et al. 2010; Muff et al. 2020)","plainCitation":"(Fieberg et al. 2010; Muff et al. 2020)","noteIndex":0},"citationItems":[{"id":1880,"uris":["http://zotero.org/users/7559248/items/T8UR6TNH"],"itemData":{"id":1880,"type":"article-journal","abstract":"With the advent of new technologies, animal locations are being collected at ever finer spatio-temporal scales. We review analytical methods for dealing with correlated data in the context of resource selection, including post hoc variance inflation techniques, ‘two-stage’ approaches based on models fit to each individual, generalized estimating equations and hierarchical mixed-effects models. These methods are applicable to a wide range of correlated data problems, but can be difficult to apply and remain especially challenging for use–availability sampling designs because the correlation structure for combinations of used and available points are not likely to follow common parametric forms. We also review emerging approaches to studying habitat selection that use fine-scale temporal data to arrive at biologically based definitions of available habitat, while naturally accounting for autocorrelation by modelling animal movement between telemetry locations. Sophisticated analyses that explicitly model correlation rather than consider it a nuisance, like mixed effects and state-space models, offer potentially novel insights into the process of resource selection, but additional work is needed to make them more generally applicable to large datasets based on the use–availability designs. Until then, variance inflation techniques and two-stage approaches should offer pragmatic and flexible approaches to modelling correlated data.","container-title":"Philosophical Transactions of the Royal Society B: Biological Sciences","DOI":"10.1098/rstb.2010.0079","issue":"1550","note":"publisher: Royal Society","page":"2233-2244","source":"royalsocietypublishing.org (Atypon)","title":"Correlation and studies of habitat selection: problem, red herring or opportunity?","title-short":"Correlation and studies of habitat selection","volume":"365","author":[{"family":"Fieberg","given":"John"},{"family":"Matthiopoulos","given":"Jason"},{"family":"Hebblewhite","given":"Mark"},{"family":"Boyce","given":"Mark S."},{"family":"Frair","given":"Jacqueline L."}],"issued":{"date-parts":[["2010",7,27]]}}},{"id":1884,"uris":["http://zotero.org/users/7559248/items/JI9A94AD"],"itemData":{"id":1884,"type":"article-journal","abstract":"Popular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fit.","container-title":"Journal of Animal Ecology","DOI":"10.1111/1365-2656.13087","ISSN":"1365-2656","issue":"1","language":"en","license":"© 2019 The Authors. Journal of Animal Ecology © 2019 British Ecological Society","note":"_eprint: https://onlinelibrary.wiley.com/doi/pdf/10.1111/1365-2656.13087","page":"80-92","source":"Wiley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studies","volume":"89","author":[{"family":"Muff","given":"Stefanie"},{"family":"Signer","given":"Johannes"},{"family":"Fieberg","given":"John"}],"issued":{"date-parts":[["2020"]]}}}],"schema":"https://github.com/citation-style-language/schema/raw/master/csl-citation.json"} </w:instrText>
      </w:r>
      <w:r>
        <w:rPr>
          <w:lang w:val="en-US"/>
        </w:rPr>
        <w:fldChar w:fldCharType="separate"/>
      </w:r>
      <w:r w:rsidR="00B53415">
        <w:rPr>
          <w:noProof/>
          <w:lang w:val="en-US"/>
        </w:rPr>
        <w:t>(Fieberg et al. 2010; Muff et al. 2020)</w:t>
      </w:r>
      <w:r>
        <w:rPr>
          <w:lang w:val="en-US"/>
        </w:rPr>
        <w:fldChar w:fldCharType="end"/>
      </w:r>
      <w:r w:rsidRPr="00BD4279">
        <w:rPr>
          <w:lang w:val="en-NL"/>
        </w:rPr>
        <w:t>.</w:t>
      </w:r>
    </w:p>
    <w:p w14:paraId="2FEC61E7" w14:textId="77777777" w:rsidR="00BD4279" w:rsidRPr="00BD4279" w:rsidRDefault="00BD4279" w:rsidP="00BD4279">
      <w:pPr>
        <w:ind w:firstLine="0"/>
        <w:rPr>
          <w:lang w:val="en-NL"/>
        </w:rPr>
      </w:pPr>
    </w:p>
    <w:p w14:paraId="2BA8F0F0" w14:textId="1572761E" w:rsidR="00BD4279" w:rsidRDefault="00BD4279" w:rsidP="00BD4279">
      <w:pPr>
        <w:ind w:firstLine="0"/>
        <w:rPr>
          <w:lang w:val="en-NL"/>
        </w:rPr>
      </w:pPr>
      <w:r w:rsidRPr="00BD4279">
        <w:rPr>
          <w:lang w:val="en-NL"/>
        </w:rPr>
        <w:t>One approach to address this issue is fitting a random-effects model with random slopes, where each individual receives unique slopes for relevant explanatory variables</w:t>
      </w:r>
      <w:r w:rsidRPr="00BD4279">
        <w:rPr>
          <w:lang w:val="en-US"/>
        </w:rPr>
        <w:t xml:space="preserve"> </w:t>
      </w:r>
      <w:r>
        <w:rPr>
          <w:lang w:val="nl-NL"/>
        </w:rPr>
        <w:fldChar w:fldCharType="begin"/>
      </w:r>
      <w:r w:rsidRPr="00BD4279">
        <w:rPr>
          <w:lang w:val="en-US"/>
        </w:rPr>
        <w:instrText xml:space="preserve"> ADDIN ZOTERO_ITEM CSL_CITATION {"citationID":"eXj8v5Jr","properties":{"formattedCitation":"(Klappstein et al. 2024)","plainCitation":"(Klappstein et al. 2024)","noteIndex":0},"citationItems":[{"id":1811,"uris":["http://zotero.org/users/7559248/items/592CELIR"],"itemData":{"id":1811,"type":"article-journal","abstract":"Step selection functions (SSFs) are used to jointly describe animal movement patterns and habitat preferences. Recent work has extended this framework to model inter-individual differences, account for unexplained structure in animals' space use and capture temporally varying patterns of movement and habitat selection. In this paper, we formulate SSFs with penalised smooths (similar to generalised additive models) to unify new and existing extensions, and conveniently implement the models in the popular, open-source mgcv R package. We explore non-linear patterns of movement and habitat selection, and use the equivalence between penalised smoothing splines and random effects to implement individual-level and spatial random effects. This framework can also be used to fit varying-coefficient models to account for temporally or spatially heterogeneous patterns of selection (e.g. resulting from behavioural variation), or any other non-linear interactions between drivers of the animal's movement decisions. We provide the necessary technical details to understand several key special cases of smooths and their implementation in mgcv, showcase the ecological relevance using two illustrative examples and provide R code to facilitate the adoption of these methods. This paper offers a broad overview of how smooth effects can be applied to increase the flexibility and biological realism of SSFs.","container-title":"Methods in Ecology and Evolution","DOI":"10.1111/2041-210X.14367","ISSN":"2041-210X","issue":"8","language":"en","license":"© 2024 The Author(s). Methods in Ecology and Evolution published by John Wiley &amp; Sons Ltd on behalf of British Ecological Society.","note":"_eprint: https://onlinelibrary.wiley.com/doi/pdf/10.1111/2041-210X.14367","page":"1332-1346","source":"Wiley Online Library","title":"Step selection functions with non-linear and random effects","volume":"15","author":[{"family":"Klappstein","given":"Natasha J."},{"family":"Michelot","given":"Théo"},{"family":"Fieberg","given":"John"},{"family":"Pedersen","given":"Eric J."},{"family":"Mills Flemming","given":"Joanna"}],"issued":{"date-parts":[["2024"]]}}}],"schema":"https://github.com/citation-style-language/schema/raw/master/csl-citation.json"} </w:instrText>
      </w:r>
      <w:r>
        <w:rPr>
          <w:lang w:val="nl-NL"/>
        </w:rPr>
        <w:fldChar w:fldCharType="separate"/>
      </w:r>
      <w:r w:rsidRPr="00BD4279">
        <w:rPr>
          <w:noProof/>
          <w:lang w:val="en-US"/>
        </w:rPr>
        <w:t>(Klappstein et al. 2024)</w:t>
      </w:r>
      <w:r>
        <w:rPr>
          <w:lang w:val="nl-NL"/>
        </w:rPr>
        <w:fldChar w:fldCharType="end"/>
      </w:r>
      <w:r w:rsidRPr="00BD4279">
        <w:rPr>
          <w:lang w:val="en-NL"/>
        </w:rPr>
        <w:t>. However, this method is computationally demanding, and the number of parameters increases substantially when incorporating harmonics, due to the many possible combinations of individual-level random slopes and harmonic terms.</w:t>
      </w:r>
      <w:r w:rsidRPr="00BD4279">
        <w:rPr>
          <w:lang w:val="en-US"/>
        </w:rPr>
        <w:t xml:space="preserve"> </w:t>
      </w:r>
      <w:r w:rsidRPr="00BD4279">
        <w:rPr>
          <w:lang w:val="en-NL"/>
        </w:rPr>
        <w:t>A simpler alternative is the two-stage conditional logistic regression approach</w:t>
      </w:r>
      <w:r w:rsidRPr="00BD4279">
        <w:rPr>
          <w:lang w:val="en-US"/>
        </w:rPr>
        <w:t xml:space="preserve"> </w:t>
      </w:r>
      <w:r>
        <w:rPr>
          <w:lang w:val="en-US"/>
        </w:rPr>
        <w:fldChar w:fldCharType="begin"/>
      </w:r>
      <w:r>
        <w:rPr>
          <w:lang w:val="en-US"/>
        </w:rPr>
        <w:instrText xml:space="preserve"> ADDIN ZOTERO_ITEM CSL_CITATION {"citationID":"Of18sMEY","properties":{"formattedCitation":"(Fieberg et al. 2010)","plainCitation":"(Fieberg et al. 2010)","noteIndex":0},"citationItems":[{"id":1880,"uris":["http://zotero.org/users/7559248/items/T8UR6TNH"],"itemData":{"id":1880,"type":"article-journal","abstract":"With the advent of new technologies, animal locations are being collected at ever finer spatio-temporal scales. We review analytical methods for dealing with correlated data in the context of resource selection, including post hoc variance inflation techniques, ‘two-stage’ approaches based on models fit to each individual, generalized estimating equations and hierarchical mixed-effects models. These methods are applicable to a wide range of correlated data problems, but can be difficult to apply and remain especially challenging for use–availability sampling designs because the correlation structure for combinations of used and available points are not likely to follow common parametric forms. We also review emerging approaches to studying habitat selection that use fine-scale temporal data to arrive at biologically based definitions of available habitat, while naturally accounting for autocorrelation by modelling animal movement between telemetry locations. Sophisticated analyses that explicitly model correlation rather than consider it a nuisance, like mixed effects and state-space models, offer potentially novel insights into the process of resource selection, but additional work is needed to make them more generally applicable to large datasets based on the use–availability designs. Until then, variance inflation techniques and two-stage approaches should offer pragmatic and flexible approaches to modelling correlated data.","container-title":"Philosophical Transactions of the Royal Society B: Biological Sciences","DOI":"10.1098/rstb.2010.0079","issue":"1550","note":"publisher: Royal Society","page":"2233-2244","source":"royalsocietypublishing.org (Atypon)","title":"Correlation and studies of habitat selection: problem, red herring or opportunity?","title-short":"Correlation and studies of habitat selection","volume":"365","author":[{"family":"Fieberg","given":"John"},{"family":"Matthiopoulos","given":"Jason"},{"family":"Hebblewhite","given":"Mark"},{"family":"Boyce","given":"Mark S."},{"family":"Frair","given":"Jacqueline L."}],"issued":{"date-parts":[["2010",7,27]]}}}],"schema":"https://github.com/citation-style-language/schema/raw/master/csl-citation.json"} </w:instrText>
      </w:r>
      <w:r>
        <w:rPr>
          <w:lang w:val="en-US"/>
        </w:rPr>
        <w:fldChar w:fldCharType="separate"/>
      </w:r>
      <w:r>
        <w:rPr>
          <w:noProof/>
          <w:lang w:val="en-US"/>
        </w:rPr>
        <w:t>(Fieberg et al. 2010)</w:t>
      </w:r>
      <w:r>
        <w:rPr>
          <w:lang w:val="en-US"/>
        </w:rPr>
        <w:fldChar w:fldCharType="end"/>
      </w:r>
      <w:r w:rsidRPr="00BD4279">
        <w:rPr>
          <w:lang w:val="en-NL"/>
        </w:rPr>
        <w:t xml:space="preserve">. This method first fits a </w:t>
      </w:r>
      <w:r w:rsidRPr="00BD4279">
        <w:rPr>
          <w:lang w:val="en-US"/>
        </w:rPr>
        <w:t xml:space="preserve">SSF </w:t>
      </w:r>
      <w:r w:rsidRPr="00BD4279">
        <w:rPr>
          <w:lang w:val="en-NL"/>
        </w:rPr>
        <w:t>separately for each individual, and then averages the resulting coefficients to infer population-level responses. This approach is effective when sufficient data have been collected to estimate individual regression parameters, and when individuals can be considered independent</w:t>
      </w:r>
      <w:r w:rsidRPr="00BD4279">
        <w:rPr>
          <w:lang w:val="en-US"/>
        </w:rPr>
        <w:t xml:space="preserve"> </w:t>
      </w:r>
      <w:r>
        <w:rPr>
          <w:lang w:val="en-US"/>
        </w:rPr>
        <w:fldChar w:fldCharType="begin"/>
      </w:r>
      <w:r>
        <w:rPr>
          <w:lang w:val="en-US"/>
        </w:rPr>
        <w:instrText xml:space="preserve"> ADDIN ZOTERO_ITEM CSL_CITATION {"citationID":"Da27CVJ4","properties":{"formattedCitation":"(Fieberg et al. 2010; Muff et al. 2020)","plainCitation":"(Fieberg et al. 2010; Muff et al. 2020)","noteIndex":0},"citationItems":[{"id":1880,"uris":["http://zotero.org/users/7559248/items/T8UR6TNH"],"itemData":{"id":1880,"type":"article-journal","abstract":"With the advent of new technologies, animal locations are being collected at ever finer spatio-temporal scales. We review analytical methods for dealing with correlated data in the context of resource selection, including post hoc variance inflation techniques, ‘two-stage’ approaches based on models fit to each individual, generalized estimating equations and hierarchical mixed-effects models. These methods are applicable to a wide range of correlated data problems, but can be difficult to apply and remain especially challenging for use–availability sampling designs because the correlation structure for combinations of used and available points are not likely to follow common parametric forms. We also review emerging approaches to studying habitat selection that use fine-scale temporal data to arrive at biologically based definitions of available habitat, while naturally accounting for autocorrelation by modelling animal movement between telemetry locations. Sophisticated analyses that explicitly model correlation rather than consider it a nuisance, like mixed effects and state-space models, offer potentially novel insights into the process of resource selection, but additional work is needed to make them more generally applicable to large datasets based on the use–availability designs. Until then, variance inflation techniques and two-stage approaches should offer pragmatic and flexible approaches to modelling correlated data.","container-title":"Philosophical Transactions of the Royal Society B: Biological Sciences","DOI":"10.1098/rstb.2010.0079","issue":"1550","note":"publisher: Royal Society","page":"2233-2244","source":"royalsocietypublishing.org (Atypon)","title":"Correlation and studies of habitat selection: problem, red herring or opportunity?","title-short":"Correlation and studies of habitat selection","volume":"365","author":[{"family":"Fieberg","given":"John"},{"family":"Matthiopoulos","given":"Jason"},{"family":"Hebblewhite","given":"Mark"},{"family":"Boyce","given":"Mark S."},{"family":"Frair","given":"Jacqueline L."}],"issued":{"date-parts":[["2010",7,27]]}}},{"id":1884,"uris":["http://zotero.org/users/7559248/items/JI9A94AD"],"itemData":{"id":1884,"type":"article-journal","abstract":"Popular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fit.","container-title":"Journal of Animal Ecology","DOI":"10.1111/1365-2656.13087","ISSN":"1365-2656","issue":"1","language":"en","license":"© 2019 The Authors. Journal of Animal Ecology © 2019 British Ecological Society","note":"_eprint: https://onlinelibrary.wiley.com/doi/pdf/10.1111/1365-2656.13087","page":"80-92","source":"Wiley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studies","volume":"89","author":[{"family":"Muff","given":"Stefanie"},{"family":"Signer","given":"Johannes"},{"family":"Fieberg","given":"John"}],"issued":{"date-parts":[["2020"]]}}}],"schema":"https://github.com/citation-style-language/schema/raw/master/csl-citation.json"} </w:instrText>
      </w:r>
      <w:r>
        <w:rPr>
          <w:lang w:val="en-US"/>
        </w:rPr>
        <w:fldChar w:fldCharType="separate"/>
      </w:r>
      <w:r>
        <w:rPr>
          <w:noProof/>
          <w:lang w:val="en-US"/>
        </w:rPr>
        <w:t>(Fieberg et al. 2010; Muff et al. 2020)</w:t>
      </w:r>
      <w:r>
        <w:rPr>
          <w:lang w:val="en-US"/>
        </w:rPr>
        <w:fldChar w:fldCharType="end"/>
      </w:r>
      <w:r w:rsidRPr="00BD4279">
        <w:rPr>
          <w:lang w:val="en-NL"/>
        </w:rPr>
        <w:t>.</w:t>
      </w:r>
      <w:r w:rsidRPr="00BD4279">
        <w:rPr>
          <w:lang w:val="en-US"/>
        </w:rPr>
        <w:t xml:space="preserve"> </w:t>
      </w:r>
      <w:r w:rsidRPr="00BD4279">
        <w:rPr>
          <w:lang w:val="en-NL"/>
        </w:rPr>
        <w:t xml:space="preserve">To summarize population effects, </w:t>
      </w:r>
      <w:r w:rsidR="006423A8">
        <w:rPr>
          <w:lang w:val="en-US"/>
        </w:rPr>
        <w:t xml:space="preserve">the mean value of the individual </w:t>
      </w:r>
      <w:r w:rsidR="006423A8">
        <w:rPr>
          <w:lang w:val="en-US"/>
        </w:rPr>
        <w:lastRenderedPageBreak/>
        <w:t xml:space="preserve">coefficients for an explanatory variable can </w:t>
      </w:r>
      <w:r w:rsidRPr="00BD4279">
        <w:rPr>
          <w:lang w:val="en-NL"/>
        </w:rPr>
        <w:t>be used</w:t>
      </w:r>
      <w:r w:rsidRPr="00BD4279">
        <w:rPr>
          <w:lang w:val="en-US"/>
        </w:rPr>
        <w:t xml:space="preserve">. </w:t>
      </w:r>
      <w:r>
        <w:rPr>
          <w:lang w:val="en-US"/>
        </w:rPr>
        <w:t>However</w:t>
      </w:r>
      <w:r w:rsidR="00D14798">
        <w:rPr>
          <w:lang w:val="en-US"/>
        </w:rPr>
        <w:t xml:space="preserve"> when estimating variance</w:t>
      </w:r>
      <w:r>
        <w:rPr>
          <w:lang w:val="en-US"/>
        </w:rPr>
        <w:t xml:space="preserve">, this </w:t>
      </w:r>
      <w:r w:rsidR="00D14798">
        <w:rPr>
          <w:lang w:val="en-US"/>
        </w:rPr>
        <w:t xml:space="preserve">method overestimates </w:t>
      </w:r>
      <w:r w:rsidR="00D14798" w:rsidRPr="00D14798">
        <w:rPr>
          <w:lang w:val="en-US"/>
        </w:rPr>
        <w:t>as</w:t>
      </w:r>
      <w:r w:rsidRPr="00BD4279">
        <w:rPr>
          <w:lang w:val="en-NL"/>
        </w:rPr>
        <w:t xml:space="preserve"> it does not account for </w:t>
      </w:r>
      <w:r w:rsidR="00D14798" w:rsidRPr="00D14798">
        <w:rPr>
          <w:lang w:val="en-US"/>
        </w:rPr>
        <w:t xml:space="preserve">the inherit </w:t>
      </w:r>
      <w:r w:rsidRPr="00BD4279">
        <w:rPr>
          <w:lang w:val="en-NL"/>
        </w:rPr>
        <w:t xml:space="preserve">sampling uncertainty in the </w:t>
      </w:r>
      <w:r w:rsidRPr="00BD4279">
        <w:rPr>
          <w:lang w:val="en-US"/>
        </w:rPr>
        <w:t xml:space="preserve">coefficient </w:t>
      </w:r>
      <w:r w:rsidRPr="00BD4279">
        <w:rPr>
          <w:lang w:val="en-NL"/>
        </w:rPr>
        <w:t>estimates</w:t>
      </w:r>
      <w:r w:rsidRPr="00BD4279">
        <w:rPr>
          <w:lang w:val="en-US"/>
        </w:rPr>
        <w:t xml:space="preserve"> of each animal</w:t>
      </w:r>
      <w:r w:rsidR="00AA3873">
        <w:rPr>
          <w:lang w:val="en-US"/>
        </w:rPr>
        <w:t xml:space="preserve"> </w:t>
      </w:r>
      <w:r w:rsidR="00AA3873">
        <w:rPr>
          <w:lang w:val="en-US"/>
        </w:rPr>
        <w:fldChar w:fldCharType="begin"/>
      </w:r>
      <w:r w:rsidR="00AA3873">
        <w:rPr>
          <w:lang w:val="en-US"/>
        </w:rPr>
        <w:instrText xml:space="preserve"> ADDIN ZOTERO_ITEM CSL_CITATION {"citationID":"eoywKoa8","properties":{"formattedCitation":"(Fieberg et al. 2010)","plainCitation":"(Fieberg et al. 2010)","noteIndex":0},"citationItems":[{"id":1880,"uris":["http://zotero.org/users/7559248/items/T8UR6TNH"],"itemData":{"id":1880,"type":"article-journal","abstract":"With the advent of new technologies, animal locations are being collected at ever finer spatio-temporal scales. We review analytical methods for dealing with correlated data in the context of resource selection, including post hoc variance inflation techniques, ‘two-stage’ approaches based on models fit to each individual, generalized estimating equations and hierarchical mixed-effects models. These methods are applicable to a wide range of correlated data problems, but can be difficult to apply and remain especially challenging for use–availability sampling designs because the correlation structure for combinations of used and available points are not likely to follow common parametric forms. We also review emerging approaches to studying habitat selection that use fine-scale temporal data to arrive at biologically based definitions of available habitat, while naturally accounting for autocorrelation by modelling animal movement between telemetry locations. Sophisticated analyses that explicitly model correlation rather than consider it a nuisance, like mixed effects and state-space models, offer potentially novel insights into the process of resource selection, but additional work is needed to make them more generally applicable to large datasets based on the use–availability designs. Until then, variance inflation techniques and two-stage approaches should offer pragmatic and flexible approaches to modelling correlated data.","container-title":"Philosophical Transactions of the Royal Society B: Biological Sciences","DOI":"10.1098/rstb.2010.0079","issue":"1550","note":"publisher: Royal Society","page":"2233-2244","source":"royalsocietypublishing.org (Atypon)","title":"Correlation and studies of habitat selection: problem, red herring or opportunity?","title-short":"Correlation and studies of habitat selection","volume":"365","author":[{"family":"Fieberg","given":"John"},{"family":"Matthiopoulos","given":"Jason"},{"family":"Hebblewhite","given":"Mark"},{"family":"Boyce","given":"Mark S."},{"family":"Frair","given":"Jacqueline L."}],"issued":{"date-parts":[["2010",7,27]]}}}],"schema":"https://github.com/citation-style-language/schema/raw/master/csl-citation.json"} </w:instrText>
      </w:r>
      <w:r w:rsidR="00AA3873">
        <w:rPr>
          <w:lang w:val="en-US"/>
        </w:rPr>
        <w:fldChar w:fldCharType="separate"/>
      </w:r>
      <w:r w:rsidR="00AA3873">
        <w:rPr>
          <w:noProof/>
          <w:lang w:val="en-US"/>
        </w:rPr>
        <w:t>(Fieberg et al. 2010)</w:t>
      </w:r>
      <w:r w:rsidR="00AA3873">
        <w:rPr>
          <w:lang w:val="en-US"/>
        </w:rPr>
        <w:fldChar w:fldCharType="end"/>
      </w:r>
      <w:r w:rsidRPr="00BD4279">
        <w:rPr>
          <w:lang w:val="en-NL"/>
        </w:rPr>
        <w:t xml:space="preserve">. </w:t>
      </w:r>
      <w:r w:rsidR="000B7750" w:rsidRPr="000B7750">
        <w:rPr>
          <w:lang w:val="en-US"/>
        </w:rPr>
        <w:t xml:space="preserve">This uncertainty can be accounted for by </w:t>
      </w:r>
      <w:r w:rsidRPr="00BD4279">
        <w:rPr>
          <w:lang w:val="en-NL"/>
        </w:rPr>
        <w:t xml:space="preserve">weighting </w:t>
      </w:r>
      <w:r w:rsidR="000B7750" w:rsidRPr="000B7750">
        <w:rPr>
          <w:lang w:val="en-US"/>
        </w:rPr>
        <w:t xml:space="preserve">of </w:t>
      </w:r>
      <w:proofErr w:type="gramStart"/>
      <w:r w:rsidRPr="00BD4279">
        <w:rPr>
          <w:lang w:val="en-NL"/>
        </w:rPr>
        <w:t>each individual’s</w:t>
      </w:r>
      <w:proofErr w:type="gramEnd"/>
      <w:r w:rsidRPr="00BD4279">
        <w:rPr>
          <w:lang w:val="en-NL"/>
        </w:rPr>
        <w:t xml:space="preserve"> estimate according to its </w:t>
      </w:r>
      <w:r w:rsidRPr="00BD4279">
        <w:rPr>
          <w:lang w:val="en-US"/>
        </w:rPr>
        <w:t>sampling variance</w:t>
      </w:r>
      <w:r w:rsidRPr="00BD4279">
        <w:rPr>
          <w:lang w:val="en-NL"/>
        </w:rPr>
        <w:t xml:space="preserve">. </w:t>
      </w:r>
      <w:r w:rsidR="00811EAF" w:rsidRPr="00811EAF">
        <w:rPr>
          <w:lang w:val="en-US"/>
        </w:rPr>
        <w:t xml:space="preserve">In practice </w:t>
      </w:r>
      <w:r w:rsidR="00811EAF">
        <w:rPr>
          <w:lang w:val="en-US"/>
        </w:rPr>
        <w:t xml:space="preserve">this can be </w:t>
      </w:r>
      <w:r w:rsidRPr="00BD4279">
        <w:rPr>
          <w:lang w:val="en-NL"/>
        </w:rPr>
        <w:t xml:space="preserve">achieved by estimating the mean using an intercept-only </w:t>
      </w:r>
      <w:r w:rsidR="00811EAF" w:rsidRPr="00811EAF">
        <w:rPr>
          <w:lang w:val="en-US"/>
        </w:rPr>
        <w:t xml:space="preserve">linear regression </w:t>
      </w:r>
      <w:r w:rsidRPr="00BD4279">
        <w:rPr>
          <w:lang w:val="en-NL"/>
        </w:rPr>
        <w:t>model with inverse-variance weighting</w:t>
      </w:r>
      <w:r w:rsidR="00AA3873" w:rsidRPr="00AA3873">
        <w:rPr>
          <w:lang w:val="en-US"/>
        </w:rPr>
        <w:t xml:space="preserve"> </w:t>
      </w:r>
      <w:r w:rsidR="00AA3873">
        <w:rPr>
          <w:lang w:val="en-US"/>
        </w:rPr>
        <w:t>(Eq. 3)</w:t>
      </w:r>
      <w:r w:rsidRPr="00BD4279">
        <w:rPr>
          <w:lang w:val="en-NL"/>
        </w:rPr>
        <w:t>.</w:t>
      </w:r>
    </w:p>
    <w:p w14:paraId="198C999E" w14:textId="77777777" w:rsidR="00AA3873" w:rsidRDefault="00AA3873" w:rsidP="00BD4279">
      <w:pPr>
        <w:ind w:firstLine="0"/>
        <w:rPr>
          <w:lang w:val="en-NL"/>
        </w:rPr>
      </w:pPr>
    </w:p>
    <w:p w14:paraId="60494C31" w14:textId="409D8D5E" w:rsidR="00AA3873" w:rsidRPr="00BD4279" w:rsidRDefault="00000000" w:rsidP="00BD4279">
      <w:pPr>
        <w:ind w:firstLine="0"/>
        <w:rPr>
          <w:lang w:val="en-NL"/>
        </w:rPr>
      </w:pPr>
      <m:oMathPara>
        <m:oMath>
          <m:eqArr>
            <m:eqArrPr>
              <m:maxDist m:val="1"/>
              <m:ctrlPr>
                <w:rPr>
                  <w:rFonts w:ascii="Cambria Math" w:hAnsi="Cambria Math"/>
                  <w:lang w:val="en-NL"/>
                </w:rPr>
              </m:ctrlPr>
            </m:eqArrPr>
            <m:e>
              <m:acc>
                <m:accPr>
                  <m:ctrlPr>
                    <w:rPr>
                      <w:rFonts w:ascii="Cambria Math" w:hAnsi="Cambria Math"/>
                      <w:lang w:val="en-NL"/>
                    </w:rPr>
                  </m:ctrlPr>
                </m:accPr>
                <m:e>
                  <m:sSub>
                    <m:sSubPr>
                      <m:ctrlPr>
                        <w:rPr>
                          <w:rFonts w:ascii="Cambria Math" w:hAnsi="Cambria Math"/>
                          <w:i/>
                          <w:lang w:val="en-NL"/>
                        </w:rPr>
                      </m:ctrlPr>
                    </m:sSubPr>
                    <m:e>
                      <m:r>
                        <m:rPr>
                          <m:sty m:val="p"/>
                        </m:rPr>
                        <w:rPr>
                          <w:rFonts w:ascii="Cambria Math" w:hAnsi="Cambria Math"/>
                          <w:lang w:val="en-NL"/>
                        </w:rPr>
                        <m:t>β</m:t>
                      </m:r>
                      <m:ctrlPr>
                        <w:rPr>
                          <w:rFonts w:ascii="Cambria Math" w:hAnsi="Cambria Math"/>
                          <w:lang w:val="en-NL"/>
                        </w:rPr>
                      </m:ctrlPr>
                    </m:e>
                    <m:sub>
                      <m:r>
                        <m:rPr>
                          <m:nor/>
                        </m:rPr>
                        <w:rPr>
                          <w:rFonts w:ascii="Cambria Math" w:hAnsi="Cambria Math"/>
                          <w:lang w:val="en-NL"/>
                        </w:rPr>
                        <m:t>population</m:t>
                      </m:r>
                    </m:sub>
                  </m:sSub>
                </m:e>
              </m:acc>
              <m:r>
                <w:rPr>
                  <w:rFonts w:ascii="Cambria Math" w:hAnsi="Cambria Math"/>
                  <w:lang w:val="en-NL"/>
                </w:rPr>
                <m:t>=</m:t>
              </m:r>
              <m:f>
                <m:fPr>
                  <m:ctrlPr>
                    <w:rPr>
                      <w:rFonts w:ascii="Cambria Math" w:hAnsi="Cambria Math"/>
                      <w:lang w:val="en-NL"/>
                    </w:rPr>
                  </m:ctrlPr>
                </m:fPr>
                <m:num>
                  <m:nary>
                    <m:naryPr>
                      <m:chr m:val="∑"/>
                      <m:ctrlPr>
                        <w:rPr>
                          <w:rFonts w:ascii="Cambria Math" w:hAnsi="Cambria Math"/>
                          <w:lang w:val="en-NL"/>
                        </w:rPr>
                      </m:ctrlPr>
                    </m:naryPr>
                    <m:sub>
                      <m:r>
                        <m:rPr>
                          <m:sty m:val="p"/>
                        </m:rPr>
                        <w:rPr>
                          <w:rFonts w:ascii="Cambria Math" w:hAnsi="Cambria Math"/>
                          <w:lang w:val="en-NL"/>
                        </w:rPr>
                        <m:t>i</m:t>
                      </m:r>
                      <m:r>
                        <w:rPr>
                          <w:rFonts w:ascii="Cambria Math" w:hAnsi="Cambria Math"/>
                          <w:lang w:val="en-NL"/>
                        </w:rPr>
                        <m:t>=1</m:t>
                      </m:r>
                      <m:ctrlPr>
                        <w:rPr>
                          <w:rFonts w:ascii="Cambria Math" w:hAnsi="Cambria Math"/>
                          <w:i/>
                          <w:lang w:val="en-NL"/>
                        </w:rPr>
                      </m:ctrlPr>
                    </m:sub>
                    <m:sup>
                      <m:r>
                        <m:rPr>
                          <m:sty m:val="p"/>
                        </m:rPr>
                        <w:rPr>
                          <w:rFonts w:ascii="Cambria Math" w:hAnsi="Cambria Math"/>
                          <w:lang w:val="en-NL"/>
                        </w:rPr>
                        <m:t>n</m:t>
                      </m:r>
                      <m:ctrlPr>
                        <w:rPr>
                          <w:rFonts w:ascii="Cambria Math" w:hAnsi="Cambria Math"/>
                          <w:i/>
                          <w:lang w:val="en-NL"/>
                        </w:rPr>
                      </m:ctrlPr>
                    </m:sup>
                    <m:e>
                      <m:f>
                        <m:fPr>
                          <m:ctrlPr>
                            <w:rPr>
                              <w:rFonts w:ascii="Cambria Math" w:hAnsi="Cambria Math"/>
                              <w:lang w:val="en-NL"/>
                            </w:rPr>
                          </m:ctrlPr>
                        </m:fPr>
                        <m:num>
                          <m:sSub>
                            <m:sSubPr>
                              <m:ctrlPr>
                                <w:rPr>
                                  <w:rFonts w:ascii="Cambria Math" w:hAnsi="Cambria Math"/>
                                  <w:i/>
                                  <w:lang w:val="en-NL"/>
                                </w:rPr>
                              </m:ctrlPr>
                            </m:sSubPr>
                            <m:e>
                              <m:r>
                                <m:rPr>
                                  <m:sty m:val="p"/>
                                </m:rPr>
                                <w:rPr>
                                  <w:rFonts w:ascii="Cambria Math" w:hAnsi="Cambria Math"/>
                                  <w:lang w:val="en-NL"/>
                                </w:rPr>
                                <m:t>β</m:t>
                              </m:r>
                              <m:ctrlPr>
                                <w:rPr>
                                  <w:rFonts w:ascii="Cambria Math" w:hAnsi="Cambria Math"/>
                                  <w:lang w:val="en-NL"/>
                                </w:rPr>
                              </m:ctrlPr>
                            </m:e>
                            <m:sub>
                              <m:r>
                                <m:rPr>
                                  <m:sty m:val="p"/>
                                </m:rPr>
                                <w:rPr>
                                  <w:rFonts w:ascii="Cambria Math" w:hAnsi="Cambria Math"/>
                                  <w:lang w:val="en-NL"/>
                                </w:rPr>
                                <m:t>i</m:t>
                              </m:r>
                            </m:sub>
                          </m:sSub>
                        </m:num>
                        <m:den>
                          <m:r>
                            <m:rPr>
                              <m:nor/>
                            </m:rPr>
                            <w:rPr>
                              <w:rFonts w:ascii="Cambria Math" w:hAnsi="Cambria Math"/>
                              <w:lang w:val="en-NL"/>
                            </w:rPr>
                            <m:t>Var</m:t>
                          </m:r>
                          <m:d>
                            <m:dPr>
                              <m:ctrlPr>
                                <w:rPr>
                                  <w:rFonts w:ascii="Cambria Math" w:hAnsi="Cambria Math"/>
                                  <w:lang w:val="en-NL"/>
                                </w:rPr>
                              </m:ctrlPr>
                            </m:dPr>
                            <m:e>
                              <m:sSub>
                                <m:sSubPr>
                                  <m:ctrlPr>
                                    <w:rPr>
                                      <w:rFonts w:ascii="Cambria Math" w:hAnsi="Cambria Math"/>
                                      <w:i/>
                                      <w:lang w:val="en-NL"/>
                                    </w:rPr>
                                  </m:ctrlPr>
                                </m:sSubPr>
                                <m:e>
                                  <m:r>
                                    <m:rPr>
                                      <m:sty m:val="p"/>
                                    </m:rPr>
                                    <w:rPr>
                                      <w:rFonts w:ascii="Cambria Math" w:hAnsi="Cambria Math"/>
                                      <w:lang w:val="en-NL"/>
                                    </w:rPr>
                                    <m:t>β</m:t>
                                  </m:r>
                                  <m:ctrlPr>
                                    <w:rPr>
                                      <w:rFonts w:ascii="Cambria Math" w:hAnsi="Cambria Math"/>
                                      <w:lang w:val="en-NL"/>
                                    </w:rPr>
                                  </m:ctrlPr>
                                </m:e>
                                <m:sub>
                                  <m:r>
                                    <m:rPr>
                                      <m:sty m:val="p"/>
                                    </m:rPr>
                                    <w:rPr>
                                      <w:rFonts w:ascii="Cambria Math" w:hAnsi="Cambria Math"/>
                                      <w:lang w:val="en-NL"/>
                                    </w:rPr>
                                    <m:t>i</m:t>
                                  </m:r>
                                </m:sub>
                              </m:sSub>
                              <m:ctrlPr>
                                <w:rPr>
                                  <w:rFonts w:ascii="Cambria Math" w:hAnsi="Cambria Math"/>
                                  <w:i/>
                                  <w:lang w:val="en-NL"/>
                                </w:rPr>
                              </m:ctrlPr>
                            </m:e>
                          </m:d>
                        </m:den>
                      </m:f>
                    </m:e>
                  </m:nary>
                </m:num>
                <m:den>
                  <m:nary>
                    <m:naryPr>
                      <m:chr m:val="∑"/>
                      <m:ctrlPr>
                        <w:rPr>
                          <w:rFonts w:ascii="Cambria Math" w:hAnsi="Cambria Math"/>
                          <w:lang w:val="en-NL"/>
                        </w:rPr>
                      </m:ctrlPr>
                    </m:naryPr>
                    <m:sub>
                      <m:r>
                        <m:rPr>
                          <m:sty m:val="p"/>
                        </m:rPr>
                        <w:rPr>
                          <w:rFonts w:ascii="Cambria Math" w:hAnsi="Cambria Math"/>
                          <w:lang w:val="en-NL"/>
                        </w:rPr>
                        <m:t>i</m:t>
                      </m:r>
                      <m:r>
                        <w:rPr>
                          <w:rFonts w:ascii="Cambria Math" w:hAnsi="Cambria Math"/>
                          <w:lang w:val="en-NL"/>
                        </w:rPr>
                        <m:t>=1</m:t>
                      </m:r>
                      <m:ctrlPr>
                        <w:rPr>
                          <w:rFonts w:ascii="Cambria Math" w:hAnsi="Cambria Math"/>
                          <w:i/>
                          <w:lang w:val="en-NL"/>
                        </w:rPr>
                      </m:ctrlPr>
                    </m:sub>
                    <m:sup>
                      <m:r>
                        <m:rPr>
                          <m:sty m:val="p"/>
                        </m:rPr>
                        <w:rPr>
                          <w:rFonts w:ascii="Cambria Math" w:hAnsi="Cambria Math"/>
                          <w:lang w:val="en-NL"/>
                        </w:rPr>
                        <m:t>n</m:t>
                      </m:r>
                      <m:ctrlPr>
                        <w:rPr>
                          <w:rFonts w:ascii="Cambria Math" w:hAnsi="Cambria Math"/>
                          <w:i/>
                          <w:lang w:val="en-NL"/>
                        </w:rPr>
                      </m:ctrlPr>
                    </m:sup>
                    <m:e>
                      <m:f>
                        <m:fPr>
                          <m:ctrlPr>
                            <w:rPr>
                              <w:rFonts w:ascii="Cambria Math" w:hAnsi="Cambria Math"/>
                              <w:lang w:val="en-NL"/>
                            </w:rPr>
                          </m:ctrlPr>
                        </m:fPr>
                        <m:num>
                          <m:r>
                            <w:rPr>
                              <w:rFonts w:ascii="Cambria Math" w:hAnsi="Cambria Math"/>
                              <w:lang w:val="en-NL"/>
                            </w:rPr>
                            <m:t>1</m:t>
                          </m:r>
                        </m:num>
                        <m:den>
                          <m:r>
                            <m:rPr>
                              <m:nor/>
                            </m:rPr>
                            <w:rPr>
                              <w:rFonts w:ascii="Cambria Math" w:hAnsi="Cambria Math"/>
                              <w:lang w:val="en-NL"/>
                            </w:rPr>
                            <m:t>Var</m:t>
                          </m:r>
                          <m:d>
                            <m:dPr>
                              <m:ctrlPr>
                                <w:rPr>
                                  <w:rFonts w:ascii="Cambria Math" w:hAnsi="Cambria Math"/>
                                  <w:lang w:val="en-NL"/>
                                </w:rPr>
                              </m:ctrlPr>
                            </m:dPr>
                            <m:e>
                              <m:sSub>
                                <m:sSubPr>
                                  <m:ctrlPr>
                                    <w:rPr>
                                      <w:rFonts w:ascii="Cambria Math" w:hAnsi="Cambria Math"/>
                                      <w:i/>
                                      <w:lang w:val="en-NL"/>
                                    </w:rPr>
                                  </m:ctrlPr>
                                </m:sSubPr>
                                <m:e>
                                  <m:r>
                                    <m:rPr>
                                      <m:sty m:val="p"/>
                                    </m:rPr>
                                    <w:rPr>
                                      <w:rFonts w:ascii="Cambria Math" w:hAnsi="Cambria Math"/>
                                      <w:lang w:val="en-NL"/>
                                    </w:rPr>
                                    <m:t>β</m:t>
                                  </m:r>
                                  <m:ctrlPr>
                                    <w:rPr>
                                      <w:rFonts w:ascii="Cambria Math" w:hAnsi="Cambria Math"/>
                                      <w:lang w:val="en-NL"/>
                                    </w:rPr>
                                  </m:ctrlPr>
                                </m:e>
                                <m:sub>
                                  <m:r>
                                    <m:rPr>
                                      <m:sty m:val="p"/>
                                    </m:rPr>
                                    <w:rPr>
                                      <w:rFonts w:ascii="Cambria Math" w:hAnsi="Cambria Math"/>
                                      <w:lang w:val="en-NL"/>
                                    </w:rPr>
                                    <m:t>i</m:t>
                                  </m:r>
                                </m:sub>
                              </m:sSub>
                              <m:ctrlPr>
                                <w:rPr>
                                  <w:rFonts w:ascii="Cambria Math" w:hAnsi="Cambria Math"/>
                                  <w:i/>
                                  <w:lang w:val="en-NL"/>
                                </w:rPr>
                              </m:ctrlPr>
                            </m:e>
                          </m:d>
                        </m:den>
                      </m:f>
                    </m:e>
                  </m:nary>
                </m:den>
              </m:f>
              <m:r>
                <m:rPr>
                  <m:sty m:val="p"/>
                </m:rPr>
                <w:rPr>
                  <w:rFonts w:ascii="Cambria Math" w:hAnsi="Cambria Math"/>
                  <w:lang w:val="en-NL"/>
                </w:rPr>
                <m:t> </m:t>
              </m:r>
              <m:r>
                <w:rPr>
                  <w:rFonts w:ascii="Cambria Math" w:hAnsi="Cambria Math"/>
                  <w:lang w:val="en-NL"/>
                </w:rPr>
                <m:t>#</m:t>
              </m:r>
              <m:d>
                <m:dPr>
                  <m:ctrlPr>
                    <w:rPr>
                      <w:rFonts w:ascii="Cambria Math" w:hAnsi="Cambria Math"/>
                      <w:lang w:val="en-NL"/>
                    </w:rPr>
                  </m:ctrlPr>
                </m:dPr>
                <m:e>
                  <m:r>
                    <m:rPr>
                      <m:sty m:val="p"/>
                    </m:rPr>
                    <w:rPr>
                      <w:rFonts w:ascii="Cambria Math" w:hAnsi="Cambria Math"/>
                      <w:lang w:val="en-NL"/>
                    </w:rPr>
                    <m:t>3</m:t>
                  </m:r>
                </m:e>
              </m:d>
              <m:ctrlPr>
                <w:rPr>
                  <w:rFonts w:ascii="Cambria Math" w:hAnsi="Cambria Math"/>
                  <w:i/>
                  <w:lang w:val="en-NL"/>
                </w:rPr>
              </m:ctrlPr>
            </m:e>
          </m:eqArr>
        </m:oMath>
      </m:oMathPara>
    </w:p>
    <w:p w14:paraId="52FD73DA" w14:textId="77777777" w:rsidR="00485C91" w:rsidRDefault="00485C91" w:rsidP="00E371EC">
      <w:pPr>
        <w:ind w:firstLine="0"/>
        <w:rPr>
          <w:lang w:val="en-NL"/>
        </w:rPr>
      </w:pPr>
    </w:p>
    <w:p w14:paraId="4B76F732" w14:textId="42A94055" w:rsidR="00B875B2" w:rsidRDefault="00B875B2" w:rsidP="00E371EC">
      <w:pPr>
        <w:ind w:firstLine="0"/>
        <w:rPr>
          <w:lang w:val="en-NL"/>
        </w:rPr>
      </w:pPr>
      <w:r w:rsidRPr="00B875B2">
        <w:t>Finally, in the two-stage conditional logistic regression approach, it is important that each categorical variable is visited by each animal at least once</w:t>
      </w:r>
      <w:r w:rsidR="006F092F">
        <w:t xml:space="preserve"> </w:t>
      </w:r>
      <w:r w:rsidR="006F092F">
        <w:fldChar w:fldCharType="begin"/>
      </w:r>
      <w:r w:rsidR="00C04493">
        <w:instrText xml:space="preserve"> ADDIN ZOTERO_ITEM CSL_CITATION {"citationID":"5w6XBsyJ","properties":{"formattedCitation":"(Fieberg et al. 2010; Muff et al. 2020)","plainCitation":"(Fieberg et al. 2010; Muff et al. 2020)","noteIndex":0},"citationItems":[{"id":1880,"uris":["http://zotero.org/users/7559248/items/T8UR6TNH"],"itemData":{"id":1880,"type":"article-journal","abstract":"With the advent of new technologies, animal locations are being collected at ever finer spatio-temporal scales. We review analytical methods for dealing with correlated data in the context of resource selection, including post hoc variance inflation techniques, ‘two-stage’ approaches based on models fit to each individual, generalized estimating equations and hierarchical mixed-effects models. These methods are applicable to a wide range of correlated data problems, but can be difficult to apply and remain especially challenging for use–availability sampling designs because the correlation structure for combinations of used and available points are not likely to follow common parametric forms. We also review emerging approaches to studying habitat selection that use fine-scale temporal data to arrive at biologically based definitions of available habitat, while naturally accounting for autocorrelation by modelling animal movement between telemetry locations. Sophisticated analyses that explicitly model correlation rather than consider it a nuisance, like mixed effects and state-space models, offer potentially novel insights into the process of resource selection, but additional work is needed to make them more generally applicable to large datasets based on the use–availability designs. Until then, variance inflation techniques and two-stage approaches should offer pragmatic and flexible approaches to modelling correlated data.","container-title":"Philosophical Transactions of the Royal Society B: Biological Sciences","DOI":"10.1098/rstb.2010.0079","issue":"1550","note":"publisher: Royal Society","page":"2233-2244","source":"royalsocietypublishing.org (Atypon)","title":"Correlation and studies of habitat selection: problem, red herring or opportunity?","title-short":"Correlation and studies of habitat selection","volume":"365","author":[{"family":"Fieberg","given":"John"},{"family":"Matthiopoulos","given":"Jason"},{"family":"Hebblewhite","given":"Mark"},{"family":"Boyce","given":"Mark S."},{"family":"Frair","given":"Jacqueline L."}],"issued":{"date-parts":[["2010",7,27]]}}},{"id":1884,"uris":["http://zotero.org/users/7559248/items/JI9A94AD"],"itemData":{"id":1884,"type":"article-journal","abstract":"Popular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fit.","container-title":"Journal of Animal Ecology","DOI":"10.1111/1365-2656.13087","ISSN":"1365-2656","issue":"1","language":"en","license":"© 2019 The Authors. Journal of Animal Ecology © 2019 British Ecological Society","note":"_eprint: https://onlinelibrary.wiley.com/doi/pdf/10.1111/1365-2656.13087","page":"80-92","source":"Wiley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studies","volume":"89","author":[{"family":"Muff","given":"Stefanie"},{"family":"Signer","given":"Johannes"},{"family":"Fieberg","given":"John"}],"issued":{"date-parts":[["2020"]]}}}],"schema":"https://github.com/citation-style-language/schema/raw/master/csl-citation.json"} </w:instrText>
      </w:r>
      <w:r w:rsidR="006F092F">
        <w:fldChar w:fldCharType="separate"/>
      </w:r>
      <w:r w:rsidR="00C04493">
        <w:rPr>
          <w:noProof/>
        </w:rPr>
        <w:t>(Fieberg et al. 2010; Muff et al. 2020)</w:t>
      </w:r>
      <w:r w:rsidR="006F092F">
        <w:fldChar w:fldCharType="end"/>
      </w:r>
      <w:r w:rsidRPr="00B875B2">
        <w:t xml:space="preserve">. For instance, each habitat category being investigated should be represented in the data for every individual animal. If this condition is not met, the individual SSF will fail to estimate the selection for the missing category. While random effects models can handle missing categories, </w:t>
      </w:r>
      <w:r w:rsidR="00D37211">
        <w:t xml:space="preserve">concerns should be raised </w:t>
      </w:r>
      <w:r w:rsidRPr="00B875B2">
        <w:t xml:space="preserve">about the interpretability of such estimates, as well as the reliability of the resulting </w:t>
      </w:r>
      <w:r>
        <w:t>variances</w:t>
      </w:r>
      <w:r w:rsidRPr="00B875B2">
        <w:t>.</w:t>
      </w:r>
    </w:p>
    <w:p w14:paraId="0F5B967C" w14:textId="64F5D60B" w:rsidR="000E4173" w:rsidRDefault="00961891" w:rsidP="000E4173">
      <w:pPr>
        <w:pStyle w:val="Heading2"/>
      </w:pPr>
      <w:r>
        <w:t xml:space="preserve">Interpolating </w:t>
      </w:r>
      <w:r w:rsidR="005920B8">
        <w:t>temperature</w:t>
      </w:r>
      <w:r w:rsidR="000E4173">
        <w:t xml:space="preserve"> using Space-Time </w:t>
      </w:r>
      <w:r w:rsidR="002F0ECD">
        <w:t xml:space="preserve">Regression </w:t>
      </w:r>
      <w:r w:rsidR="000E4173">
        <w:t>Kriging</w:t>
      </w:r>
    </w:p>
    <w:p w14:paraId="0801B281" w14:textId="77777777" w:rsidR="002F0ECD" w:rsidRDefault="002F0ECD" w:rsidP="002F0ECD">
      <w:pPr>
        <w:pStyle w:val="Textafterheading"/>
      </w:pPr>
    </w:p>
    <w:p w14:paraId="5459AFB6" w14:textId="02F6BF7A" w:rsidR="00C857D4" w:rsidRDefault="00C857D4" w:rsidP="00E371EC">
      <w:pPr>
        <w:ind w:firstLine="0"/>
        <w:rPr>
          <w:lang w:val="en-NL"/>
        </w:rPr>
      </w:pPr>
      <w:r w:rsidRPr="00C857D4">
        <w:rPr>
          <w:lang w:val="en-NL"/>
        </w:rPr>
        <w:t xml:space="preserve">Obtaining temperature at an animal’s step location </w:t>
      </w:r>
      <w:r w:rsidR="00067C57" w:rsidRPr="00067C57">
        <w:rPr>
          <w:lang w:val="en-US"/>
        </w:rPr>
        <w:t xml:space="preserve">has </w:t>
      </w:r>
      <w:r w:rsidR="00067C57">
        <w:rPr>
          <w:lang w:val="en-US"/>
        </w:rPr>
        <w:t>been</w:t>
      </w:r>
      <w:r w:rsidRPr="00C857D4">
        <w:rPr>
          <w:lang w:val="en-NL"/>
        </w:rPr>
        <w:t xml:space="preserve"> approached through multiple methods</w:t>
      </w:r>
      <w:r w:rsidR="00067C57" w:rsidRPr="00067C57">
        <w:rPr>
          <w:lang w:val="en-US"/>
        </w:rPr>
        <w:t xml:space="preserve">. </w:t>
      </w:r>
      <w:r w:rsidRPr="00C857D4">
        <w:rPr>
          <w:lang w:val="en-NL"/>
        </w:rPr>
        <w:t xml:space="preserve">The most direct method involves using readings from a temperature sensor attached to the animal’s collar, provided </w:t>
      </w:r>
      <w:r w:rsidR="009E2FC9" w:rsidRPr="009E2FC9">
        <w:rPr>
          <w:lang w:val="en-US"/>
        </w:rPr>
        <w:t>this</w:t>
      </w:r>
      <w:r w:rsidRPr="00C857D4">
        <w:rPr>
          <w:lang w:val="en-NL"/>
        </w:rPr>
        <w:t xml:space="preserve"> data </w:t>
      </w:r>
      <w:r w:rsidR="009E2FC9" w:rsidRPr="009E2FC9">
        <w:rPr>
          <w:lang w:val="en-US"/>
        </w:rPr>
        <w:t>is</w:t>
      </w:r>
      <w:r w:rsidRPr="00C857D4">
        <w:rPr>
          <w:lang w:val="en-NL"/>
        </w:rPr>
        <w:t xml:space="preserve"> available. The key advantage of this approach is that there is no spatial or temporal discrepancy between the recorded temperature and the step location. On average, collar temperature measurements track ambient temperature trends but tend to exhibit consistently higher values </w:t>
      </w:r>
      <w:r w:rsidR="00B508FE">
        <w:rPr>
          <w:lang w:val="en-NL"/>
        </w:rPr>
        <w:fldChar w:fldCharType="begin"/>
      </w:r>
      <w:r w:rsidR="00B508FE">
        <w:rPr>
          <w:lang w:val="en-NL"/>
        </w:rPr>
        <w:instrText xml:space="preserve"> ADDIN ZOTERO_ITEM CSL_CITATION {"citationID":"xKnf4dSX","properties":{"formattedCitation":"(Ericsson et al. 2015; Messeri et al. 2019)","plainCitation":"(Ericsson et al. 2015; Messeri et al. 2019)","noteIndex":0},"citationItems":[{"id":1242,"uris":["http://zotero.org/users/7559248/items/53FXU7NU"],"itemData":{"id":1242,"type":"article-journal","abstract":"GPS collar-recorded temperature is often considered as a proxy for the ambient temperature in wildlife ecology studies, yet few studies actually test its reliability as well as the correlation with ambient temperature. Here, we address this question and demonstrate a strong correlation between collar temperature and weather station data, indicating that GPS collar sensor data can be regarded as a reliable index of ambient air temperature. Using data obtained from 384 free-ranging moose equipped with GPS collars between latitude 57° N to 68° N in Sweden, we analyzed 1,467,361 paired observations of collar temperature and air temperature of the nearest official Swedish Meteorological and Hydrological Institute station. We found a systematic offset that varied across months, being larger during the warm summer months than during the winter period. We found an average correlation of .91 (rs; range .75 to .93, median .91) between collar and ambient temperature of the nearest weather station. Thus, temperature sensors in, e.g., a GPS collar, may be used to study animal behavior, movement and habitat choice in relation to ambient air temperature. This aligns with the calls for using animals as not only subjects but also as the samplers of the environment. It also opens up possibilities for large-scale projects on animal ecology and physiology in the absence of ground measuring stations on higher spatial scales like home range and landscape. As an application of collar temperature, we show that changes in the movement patterns seem to be highly influenced by temperature-induced heat stress that moose experience during summer.","container-title":"European Journal of Wildlife Research","DOI":"10.1007/s10344-015-0968-7","ISSN":"1439-0574","issue":"6","journalAbbreviation":"Eur J Wildl Res","language":"en","page":"919-922","source":"Springer Link","title":"Offset between GPS collar-recorded temperature in moose and ambient weather station data","volume":"61","author":[{"family":"Ericsson","given":"Göran"},{"family":"Dettki","given":"Holger"},{"family":"Neumann","given":"Wiebke"},{"family":"Arnemo","given":"Jon M."},{"family":"Singh","given":"Navinder J."}],"issued":{"date-parts":[["2015",12,1]]}}},{"id":1819,"uris":["http://zotero.org/users/7559248/items/BMJW24YT"],"itemData":{"id":1819,"type":"article-journal","abstract":"GPS collars for wildlife provide a large amount of spatio-temporal location data and are frequently equipped with sensors that record the animal-level environmental temperature at a schedulable sampling frequency. The simultaneous collection of environmental temperature and animal location may contribute not only to deepen the understanding of animal behavior in different climatic conditions, but also to increase the knowledge of climate features in inaccessible areas. The measurement of environmental temperature provided by the sensors, however, can be biased by several factors (e.g., surface temperature of the animal, direct solar radiation, precipitation), so in-depth studies are required to verify the correlation. The aim of this study was to identify an equation for correcting the collar-recorded temperature data, allowing to improve and refine the results obtained by the analysis of spatial data and to highlight the environmental factors having the greatest impact on the accuracy of the measures. Temperature data from GPS collars were obtained within a research on spatial behavior on 11 hinds while spatialized temperature data were obtained from LAMMA-IBIMET dataset. These data showed high correlation and an identical trend, although the GPS collar temperature data was always higher. This model could represent a tool to obtain an accurate measurement of temperatures in complex geographical areas with wild animals but low density of weather stations. The availability of corrected temperature data, recorded simultaneously with the animal location, could be useful for a more accurate comprehension of animal behavior in free-ranging conditions, both in case of forthcoming studies and to valorize existing datasets.","container-title":"International Journal of Biometeorology","DOI":"10.1007/s00484-018-01662-1","ISSN":"1432-1254","issue":"3","journalAbbreviation":"Int J Biometeorol","language":"en","page":"293-300","source":"Springer Link","title":"Wild ungulates and environmental temperature: analysis on the possible utilization of data from sensor placed on GPS collars","title-short":"Wild ungulates and environmental temperature","volume":"63","author":[{"family":"Messeri","given":"Alessandro"},{"family":"Becciolini","given":"Valentina"},{"family":"Messeri","given":"Gianni"},{"family":"Morabito","given":"Marco"},{"family":"Crisci","given":"Alfonso"},{"family":"Orlandini","given":"Simone"},{"family":"Ponzetta","given":"Maria Paola"}],"issued":{"date-parts":[["2019",3,1]]}}}],"schema":"https://github.com/citation-style-language/schema/raw/master/csl-citation.json"} </w:instrText>
      </w:r>
      <w:r w:rsidR="00B508FE">
        <w:rPr>
          <w:lang w:val="en-NL"/>
        </w:rPr>
        <w:fldChar w:fldCharType="separate"/>
      </w:r>
      <w:r w:rsidR="00B508FE">
        <w:rPr>
          <w:noProof/>
          <w:lang w:val="en-NL"/>
        </w:rPr>
        <w:t>(Ericsson et al. 2015; Messeri et al. 2019)</w:t>
      </w:r>
      <w:r w:rsidR="00B508FE">
        <w:rPr>
          <w:lang w:val="en-NL"/>
        </w:rPr>
        <w:fldChar w:fldCharType="end"/>
      </w:r>
      <w:r w:rsidR="00B508FE">
        <w:rPr>
          <w:lang w:val="en-US"/>
        </w:rPr>
        <w:t xml:space="preserve">. </w:t>
      </w:r>
      <w:r w:rsidRPr="00C857D4">
        <w:rPr>
          <w:lang w:val="en-NL"/>
        </w:rPr>
        <w:t xml:space="preserve">Despite this general consistency, outliers are common due to factors such as body heat, sensor irradiation, placement, and air circulation. These factors can lead to overestimations of ambient temperature, sometimes exceeding the daily maximum temperature range </w:t>
      </w:r>
      <w:r w:rsidR="00B508FE">
        <w:rPr>
          <w:lang w:val="en-NL"/>
        </w:rPr>
        <w:fldChar w:fldCharType="begin"/>
      </w:r>
      <w:r w:rsidR="00B508FE">
        <w:rPr>
          <w:lang w:val="en-NL"/>
        </w:rPr>
        <w:instrText xml:space="preserve"> ADDIN ZOTERO_ITEM CSL_CITATION {"citationID":"UL7ZfyxD","properties":{"formattedCitation":"(Messeri et al. 2019)","plainCitation":"(Messeri et al. 2019)","noteIndex":0},"citationItems":[{"id":1819,"uris":["http://zotero.org/users/7559248/items/BMJW24YT"],"itemData":{"id":1819,"type":"article-journal","abstract":"GPS collars for wildlife provide a large amount of spatio-temporal location data and are frequently equipped with sensors that record the animal-level environmental temperature at a schedulable sampling frequency. The simultaneous collection of environmental temperature and animal location may contribute not only to deepen the understanding of animal behavior in different climatic conditions, but also to increase the knowledge of climate features in inaccessible areas. The measurement of environmental temperature provided by the sensors, however, can be biased by several factors (e.g., surface temperature of the animal, direct solar radiation, precipitation), so in-depth studies are required to verify the correlation. The aim of this study was to identify an equation for correcting the collar-recorded temperature data, allowing to improve and refine the results obtained by the analysis of spatial data and to highlight the environmental factors having the greatest impact on the accuracy of the measures. Temperature data from GPS collars were obtained within a research on spatial behavior on 11 hinds while spatialized temperature data were obtained from LAMMA-IBIMET dataset. These data showed high correlation and an identical trend, although the GPS collar temperature data was always higher. This model could represent a tool to obtain an accurate measurement of temperatures in complex geographical areas with wild animals but low density of weather stations. The availability of corrected temperature data, recorded simultaneously with the animal location, could be useful for a more accurate comprehension of animal behavior in free-ranging conditions, both in case of forthcoming studies and to valorize existing datasets.","container-title":"International Journal of Biometeorology","DOI":"10.1007/s00484-018-01662-1","ISSN":"1432-1254","issue":"3","journalAbbreviation":"Int J Biometeorol","language":"en","page":"293-300","source":"Springer Link","title":"Wild ungulates and environmental temperature: analysis on the possible utilization of data from sensor placed on GPS collars","title-short":"Wild ungulates and environmental temperature","volume":"63","author":[{"family":"Messeri","given":"Alessandro"},{"family":"Becciolini","given":"Valentina"},{"family":"Messeri","given":"Gianni"},{"family":"Morabito","given":"Marco"},{"family":"Crisci","given":"Alfonso"},{"family":"Orlandini","given":"Simone"},{"family":"Ponzetta","given":"Maria Paola"}],"issued":{"date-parts":[["2019",3,1]]}}}],"schema":"https://github.com/citation-style-language/schema/raw/master/csl-citation.json"} </w:instrText>
      </w:r>
      <w:r w:rsidR="00B508FE">
        <w:rPr>
          <w:lang w:val="en-NL"/>
        </w:rPr>
        <w:fldChar w:fldCharType="separate"/>
      </w:r>
      <w:r w:rsidR="00B508FE">
        <w:rPr>
          <w:noProof/>
          <w:lang w:val="en-NL"/>
        </w:rPr>
        <w:t>(Messeri et al. 2019)</w:t>
      </w:r>
      <w:r w:rsidR="00B508FE">
        <w:rPr>
          <w:lang w:val="en-NL"/>
        </w:rPr>
        <w:fldChar w:fldCharType="end"/>
      </w:r>
      <w:r w:rsidR="00B508FE" w:rsidRPr="00B508FE">
        <w:rPr>
          <w:lang w:val="en-US"/>
        </w:rPr>
        <w:t xml:space="preserve">. </w:t>
      </w:r>
      <w:r w:rsidRPr="00C857D4">
        <w:rPr>
          <w:lang w:val="en-NL"/>
        </w:rPr>
        <w:t xml:space="preserve">An alternative approach is to use temperature data from the nearest weather station. This avoids sensor-related artifacts but introduces spatial and temporal mismatches. Weather stations are distributed unevenly across the landscape, and their reporting frequencies vary. Consequently, the spatial and temporal distances between an animal’s step and the nearest available temperature measurement differ between observations, </w:t>
      </w:r>
      <w:r w:rsidRPr="00C857D4">
        <w:rPr>
          <w:lang w:val="en-NL"/>
        </w:rPr>
        <w:lastRenderedPageBreak/>
        <w:t>introducing variability in explanatory data. These discrepancies can be mitigated by employing interpolation techniques that integrate both spatial and temporal dimensions to estimate temperature conditions at the precise locations and times of animal movements.</w:t>
      </w:r>
    </w:p>
    <w:p w14:paraId="36B9006C" w14:textId="77777777" w:rsidR="00C857D4" w:rsidRDefault="00C857D4" w:rsidP="00C857D4">
      <w:pPr>
        <w:rPr>
          <w:lang w:val="en-NL"/>
        </w:rPr>
      </w:pPr>
    </w:p>
    <w:p w14:paraId="3278D73F" w14:textId="00D70142" w:rsidR="00687167" w:rsidRDefault="00C857D4" w:rsidP="009E2FC9">
      <w:pPr>
        <w:ind w:firstLine="0"/>
      </w:pPr>
      <w:r w:rsidRPr="00C857D4">
        <w:t>Kriging is a geostatistical interpolation method that provides a</w:t>
      </w:r>
      <w:r w:rsidR="00B508FE">
        <w:t xml:space="preserve">n </w:t>
      </w:r>
      <w:r w:rsidRPr="00C857D4">
        <w:t>estimate of an unknown value at a given location by leveraging spatial autocorrelation in the data</w:t>
      </w:r>
      <w:r w:rsidR="00B508FE">
        <w:t xml:space="preserve"> </w:t>
      </w:r>
      <w:r w:rsidR="00B508FE">
        <w:fldChar w:fldCharType="begin"/>
      </w:r>
      <w:r w:rsidR="00287F00">
        <w:instrText xml:space="preserve"> ADDIN ZOTERO_ITEM CSL_CITATION {"citationID":"7iFW6mJg","properties":{"formattedCitation":"(Cressie &amp; Wikle 2011)","plainCitation":"(Cressie &amp; Wikle 2011)","noteIndex":0},"citationItems":[{"id":"VV82AEpn/WBBLAICd","uris":["http://zotero.org/users/7559248/items/BSLVFQEC"],"itemData":{"id":1871,"type":"book","abstract":"Intro -- Table of Contents -- Series -- Title -- Copyright -- Preface -- Acknowledgments -- CHAPTER 1: Space-Time: The Next Frontier -- CHAPTER 2: Statistical Preliminaries -- 2.1 CONDITIONAL PROBABILITIES AND HIERARCHICAL MODELING (HM) -- 2.2 INFERENCE AND DIAGNOSTICS -- 2.3 COMPUTATION OF THE POSTERIOR DISTRIBUTION -- 2.4 GRAPHICAL REPRESENTATIONS OF STATISTICAL DEPENDENCIES -- 2.5 DATA/MODEL/COMPUTING COMPROMISES -- CHAPTER 3: Fundamentals of Temporal Processes -- 3.1 CHARACTERIZATION OF TEMPORAL PROCESSES -- 3.2 INTRODUCTION TO DETERMINISTIC DYNAMICAL SYSTEMS -- 3.3 TIME SERIES PRELIMINARIES -- 3.4 BASIC TIME SERIES MODELS -- 3.5 SPECTRAL REPRESENTATION OF TEMPORAL PROCESSES -- 3.6 HIERARCHICAL MODELING OF TIME SERIES -- 3.7 BIBLIOGRAPHIC NOTES -- CHAPTER 4: Fundamentals of Spatial Random Processes -- 4.1 GEOSTATISTICAL PROCESSES -- 4.2 LATTICE PROCESSES -- 4.3 SPATIAL POINT PROCESSES -- 4.4 RANDOM SETS -- 4.5 BIBLIOGRAPHIC NOTES -- CHAPTER 5: Exploratory Methods for Spatio-Temporal Data -- 5.1 VISUALIZATION -- 5.2 SPECTRAL ANALYSIS -- 5.3 EMPIRICAL ORTHOGONAL FUNCTION (EOF) ANALYSIS -- 5.4 EXTENSIONS OF EOF ANALYSIS -- 5.5 PRINCIPAL OSCILLATION PATTERNS (POPS) -- 5.6 SPATIO-TEMPORAL CANONICAL CORRELATION ANALYSIS (CCA) -- 5.7 SPATIO-TEMPORAL FIELD COMPARISONS -- 5.8 BIBLIOGRAPHIC NOTES -- CHAPTER 6: Spatio-Temporal Statistical Models -- 6.1 SPATIO-TEMPORAL COVARIANCE FUNCTIONS -- 6.2 SPATIO-TEMPORAL KRIGING -- 6.3 STOCHASTIC DIFFERENTIAL AND DIFFERENCE EQUATIONS -- 6.4 TIME SERIES OF SPATIAL PROCESSES -- 6.5 SPATIO-TEMPORAL POINT PROCESSES -- 6.6 SPATIO-TEMPORAL COMPONENTS-OF-VARIATION MODELS -- 6.7 BIBLIOGRAPHIC NOTES -- CHAPTER 7: Hierarchical Dynamical Spatio-Temporal Models -- 7.1 DATA MODELS FOR THE DSTM -- 7.2 PROCESS MODELS FOR THE DSTM: LINEAR MODELS -- 7.3 PROCESS MODELS FOR THE DSTM: NONLINEAR MODELS","collection-title":"Wiley series in probability and statistics","event-place":"Hoboken, N.J","ISBN":"978-0-471-69274-4","language":"eng","number-of-pages":"1","publisher":"Wiley","publisher-place":"Hoboken, N.J","source":"K10plus ISBN","title":"Statistics for spatio-temporal data","author":[{"family":"Cressie","given":"Noel A. C."},{"family":"Wikle","given":"Christopher K."}],"issued":{"date-parts":[["2011"]]}}}],"schema":"https://github.com/citation-style-language/schema/raw/master/csl-citation.json"} </w:instrText>
      </w:r>
      <w:r w:rsidR="00B508FE">
        <w:fldChar w:fldCharType="separate"/>
      </w:r>
      <w:r w:rsidR="00B508FE">
        <w:rPr>
          <w:noProof/>
        </w:rPr>
        <w:t>(Cressie &amp; Wikle 2011)</w:t>
      </w:r>
      <w:r w:rsidR="00B508FE">
        <w:fldChar w:fldCharType="end"/>
      </w:r>
      <w:r w:rsidRPr="00C857D4">
        <w:t xml:space="preserve">. The fundamental idea is that nearby observations tend to be more similar than distant ones, and this relationship can be </w:t>
      </w:r>
      <w:proofErr w:type="spellStart"/>
      <w:r w:rsidRPr="00C857D4">
        <w:t>modeled</w:t>
      </w:r>
      <w:proofErr w:type="spellEnd"/>
      <w:r w:rsidRPr="00C857D4">
        <w:t xml:space="preserve"> using a covariance function. In its simplest form, ordinary kriging estimates an unknown</w:t>
      </w:r>
      <w:r w:rsidR="0006552A">
        <w:t xml:space="preserve"> </w:t>
      </w:r>
      <w:r w:rsidRPr="00C857D4">
        <w:t xml:space="preserve">value </w:t>
      </w:r>
      <m:oMath>
        <m:acc>
          <m:accPr>
            <m:ctrlPr>
              <w:rPr>
                <w:rStyle w:val="hljs-keyword"/>
                <w:rFonts w:ascii="Cambria Math" w:hAnsi="Cambria Math"/>
              </w:rPr>
            </m:ctrlPr>
          </m:accPr>
          <m:e>
            <m:r>
              <w:rPr>
                <w:rFonts w:ascii="Cambria Math" w:hAnsi="Cambria Math"/>
              </w:rPr>
              <m:t>Z</m:t>
            </m:r>
          </m:e>
        </m:acc>
        <m:d>
          <m:dPr>
            <m:ctrlPr>
              <w:rPr>
                <w:rFonts w:ascii="Cambria Math" w:hAnsi="Cambria Math"/>
                <w:i/>
              </w:rPr>
            </m:ctrlPr>
          </m:dPr>
          <m:e>
            <m:sSub>
              <m:sSubPr>
                <m:ctrlPr>
                  <w:rPr>
                    <w:rStyle w:val="hljs-builtin"/>
                    <w:rFonts w:ascii="Cambria Math" w:hAnsi="Cambria Math"/>
                    <w:i/>
                  </w:rPr>
                </m:ctrlPr>
              </m:sSubPr>
              <m:e>
                <m:r>
                  <w:rPr>
                    <w:rFonts w:ascii="Cambria Math" w:hAnsi="Cambria Math"/>
                  </w:rPr>
                  <m:t>s</m:t>
                </m:r>
                <m:ctrlPr>
                  <w:rPr>
                    <w:rFonts w:ascii="Cambria Math" w:hAnsi="Cambria Math"/>
                    <w:i/>
                  </w:rPr>
                </m:ctrlPr>
              </m:e>
              <m:sub>
                <m:r>
                  <w:rPr>
                    <w:rFonts w:ascii="Cambria Math" w:hAnsi="Cambria Math"/>
                  </w:rPr>
                  <m:t>0</m:t>
                </m:r>
              </m:sub>
            </m:sSub>
          </m:e>
        </m:d>
        <m:r>
          <w:rPr>
            <w:rFonts w:ascii="Cambria Math" w:hAnsi="Cambria Math"/>
          </w:rPr>
          <m:t xml:space="preserve"> </m:t>
        </m:r>
      </m:oMath>
      <w:r w:rsidRPr="00C857D4">
        <w:t xml:space="preserve">at location </w:t>
      </w:r>
      <m:oMath>
        <m:sSub>
          <m:sSubPr>
            <m:ctrlPr>
              <w:rPr>
                <w:rStyle w:val="hljs-builtin"/>
                <w:rFonts w:ascii="Cambria Math" w:hAnsi="Cambria Math"/>
                <w:i/>
              </w:rPr>
            </m:ctrlPr>
          </m:sSubPr>
          <m:e>
            <m:r>
              <w:rPr>
                <w:rFonts w:ascii="Cambria Math" w:hAnsi="Cambria Math"/>
              </w:rPr>
              <m:t>s</m:t>
            </m:r>
            <m:ctrlPr>
              <w:rPr>
                <w:rFonts w:ascii="Cambria Math" w:hAnsi="Cambria Math"/>
                <w:i/>
              </w:rPr>
            </m:ctrlPr>
          </m:e>
          <m:sub>
            <m:r>
              <w:rPr>
                <w:rFonts w:ascii="Cambria Math" w:hAnsi="Cambria Math"/>
              </w:rPr>
              <m:t>0</m:t>
            </m:r>
          </m:sub>
        </m:sSub>
      </m:oMath>
      <w:r w:rsidRPr="00C857D4">
        <w:t xml:space="preserve"> as a weighted sum of observed values from neighboring locations </w:t>
      </w:r>
      <m:oMath>
        <m:sSub>
          <m:sSubPr>
            <m:ctrlPr>
              <w:rPr>
                <w:rStyle w:val="hljs-builtin"/>
                <w:rFonts w:ascii="Cambria Math" w:hAnsi="Cambria Math"/>
                <w:i/>
              </w:rPr>
            </m:ctrlPr>
          </m:sSubPr>
          <m:e>
            <m:r>
              <w:rPr>
                <w:rFonts w:ascii="Cambria Math" w:hAnsi="Cambria Math"/>
              </w:rPr>
              <m:t>s</m:t>
            </m:r>
            <m:ctrlPr>
              <w:rPr>
                <w:rFonts w:ascii="Cambria Math" w:hAnsi="Cambria Math"/>
                <w:i/>
              </w:rPr>
            </m:ctrlPr>
          </m:e>
          <m:sub>
            <m:r>
              <w:rPr>
                <w:rFonts w:ascii="Cambria Math" w:hAnsi="Cambria Math"/>
              </w:rPr>
              <m:t>i</m:t>
            </m:r>
          </m:sub>
        </m:sSub>
        <m:r>
          <w:rPr>
            <w:rStyle w:val="hljs-builtin"/>
            <w:rFonts w:ascii="Cambria Math" w:hAnsi="Cambria Math"/>
          </w:rPr>
          <m:t xml:space="preserve"> (Eq. 3.1)</m:t>
        </m:r>
      </m:oMath>
      <w:r w:rsidRPr="00C857D4">
        <w:t>​:</w:t>
      </w:r>
    </w:p>
    <w:p w14:paraId="70A8BA3D" w14:textId="3B809FC0" w:rsidR="0006552A" w:rsidRDefault="0006552A" w:rsidP="00D94DE6">
      <w:pPr>
        <w:ind w:firstLine="0"/>
      </w:pPr>
    </w:p>
    <w:p w14:paraId="348036EC" w14:textId="6A4CC64F" w:rsidR="00717479" w:rsidRPr="00994E8B" w:rsidRDefault="00000000" w:rsidP="00D94DE6">
      <w:pPr>
        <w:ind w:firstLine="0"/>
        <w:rPr>
          <w:rFonts w:eastAsiaTheme="minorEastAsia"/>
        </w:rPr>
      </w:pPr>
      <m:oMathPara>
        <m:oMath>
          <m:eqArr>
            <m:eqArrPr>
              <m:maxDist m:val="1"/>
              <m:ctrlPr>
                <w:rPr>
                  <w:rFonts w:ascii="Cambria Math" w:hAnsi="Cambria Math"/>
                  <w:i/>
                </w:rPr>
              </m:ctrlPr>
            </m:eqArrPr>
            <m:e>
              <m:acc>
                <m:accPr>
                  <m:ctrlPr>
                    <w:rPr>
                      <w:rFonts w:ascii="Cambria Math" w:hAnsi="Cambria Math"/>
                    </w:rPr>
                  </m:ctrlPr>
                </m:accPr>
                <m:e>
                  <m:r>
                    <m:rPr>
                      <m:sty m:val="p"/>
                    </m:rPr>
                    <w:rPr>
                      <w:rFonts w:ascii="Cambria Math" w:hAnsi="Cambria Math"/>
                    </w:rPr>
                    <m:t>Z</m:t>
                  </m:r>
                </m:e>
              </m:acc>
              <m:d>
                <m:dPr>
                  <m:ctrlPr>
                    <w:rPr>
                      <w:rFonts w:ascii="Cambria Math" w:hAnsi="Cambria Math"/>
                    </w:rPr>
                  </m:ctrlPr>
                </m:dPr>
                <m:e>
                  <m:sSub>
                    <m:sSubPr>
                      <m:ctrlPr>
                        <w:rPr>
                          <w:rFonts w:ascii="Cambria Math" w:hAnsi="Cambria Math"/>
                          <w:i/>
                        </w:rPr>
                      </m:ctrlPr>
                    </m:sSubPr>
                    <m:e>
                      <m:r>
                        <m:rPr>
                          <m:sty m:val="p"/>
                        </m:rPr>
                        <w:rPr>
                          <w:rFonts w:ascii="Cambria Math" w:hAnsi="Cambria Math"/>
                        </w:rPr>
                        <m:t>s</m:t>
                      </m:r>
                      <m:ctrlPr>
                        <w:rPr>
                          <w:rFonts w:ascii="Cambria Math" w:hAnsi="Cambria Math"/>
                        </w:rPr>
                      </m:ctrlPr>
                    </m:e>
                    <m:sub>
                      <m:r>
                        <w:rPr>
                          <w:rFonts w:ascii="Cambria Math" w:hAnsi="Cambria Math"/>
                        </w:rPr>
                        <m:t>0</m:t>
                      </m:r>
                    </m:sub>
                  </m:sSub>
                  <m:ctrlPr>
                    <w:rPr>
                      <w:rFonts w:ascii="Cambria Math" w:hAnsi="Cambria Math"/>
                      <w:i/>
                    </w:rPr>
                  </m:ctrlPr>
                </m:e>
              </m:d>
              <m:r>
                <w:rPr>
                  <w:rFonts w:ascii="Cambria Math" w:hAnsi="Cambria Math"/>
                </w:rPr>
                <m:t> = </m:t>
              </m:r>
              <m:nary>
                <m:naryPr>
                  <m:chr m:val="∑"/>
                  <m:ctrlPr>
                    <w:rPr>
                      <w:rFonts w:ascii="Cambria Math" w:hAnsi="Cambria Math"/>
                    </w:rPr>
                  </m:ctrlPr>
                </m:naryPr>
                <m:sub>
                  <m:r>
                    <m:rPr>
                      <m:sty m:val="p"/>
                    </m:rPr>
                    <w:rPr>
                      <w:rFonts w:ascii="Cambria Math" w:hAnsi="Cambria Math"/>
                    </w:rPr>
                    <m:t>i</m:t>
                  </m:r>
                  <m:r>
                    <w:rPr>
                      <w:rFonts w:ascii="Cambria Math" w:hAnsi="Cambria Math"/>
                    </w:rPr>
                    <m:t>=1</m:t>
                  </m:r>
                  <m:ctrlPr>
                    <w:rPr>
                      <w:rFonts w:ascii="Cambria Math" w:hAnsi="Cambria Math"/>
                      <w:i/>
                    </w:rPr>
                  </m:ctrlPr>
                </m:sub>
                <m:sup>
                  <m:r>
                    <m:rPr>
                      <m:sty m:val="p"/>
                    </m:rPr>
                    <w:rPr>
                      <w:rFonts w:ascii="Cambria Math" w:hAnsi="Cambria Math"/>
                    </w:rPr>
                    <m:t>n</m:t>
                  </m:r>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m:rPr>
                          <m:sty m:val="p"/>
                        </m:rPr>
                        <w:rPr>
                          <w:rFonts w:ascii="Cambria Math" w:hAnsi="Cambria Math"/>
                        </w:rPr>
                        <m:t>i</m:t>
                      </m:r>
                    </m:sub>
                  </m:sSub>
                  <m:ctrlPr>
                    <w:rPr>
                      <w:rFonts w:ascii="Cambria Math" w:hAnsi="Cambria Math"/>
                      <w:i/>
                    </w:rPr>
                  </m:ctrlPr>
                </m:e>
              </m:nary>
              <m:r>
                <w:rPr>
                  <w:rFonts w:ascii="Cambria Math" w:hAnsi="Cambria Math"/>
                </w:rPr>
                <m:t> </m:t>
              </m:r>
              <m:r>
                <m:rPr>
                  <m:sty m:val="p"/>
                </m:rPr>
                <w:rPr>
                  <w:rFonts w:ascii="Cambria Math" w:hAnsi="Cambria Math"/>
                </w:rPr>
                <m:t>Z</m:t>
              </m:r>
              <m:d>
                <m:dPr>
                  <m:ctrlPr>
                    <w:rPr>
                      <w:rFonts w:ascii="Cambria Math" w:hAnsi="Cambria Math"/>
                    </w:rPr>
                  </m:ctrlPr>
                </m:dPr>
                <m:e>
                  <m:sSub>
                    <m:sSubPr>
                      <m:ctrlPr>
                        <w:rPr>
                          <w:rFonts w:ascii="Cambria Math" w:hAnsi="Cambria Math"/>
                          <w:i/>
                        </w:rPr>
                      </m:ctrlPr>
                    </m:sSubPr>
                    <m:e>
                      <m:r>
                        <m:rPr>
                          <m:sty m:val="p"/>
                        </m:rPr>
                        <w:rPr>
                          <w:rFonts w:ascii="Cambria Math" w:hAnsi="Cambria Math"/>
                        </w:rPr>
                        <m:t>s</m:t>
                      </m:r>
                      <m:ctrlPr>
                        <w:rPr>
                          <w:rFonts w:ascii="Cambria Math" w:hAnsi="Cambria Math"/>
                        </w:rPr>
                      </m:ctrlPr>
                    </m:e>
                    <m:sub>
                      <m:r>
                        <m:rPr>
                          <m:sty m:val="p"/>
                        </m:rPr>
                        <w:rPr>
                          <w:rFonts w:ascii="Cambria Math" w:hAnsi="Cambria Math"/>
                        </w:rPr>
                        <m:t>i</m:t>
                      </m:r>
                    </m:sub>
                  </m:sSub>
                  <m:ctrlPr>
                    <w:rPr>
                      <w:rFonts w:ascii="Cambria Math" w:hAnsi="Cambria Math"/>
                      <w:i/>
                    </w:rPr>
                  </m:ctrlPr>
                </m:e>
              </m:d>
              <m:r>
                <w:rPr>
                  <w:rFonts w:ascii="Cambria Math" w:hAnsi="Cambria Math"/>
                </w:rPr>
                <m:t>#</m:t>
              </m:r>
              <m:d>
                <m:dPr>
                  <m:ctrlPr>
                    <w:rPr>
                      <w:rFonts w:ascii="Cambria Math" w:hAnsi="Cambria Math"/>
                      <w:i/>
                    </w:rPr>
                  </m:ctrlPr>
                </m:dPr>
                <m:e>
                  <m:r>
                    <w:rPr>
                      <w:rFonts w:ascii="Cambria Math" w:hAnsi="Cambria Math"/>
                    </w:rPr>
                    <m:t>3.1</m:t>
                  </m:r>
                </m:e>
              </m:d>
            </m:e>
          </m:eqArr>
        </m:oMath>
      </m:oMathPara>
    </w:p>
    <w:p w14:paraId="7ED98155" w14:textId="77777777" w:rsidR="00994E8B" w:rsidRPr="00717479" w:rsidRDefault="00994E8B" w:rsidP="00D94DE6">
      <w:pPr>
        <w:ind w:firstLine="0"/>
        <w:rPr>
          <w:rFonts w:eastAsiaTheme="minorEastAsia"/>
        </w:rPr>
      </w:pPr>
    </w:p>
    <w:p w14:paraId="1EBD8EA2" w14:textId="0D4261B4" w:rsidR="000E539D" w:rsidRDefault="004F1F40" w:rsidP="00CA5514">
      <w:pPr>
        <w:ind w:firstLine="0"/>
        <w:rPr>
          <w:rFonts w:eastAsiaTheme="minorEastAsia"/>
        </w:rPr>
      </w:pPr>
      <w:r w:rsidRPr="004F1F40">
        <w:t xml:space="preserve">where </w:t>
      </w:r>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 xml:space="preserve"> </m:t>
        </m:r>
      </m:oMath>
      <w:r w:rsidRPr="004F1F40">
        <w:t>are kriging weights that determine the contribution of each neighboring observation to the estimate. These weights are derived by solving a system of equations that minimizes estimation variance</w:t>
      </w:r>
      <w:r w:rsidR="00B508FE">
        <w:t xml:space="preserve"> </w:t>
      </w:r>
      <w:r w:rsidR="00B508FE">
        <w:fldChar w:fldCharType="begin"/>
      </w:r>
      <w:r w:rsidR="00287F00">
        <w:instrText xml:space="preserve"> ADDIN ZOTERO_ITEM CSL_CITATION {"citationID":"8bBfwmXw","properties":{"formattedCitation":"(Cressie &amp; Wikle 2011)","plainCitation":"(Cressie &amp; Wikle 2011)","noteIndex":0},"citationItems":[{"id":"VV82AEpn/WBBLAICd","uris":["http://zotero.org/users/7559248/items/BSLVFQEC"],"itemData":{"id":1871,"type":"book","abstract":"Intro -- Table of Contents -- Series -- Title -- Copyright -- Preface -- Acknowledgments -- CHAPTER 1: Space-Time: The Next Frontier -- CHAPTER 2: Statistical Preliminaries -- 2.1 CONDITIONAL PROBABILITIES AND HIERARCHICAL MODELING (HM) -- 2.2 INFERENCE AND DIAGNOSTICS -- 2.3 COMPUTATION OF THE POSTERIOR DISTRIBUTION -- 2.4 GRAPHICAL REPRESENTATIONS OF STATISTICAL DEPENDENCIES -- 2.5 DATA/MODEL/COMPUTING COMPROMISES -- CHAPTER 3: Fundamentals of Temporal Processes -- 3.1 CHARACTERIZATION OF TEMPORAL PROCESSES -- 3.2 INTRODUCTION TO DETERMINISTIC DYNAMICAL SYSTEMS -- 3.3 TIME SERIES PRELIMINARIES -- 3.4 BASIC TIME SERIES MODELS -- 3.5 SPECTRAL REPRESENTATION OF TEMPORAL PROCESSES -- 3.6 HIERARCHICAL MODELING OF TIME SERIES -- 3.7 BIBLIOGRAPHIC NOTES -- CHAPTER 4: Fundamentals of Spatial Random Processes -- 4.1 GEOSTATISTICAL PROCESSES -- 4.2 LATTICE PROCESSES -- 4.3 SPATIAL POINT PROCESSES -- 4.4 RANDOM SETS -- 4.5 BIBLIOGRAPHIC NOTES -- CHAPTER 5: Exploratory Methods for Spatio-Temporal Data -- 5.1 VISUALIZATION -- 5.2 SPECTRAL ANALYSIS -- 5.3 EMPIRICAL ORTHOGONAL FUNCTION (EOF) ANALYSIS -- 5.4 EXTENSIONS OF EOF ANALYSIS -- 5.5 PRINCIPAL OSCILLATION PATTERNS (POPS) -- 5.6 SPATIO-TEMPORAL CANONICAL CORRELATION ANALYSIS (CCA) -- 5.7 SPATIO-TEMPORAL FIELD COMPARISONS -- 5.8 BIBLIOGRAPHIC NOTES -- CHAPTER 6: Spatio-Temporal Statistical Models -- 6.1 SPATIO-TEMPORAL COVARIANCE FUNCTIONS -- 6.2 SPATIO-TEMPORAL KRIGING -- 6.3 STOCHASTIC DIFFERENTIAL AND DIFFERENCE EQUATIONS -- 6.4 TIME SERIES OF SPATIAL PROCESSES -- 6.5 SPATIO-TEMPORAL POINT PROCESSES -- 6.6 SPATIO-TEMPORAL COMPONENTS-OF-VARIATION MODELS -- 6.7 BIBLIOGRAPHIC NOTES -- CHAPTER 7: Hierarchical Dynamical Spatio-Temporal Models -- 7.1 DATA MODELS FOR THE DSTM -- 7.2 PROCESS MODELS FOR THE DSTM: LINEAR MODELS -- 7.3 PROCESS MODELS FOR THE DSTM: NONLINEAR MODELS","collection-title":"Wiley series in probability and statistics","event-place":"Hoboken, N.J","ISBN":"978-0-471-69274-4","language":"eng","number-of-pages":"1","publisher":"Wiley","publisher-place":"Hoboken, N.J","source":"K10plus ISBN","title":"Statistics for spatio-temporal data","author":[{"family":"Cressie","given":"Noel A. C."},{"family":"Wikle","given":"Christopher K."}],"issued":{"date-parts":[["2011"]]}}}],"schema":"https://github.com/citation-style-language/schema/raw/master/csl-citation.json"} </w:instrText>
      </w:r>
      <w:r w:rsidR="00B508FE">
        <w:fldChar w:fldCharType="separate"/>
      </w:r>
      <w:r w:rsidR="00B508FE">
        <w:rPr>
          <w:noProof/>
        </w:rPr>
        <w:t>(Cressie &amp; Wikle 2011)</w:t>
      </w:r>
      <w:r w:rsidR="00B508FE">
        <w:fldChar w:fldCharType="end"/>
      </w:r>
      <w:r w:rsidRPr="004F1F40">
        <w:t xml:space="preserve">. The spatial covariance structure is </w:t>
      </w:r>
      <w:proofErr w:type="spellStart"/>
      <w:r w:rsidRPr="004F1F40">
        <w:t>modeled</w:t>
      </w:r>
      <w:proofErr w:type="spellEnd"/>
      <w:r w:rsidRPr="004F1F40">
        <w:t xml:space="preserve"> using a </w:t>
      </w:r>
      <w:r>
        <w:t>semi-</w:t>
      </w:r>
      <w:r w:rsidRPr="004F1F40">
        <w:t xml:space="preserve">variogram </w:t>
      </w:r>
      <m:oMath>
        <m:r>
          <w:rPr>
            <w:rFonts w:ascii="Cambria Math" w:hAnsi="Cambria Math"/>
          </w:rPr>
          <m:t>γ(h)</m:t>
        </m:r>
      </m:oMath>
      <w:r w:rsidRPr="004F1F40">
        <w:t>, which defines how similarity between</w:t>
      </w:r>
      <w:r>
        <w:t xml:space="preserve"> </w:t>
      </w:r>
      <w:r w:rsidRPr="004F1F40">
        <w:t>observations decreases with increasing distance</w:t>
      </w:r>
      <w:r>
        <w:t xml:space="preserve"> </w:t>
      </w:r>
      <m:oMath>
        <m:r>
          <w:rPr>
            <w:rFonts w:ascii="Cambria Math" w:hAnsi="Cambria Math"/>
          </w:rPr>
          <m:t>h</m:t>
        </m:r>
      </m:oMath>
      <w:r w:rsidR="000E539D">
        <w:t xml:space="preserve">. </w:t>
      </w:r>
      <w:r w:rsidRPr="004F1F40">
        <w:rPr>
          <w:rFonts w:eastAsiaTheme="minorEastAsia"/>
        </w:rPr>
        <w:t>The variogram allows kriging to account for spatial autocorrelation by assigning higher weights to closer observations.</w:t>
      </w:r>
      <w:r>
        <w:rPr>
          <w:rFonts w:eastAsiaTheme="minorEastAsia"/>
        </w:rPr>
        <w:t xml:space="preserve"> </w:t>
      </w:r>
    </w:p>
    <w:p w14:paraId="7D3D21F1" w14:textId="77777777" w:rsidR="000E539D" w:rsidRDefault="000E539D" w:rsidP="00CA5514">
      <w:pPr>
        <w:ind w:firstLine="0"/>
        <w:rPr>
          <w:rFonts w:eastAsiaTheme="minorEastAsia"/>
        </w:rPr>
      </w:pPr>
    </w:p>
    <w:p w14:paraId="1CB59495" w14:textId="2CAA6873" w:rsidR="004F1F40" w:rsidRPr="004939A5" w:rsidRDefault="004F1F40" w:rsidP="00CA5514">
      <w:pPr>
        <w:ind w:firstLine="0"/>
      </w:pPr>
      <w:r>
        <w:t xml:space="preserve">While ordinary kriging relies solely on spatial autocorrelation, interpolation can be improved by incorporating known environmental predictors through </w:t>
      </w:r>
      <w:r w:rsidRPr="004F1F40">
        <w:rPr>
          <w:rStyle w:val="Strong"/>
          <w:b w:val="0"/>
          <w:bCs w:val="0"/>
        </w:rPr>
        <w:t>regression kriging</w:t>
      </w:r>
      <w:r w:rsidRPr="004F1F40">
        <w:rPr>
          <w:b/>
          <w:bCs/>
        </w:rPr>
        <w:t>.</w:t>
      </w:r>
      <w:r>
        <w:t xml:space="preserve"> This approach first models the variable of interest, such as temperature, as a function of explanatory covariates (e.g., elevation, land cover, or latitude)</w:t>
      </w:r>
      <w:r w:rsidR="00AA1A3E">
        <w:t xml:space="preserve">. </w:t>
      </w:r>
      <w:r w:rsidR="00AA1A3E" w:rsidRPr="00AA1A3E">
        <w:t xml:space="preserve">By attempting to factor out all explanatory factors, we aim to isolate a purely spatial error, which can then be </w:t>
      </w:r>
      <w:proofErr w:type="spellStart"/>
      <w:r w:rsidR="00AA1A3E" w:rsidRPr="00AA1A3E">
        <w:t>modeled</w:t>
      </w:r>
      <w:proofErr w:type="spellEnd"/>
      <w:r w:rsidR="00AA1A3E" w:rsidRPr="00AA1A3E">
        <w:t xml:space="preserve"> and subsequently addressed using kriging on the residuals</w:t>
      </w:r>
      <w:r w:rsidR="0049034F">
        <w:t xml:space="preserve"> </w:t>
      </w:r>
      <w:r w:rsidR="0049034F">
        <w:fldChar w:fldCharType="begin"/>
      </w:r>
      <w:r w:rsidR="0049034F">
        <w:instrText xml:space="preserve"> ADDIN ZOTERO_ITEM CSL_CITATION {"citationID":"gVRx5AkF","properties":{"formattedCitation":"(Hengl et al. 2007)","plainCitation":"(Hengl et al. 2007)","noteIndex":0},"citationItems":[{"id":1877,"uris":["http://zotero.org/users/7559248/items/XYVSQPP8"],"itemData":{"id":1877,"type":"article-journal","container-title":"Computers &amp; Geosciences","DOI":"10.1016/j.cageo.2007.05.001","ISSN":"00983004","issue":"10","journalAbbreviation":"Computers &amp; Geosciences","language":"en","license":"https://www.elsevier.com/tdm/userlicense/1.0/","page":"1301-1315","source":"DOI.org (Crossref)","title":"About regression-kriging: From equations to case studies","title-short":"About regression-kriging","volume":"33","author":[{"family":"Hengl","given":"Tomislav"},{"family":"Heuvelink","given":"Gerard B.M."},{"family":"Rossiter","given":"David G."}],"issued":{"date-parts":[["2007",10]]}}}],"schema":"https://github.com/citation-style-language/schema/raw/master/csl-citation.json"} </w:instrText>
      </w:r>
      <w:r w:rsidR="0049034F">
        <w:fldChar w:fldCharType="separate"/>
      </w:r>
      <w:r w:rsidR="0049034F">
        <w:rPr>
          <w:noProof/>
        </w:rPr>
        <w:t>(Hengl et al. 2007)</w:t>
      </w:r>
      <w:r w:rsidR="0049034F">
        <w:fldChar w:fldCharType="end"/>
      </w:r>
      <w:r w:rsidR="00AA1A3E" w:rsidRPr="00AA1A3E">
        <w:t xml:space="preserve">. </w:t>
      </w:r>
      <w:r w:rsidR="0049034F">
        <w:t xml:space="preserve">The predicted value takes the form of </w:t>
      </w:r>
      <w:proofErr w:type="spellStart"/>
      <w:r>
        <w:t>Eq</w:t>
      </w:r>
      <w:proofErr w:type="spellEnd"/>
      <w:r>
        <w:t xml:space="preserve"> 3.3</w:t>
      </w:r>
      <w:r w:rsidR="004939A5">
        <w:t xml:space="preserve">, taken from </w:t>
      </w:r>
      <w:r w:rsidR="004939A5">
        <w:fldChar w:fldCharType="begin"/>
      </w:r>
      <w:r w:rsidR="004939A5">
        <w:instrText xml:space="preserve"> ADDIN ZOTERO_ITEM CSL_CITATION {"citationID":"XbxARUdx","properties":{"formattedCitation":"(Hengl et al. 2007)","plainCitation":"(Hengl et al. 2007)","noteIndex":0},"citationItems":[{"id":1877,"uris":["http://zotero.org/users/7559248/items/XYVSQPP8"],"itemData":{"id":1877,"type":"article-journal","container-title":"Computers &amp; Geosciences","DOI":"10.1016/j.cageo.2007.05.001","ISSN":"00983004","issue":"10","journalAbbreviation":"Computers &amp; Geosciences","language":"en","license":"https://www.elsevier.com/tdm/userlicense/1.0/","page":"1301-1315","source":"DOI.org (Crossref)","title":"About regression-kriging: From equations to case studies","title-short":"About regression-kriging","volume":"33","author":[{"family":"Hengl","given":"Tomislav"},{"family":"Heuvelink","given":"Gerard B.M."},{"family":"Rossiter","given":"David G."}],"issued":{"date-parts":[["2007",10]]}}}],"schema":"https://github.com/citation-style-language/schema/raw/master/csl-citation.json"} </w:instrText>
      </w:r>
      <w:r w:rsidR="004939A5">
        <w:fldChar w:fldCharType="separate"/>
      </w:r>
      <w:r w:rsidR="00BD4279">
        <w:rPr>
          <w:noProof/>
        </w:rPr>
        <w:t>(Hengl et al. 2007)</w:t>
      </w:r>
      <w:r w:rsidR="004939A5">
        <w:fldChar w:fldCharType="end"/>
      </w:r>
      <w:r>
        <w:t>:</w:t>
      </w:r>
    </w:p>
    <w:p w14:paraId="1C057D84" w14:textId="77777777" w:rsidR="004939A5" w:rsidRDefault="004939A5" w:rsidP="00CA5514">
      <w:pPr>
        <w:ind w:firstLine="0"/>
        <w:rPr>
          <w:rFonts w:eastAsiaTheme="minorEastAsia"/>
        </w:rPr>
      </w:pPr>
    </w:p>
    <w:p w14:paraId="1BC39F1B" w14:textId="1F471086" w:rsidR="004939A5" w:rsidRPr="004939A5" w:rsidRDefault="00000000" w:rsidP="00CA5514">
      <w:pPr>
        <w:ind w:firstLine="0"/>
        <w:rPr>
          <w:rStyle w:val="hljs-keyword"/>
          <w:rFonts w:eastAsiaTheme="minorEastAsia"/>
        </w:rPr>
      </w:pPr>
      <m:oMathPara>
        <m:oMath>
          <m:eqArr>
            <m:eqArrPr>
              <m:maxDist m:val="1"/>
              <m:ctrlPr>
                <w:rPr>
                  <w:rFonts w:ascii="Cambria Math" w:hAnsi="Cambria Math"/>
                </w:rPr>
              </m:ctrlPr>
            </m:eqArrPr>
            <m:e>
              <m:acc>
                <m:accPr>
                  <m:ctrlPr>
                    <w:rPr>
                      <w:rStyle w:val="hljs-keyword"/>
                      <w:rFonts w:ascii="Cambria Math" w:hAnsi="Cambria Math"/>
                    </w:rPr>
                  </m:ctrlPr>
                </m:accPr>
                <m:e>
                  <m:r>
                    <m:rPr>
                      <m:sty m:val="p"/>
                    </m:rPr>
                    <w:rPr>
                      <w:rFonts w:ascii="Cambria Math" w:hAnsi="Cambria Math"/>
                    </w:rPr>
                    <m:t>Z</m:t>
                  </m:r>
                </m:e>
              </m:acc>
              <m:d>
                <m:dPr>
                  <m:ctrlPr>
                    <w:rPr>
                      <w:rFonts w:ascii="Cambria Math" w:hAnsi="Cambria Math"/>
                    </w:rPr>
                  </m:ctrlPr>
                </m:dPr>
                <m:e>
                  <m:sSub>
                    <m:sSubPr>
                      <m:ctrlPr>
                        <w:rPr>
                          <w:rStyle w:val="hljs-builtin"/>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0</m:t>
                      </m:r>
                    </m:sub>
                  </m:sSub>
                </m:e>
              </m:d>
              <m:r>
                <m:rPr>
                  <m:sty m:val="p"/>
                </m:rPr>
                <w:rPr>
                  <w:rFonts w:ascii="Cambria Math" w:hAnsi="Cambria Math"/>
                </w:rPr>
                <m:t xml:space="preserve"> = </m:t>
              </m:r>
              <m:acc>
                <m:accPr>
                  <m:ctrlPr>
                    <w:rPr>
                      <w:rStyle w:val="hljs-keyword"/>
                      <w:rFonts w:ascii="Cambria Math" w:hAnsi="Cambria Math"/>
                    </w:rPr>
                  </m:ctrlPr>
                </m:accPr>
                <m:e>
                  <m:r>
                    <m:rPr>
                      <m:sty m:val="p"/>
                    </m:rPr>
                    <w:rPr>
                      <w:rFonts w:ascii="Cambria Math" w:hAnsi="Cambria Math"/>
                    </w:rPr>
                    <m:t>m</m:t>
                  </m:r>
                </m:e>
              </m:acc>
              <m:d>
                <m:dPr>
                  <m:ctrlPr>
                    <w:rPr>
                      <w:rFonts w:ascii="Cambria Math" w:hAnsi="Cambria Math"/>
                    </w:rPr>
                  </m:ctrlPr>
                </m:dPr>
                <m:e>
                  <m:sSub>
                    <m:sSubPr>
                      <m:ctrlPr>
                        <w:rPr>
                          <w:rStyle w:val="hljs-builtin"/>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0</m:t>
                      </m:r>
                    </m:sub>
                  </m:sSub>
                </m:e>
              </m:d>
              <m:r>
                <m:rPr>
                  <m:sty m:val="p"/>
                </m:rPr>
                <w:rPr>
                  <w:rFonts w:ascii="Cambria Math" w:hAnsi="Cambria Math"/>
                </w:rPr>
                <m:t>+</m:t>
              </m:r>
              <m:acc>
                <m:accPr>
                  <m:ctrlPr>
                    <w:rPr>
                      <w:rStyle w:val="hljs-keyword"/>
                      <w:rFonts w:ascii="Cambria Math" w:hAnsi="Cambria Math"/>
                    </w:rPr>
                  </m:ctrlPr>
                </m:accPr>
                <m:e>
                  <m:r>
                    <m:rPr>
                      <m:sty m:val="p"/>
                    </m:rPr>
                    <w:rPr>
                      <w:rFonts w:ascii="Cambria Math" w:hAnsi="Cambria Math"/>
                    </w:rPr>
                    <m:t>e</m:t>
                  </m:r>
                </m:e>
              </m:acc>
              <m:d>
                <m:dPr>
                  <m:ctrlPr>
                    <w:rPr>
                      <w:rFonts w:ascii="Cambria Math" w:hAnsi="Cambria Math"/>
                    </w:rPr>
                  </m:ctrlPr>
                </m:dPr>
                <m:e>
                  <m:sSub>
                    <m:sSubPr>
                      <m:ctrlPr>
                        <w:rPr>
                          <w:rStyle w:val="hljs-builtin"/>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0</m:t>
                      </m:r>
                    </m:sub>
                  </m:sSub>
                </m:e>
              </m:d>
              <m:r>
                <m:rPr>
                  <m:sty m:val="p"/>
                </m:rPr>
                <w:rPr>
                  <w:rFonts w:ascii="Cambria Math" w:hAnsi="Cambria Math"/>
                </w:rPr>
                <m:t xml:space="preserve"> = </m:t>
              </m:r>
              <m:nary>
                <m:naryPr>
                  <m:chr m:val="∑"/>
                  <m:ctrlPr>
                    <w:rPr>
                      <w:rStyle w:val="hljs-keyword"/>
                      <w:rFonts w:ascii="Cambria Math" w:hAnsi="Cambria Math"/>
                    </w:rPr>
                  </m:ctrlPr>
                </m:naryPr>
                <m:sub>
                  <m:r>
                    <m:rPr>
                      <m:sty m:val="p"/>
                    </m:rPr>
                    <w:rPr>
                      <w:rFonts w:ascii="Cambria Math" w:hAnsi="Cambria Math"/>
                    </w:rPr>
                    <m:t>k=0</m:t>
                  </m:r>
                  <m:ctrlPr>
                    <w:rPr>
                      <w:rStyle w:val="hljs-builtin"/>
                      <w:rFonts w:ascii="Cambria Math" w:hAnsi="Cambria Math"/>
                    </w:rPr>
                  </m:ctrlPr>
                </m:sub>
                <m:sup>
                  <m:r>
                    <m:rPr>
                      <m:sty m:val="p"/>
                    </m:rPr>
                    <w:rPr>
                      <w:rFonts w:ascii="Cambria Math" w:hAnsi="Cambria Math"/>
                    </w:rPr>
                    <m:t>p</m:t>
                  </m:r>
                  <m:ctrlPr>
                    <w:rPr>
                      <w:rStyle w:val="hljs-builtin"/>
                      <w:rFonts w:ascii="Cambria Math" w:hAnsi="Cambria Math"/>
                    </w:rPr>
                  </m:ctrlPr>
                </m:sup>
                <m:e>
                  <m:acc>
                    <m:accPr>
                      <m:ctrlPr>
                        <w:rPr>
                          <w:rStyle w:val="hljs-keyword"/>
                          <w:rFonts w:ascii="Cambria Math" w:hAnsi="Cambria Math"/>
                        </w:rPr>
                      </m:ctrlPr>
                    </m:accPr>
                    <m:e>
                      <m:sSub>
                        <m:sSubPr>
                          <m:ctrlPr>
                            <w:rPr>
                              <w:rStyle w:val="hljs-builtin"/>
                              <w:rFonts w:ascii="Cambria Math" w:hAnsi="Cambria Math"/>
                            </w:rPr>
                          </m:ctrlPr>
                        </m:sSubPr>
                        <m:e>
                          <m:r>
                            <m:rPr>
                              <m:sty m:val="p"/>
                            </m:rPr>
                            <w:rPr>
                              <w:rStyle w:val="hljs-keyword"/>
                              <w:rFonts w:ascii="Cambria Math" w:hAnsi="Cambria Math"/>
                            </w:rPr>
                            <m:t>β</m:t>
                          </m:r>
                          <m:ctrlPr>
                            <w:rPr>
                              <w:rStyle w:val="hljs-keyword"/>
                              <w:rFonts w:ascii="Cambria Math" w:hAnsi="Cambria Math"/>
                            </w:rPr>
                          </m:ctrlPr>
                        </m:e>
                        <m:sub>
                          <m:r>
                            <m:rPr>
                              <m:sty m:val="p"/>
                            </m:rPr>
                            <w:rPr>
                              <w:rFonts w:ascii="Cambria Math" w:hAnsi="Cambria Math"/>
                            </w:rPr>
                            <m:t>k</m:t>
                          </m:r>
                        </m:sub>
                      </m:sSub>
                    </m:e>
                  </m:acc>
                  <m:ctrlPr>
                    <w:rPr>
                      <w:rFonts w:ascii="Cambria Math" w:hAnsi="Cambria Math"/>
                    </w:rPr>
                  </m:ctrlPr>
                </m:e>
              </m:nary>
              <m:r>
                <m:rPr>
                  <m:sty m:val="p"/>
                </m:rPr>
                <w:rPr>
                  <w:rStyle w:val="hljs-keyword"/>
                  <w:rFonts w:ascii="Cambria Math" w:hAnsi="Cambria Math"/>
                </w:rPr>
                <m:t>⋅</m:t>
              </m:r>
              <m:sSub>
                <m:sSubPr>
                  <m:ctrlPr>
                    <w:rPr>
                      <w:rStyle w:val="hljs-builtin"/>
                      <w:rFonts w:ascii="Cambria Math" w:hAnsi="Cambria Math"/>
                    </w:rPr>
                  </m:ctrlPr>
                </m:sSubPr>
                <m:e>
                  <m:r>
                    <m:rPr>
                      <m:sty m:val="p"/>
                    </m:rPr>
                    <w:rPr>
                      <w:rFonts w:ascii="Cambria Math" w:hAnsi="Cambria Math"/>
                    </w:rPr>
                    <m:t>q</m:t>
                  </m:r>
                  <m:ctrlPr>
                    <w:rPr>
                      <w:rStyle w:val="hljs-keyword"/>
                      <w:rFonts w:ascii="Cambria Math" w:hAnsi="Cambria Math"/>
                    </w:rPr>
                  </m:ctrlPr>
                </m:e>
                <m:sub>
                  <m:r>
                    <m:rPr>
                      <m:sty m:val="p"/>
                    </m:rPr>
                    <w:rPr>
                      <w:rFonts w:ascii="Cambria Math" w:hAnsi="Cambria Math"/>
                    </w:rPr>
                    <m:t>k</m:t>
                  </m:r>
                </m:sub>
              </m:sSub>
              <m:d>
                <m:dPr>
                  <m:ctrlPr>
                    <w:rPr>
                      <w:rFonts w:ascii="Cambria Math" w:hAnsi="Cambria Math"/>
                    </w:rPr>
                  </m:ctrlPr>
                </m:dPr>
                <m:e>
                  <m:sSub>
                    <m:sSubPr>
                      <m:ctrlPr>
                        <w:rPr>
                          <w:rStyle w:val="hljs-builtin"/>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0</m:t>
                      </m:r>
                    </m:sub>
                  </m:sSub>
                </m:e>
              </m:d>
              <m:r>
                <m:rPr>
                  <m:sty m:val="p"/>
                </m:rPr>
                <w:rPr>
                  <w:rFonts w:ascii="Cambria Math" w:hAnsi="Cambria Math"/>
                </w:rPr>
                <m:t>+</m:t>
              </m:r>
              <m:nary>
                <m:naryPr>
                  <m:chr m:val="∑"/>
                  <m:ctrlPr>
                    <w:rPr>
                      <w:rStyle w:val="hljs-keyword"/>
                      <w:rFonts w:ascii="Cambria Math" w:hAnsi="Cambria Math"/>
                    </w:rPr>
                  </m:ctrlPr>
                </m:naryPr>
                <m:sub>
                  <m:r>
                    <m:rPr>
                      <m:sty m:val="p"/>
                    </m:rPr>
                    <w:rPr>
                      <w:rFonts w:ascii="Cambria Math" w:hAnsi="Cambria Math"/>
                    </w:rPr>
                    <m:t>i=1</m:t>
                  </m:r>
                  <m:ctrlPr>
                    <w:rPr>
                      <w:rStyle w:val="hljs-builtin"/>
                      <w:rFonts w:ascii="Cambria Math" w:hAnsi="Cambria Math"/>
                    </w:rPr>
                  </m:ctrlPr>
                </m:sub>
                <m:sup>
                  <m:r>
                    <m:rPr>
                      <m:sty m:val="p"/>
                    </m:rPr>
                    <w:rPr>
                      <w:rFonts w:ascii="Cambria Math" w:hAnsi="Cambria Math"/>
                    </w:rPr>
                    <m:t>n</m:t>
                  </m:r>
                  <m:ctrlPr>
                    <w:rPr>
                      <w:rStyle w:val="hljs-builtin"/>
                      <w:rFonts w:ascii="Cambria Math" w:hAnsi="Cambria Math"/>
                    </w:rPr>
                  </m:ctrlPr>
                </m:sup>
                <m:e>
                  <m:sSub>
                    <m:sSubPr>
                      <m:ctrlPr>
                        <w:rPr>
                          <w:rStyle w:val="hljs-builtin"/>
                          <w:rFonts w:ascii="Cambria Math" w:hAnsi="Cambria Math"/>
                        </w:rPr>
                      </m:ctrlPr>
                    </m:sSubPr>
                    <m:e>
                      <m:r>
                        <m:rPr>
                          <m:sty m:val="p"/>
                        </m:rPr>
                        <w:rPr>
                          <w:rStyle w:val="hljs-keyword"/>
                          <w:rFonts w:ascii="Cambria Math" w:hAnsi="Cambria Math"/>
                        </w:rPr>
                        <m:t>λ</m:t>
                      </m:r>
                      <m:ctrlPr>
                        <w:rPr>
                          <w:rFonts w:ascii="Cambria Math" w:hAnsi="Cambria Math"/>
                        </w:rPr>
                      </m:ctrlPr>
                    </m:e>
                    <m:sub>
                      <m:r>
                        <m:rPr>
                          <m:sty m:val="p"/>
                        </m:rPr>
                        <w:rPr>
                          <w:rFonts w:ascii="Cambria Math" w:hAnsi="Cambria Math"/>
                        </w:rPr>
                        <m:t>i</m:t>
                      </m:r>
                    </m:sub>
                  </m:sSub>
                  <m:ctrlPr>
                    <w:rPr>
                      <w:rFonts w:ascii="Cambria Math" w:hAnsi="Cambria Math"/>
                    </w:rPr>
                  </m:ctrlPr>
                </m:e>
              </m:nary>
              <m:r>
                <m:rPr>
                  <m:sty m:val="p"/>
                </m:rPr>
                <w:rPr>
                  <w:rStyle w:val="hljs-keyword"/>
                  <w:rFonts w:ascii="Cambria Math" w:hAnsi="Cambria Math"/>
                </w:rPr>
                <m:t>⋅</m:t>
              </m:r>
              <m:r>
                <m:rPr>
                  <m:sty m:val="p"/>
                </m:rPr>
                <w:rPr>
                  <w:rFonts w:ascii="Cambria Math" w:hAnsi="Cambria Math"/>
                </w:rPr>
                <m:t>e</m:t>
              </m:r>
              <m:d>
                <m:dPr>
                  <m:ctrlPr>
                    <w:rPr>
                      <w:rFonts w:ascii="Cambria Math" w:hAnsi="Cambria Math"/>
                    </w:rPr>
                  </m:ctrlPr>
                </m:dPr>
                <m:e>
                  <m:sSub>
                    <m:sSubPr>
                      <m:ctrlPr>
                        <w:rPr>
                          <w:rStyle w:val="hljs-builtin"/>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i</m:t>
                      </m:r>
                    </m:sub>
                  </m:sSub>
                </m:e>
              </m:d>
              <m:r>
                <w:rPr>
                  <w:rStyle w:val="hljs-keyword"/>
                  <w:rFonts w:ascii="Cambria Math" w:hAnsi="Cambria Math"/>
                </w:rPr>
                <m:t>#</m:t>
              </m:r>
              <m:d>
                <m:dPr>
                  <m:ctrlPr>
                    <w:rPr>
                      <w:rFonts w:ascii="Cambria Math" w:hAnsi="Cambria Math"/>
                    </w:rPr>
                  </m:ctrlPr>
                </m:dPr>
                <m:e>
                  <m:r>
                    <m:rPr>
                      <m:sty m:val="p"/>
                    </m:rPr>
                    <w:rPr>
                      <w:rFonts w:ascii="Cambria Math" w:hAnsi="Cambria Math"/>
                    </w:rPr>
                    <m:t>3.3</m:t>
                  </m:r>
                </m:e>
              </m:d>
              <m:ctrlPr>
                <w:rPr>
                  <w:rStyle w:val="hljs-keyword"/>
                  <w:rFonts w:ascii="Cambria Math" w:hAnsi="Cambria Math"/>
                  <w:i/>
                </w:rPr>
              </m:ctrlPr>
            </m:e>
          </m:eqArr>
        </m:oMath>
      </m:oMathPara>
    </w:p>
    <w:p w14:paraId="29F44D83" w14:textId="77777777" w:rsidR="004939A5" w:rsidRPr="004939A5" w:rsidRDefault="004939A5" w:rsidP="00CA5514">
      <w:pPr>
        <w:ind w:firstLine="0"/>
        <w:rPr>
          <w:rStyle w:val="mclose"/>
          <w:rFonts w:eastAsiaTheme="minorEastAsia"/>
        </w:rPr>
      </w:pPr>
    </w:p>
    <w:p w14:paraId="707AAC43" w14:textId="188B1C35" w:rsidR="00252E18" w:rsidRPr="007C0B80" w:rsidRDefault="004F1F40" w:rsidP="00CA5514">
      <w:pPr>
        <w:ind w:firstLine="0"/>
        <w:rPr>
          <w:rFonts w:eastAsiaTheme="minorEastAsia"/>
        </w:rPr>
      </w:pPr>
      <w:r w:rsidRPr="004F1F40">
        <w:rPr>
          <w:rFonts w:eastAsiaTheme="minorEastAsia"/>
        </w:rPr>
        <w:t xml:space="preserve">where </w:t>
      </w:r>
      <m:oMath>
        <m:acc>
          <m:accPr>
            <m:ctrlPr>
              <w:rPr>
                <w:rStyle w:val="hljs-keyword"/>
                <w:rFonts w:ascii="Cambria Math" w:hAnsi="Cambria Math"/>
              </w:rPr>
            </m:ctrlPr>
          </m:accPr>
          <m:e>
            <m:r>
              <w:rPr>
                <w:rFonts w:ascii="Cambria Math" w:hAnsi="Cambria Math"/>
              </w:rPr>
              <m:t>m</m:t>
            </m:r>
          </m:e>
        </m:acc>
        <m:d>
          <m:dPr>
            <m:ctrlPr>
              <w:rPr>
                <w:rFonts w:ascii="Cambria Math" w:hAnsi="Cambria Math"/>
              </w:rPr>
            </m:ctrlPr>
          </m:dPr>
          <m:e>
            <m:sSub>
              <m:sSubPr>
                <m:ctrlPr>
                  <w:rPr>
                    <w:rStyle w:val="hljs-builtin"/>
                    <w:rFonts w:ascii="Cambria Math" w:hAnsi="Cambria Math"/>
                  </w:rPr>
                </m:ctrlPr>
              </m:sSubPr>
              <m:e>
                <m:r>
                  <w:rPr>
                    <w:rFonts w:ascii="Cambria Math" w:hAnsi="Cambria Math"/>
                  </w:rPr>
                  <m:t>s</m:t>
                </m:r>
                <m:ctrlPr>
                  <w:rPr>
                    <w:rFonts w:ascii="Cambria Math" w:hAnsi="Cambria Math"/>
                  </w:rPr>
                </m:ctrlPr>
              </m:e>
              <m:sub>
                <m:r>
                  <m:rPr>
                    <m:sty m:val="p"/>
                  </m:rPr>
                  <w:rPr>
                    <w:rFonts w:ascii="Cambria Math" w:hAnsi="Cambria Math"/>
                  </w:rPr>
                  <m:t>0</m:t>
                </m:r>
              </m:sub>
            </m:sSub>
          </m:e>
        </m:d>
      </m:oMath>
      <w:r>
        <w:rPr>
          <w:rStyle w:val="mclose"/>
          <w:rFonts w:eastAsiaTheme="minorEastAsia"/>
        </w:rPr>
        <w:t xml:space="preserve"> is the </w:t>
      </w:r>
      <w:r w:rsidR="004939A5">
        <w:rPr>
          <w:rStyle w:val="mclose"/>
          <w:rFonts w:eastAsiaTheme="minorEastAsia"/>
        </w:rPr>
        <w:t>trend component</w:t>
      </w:r>
      <w:r w:rsidR="00AA1A3E">
        <w:rPr>
          <w:rStyle w:val="mclose"/>
          <w:rFonts w:eastAsiaTheme="minorEastAsia"/>
        </w:rPr>
        <w:t xml:space="preserve"> of temperature, predicted</w:t>
      </w:r>
      <w:r w:rsidRPr="004F1F40">
        <w:rPr>
          <w:rFonts w:eastAsiaTheme="minorEastAsia"/>
        </w:rPr>
        <w:t xml:space="preserve"> through regression, </w:t>
      </w:r>
      <m:oMath>
        <m:acc>
          <m:accPr>
            <m:ctrlPr>
              <w:rPr>
                <w:rStyle w:val="hljs-keyword"/>
                <w:rFonts w:ascii="Cambria Math" w:hAnsi="Cambria Math"/>
              </w:rPr>
            </m:ctrlPr>
          </m:accPr>
          <m:e>
            <m:r>
              <w:rPr>
                <w:rFonts w:ascii="Cambria Math" w:hAnsi="Cambria Math"/>
              </w:rPr>
              <m:t>e</m:t>
            </m:r>
          </m:e>
        </m:acc>
        <m:d>
          <m:dPr>
            <m:ctrlPr>
              <w:rPr>
                <w:rFonts w:ascii="Cambria Math" w:hAnsi="Cambria Math"/>
              </w:rPr>
            </m:ctrlPr>
          </m:dPr>
          <m:e>
            <m:sSub>
              <m:sSubPr>
                <m:ctrlPr>
                  <w:rPr>
                    <w:rStyle w:val="hljs-builtin"/>
                    <w:rFonts w:ascii="Cambria Math" w:hAnsi="Cambria Math"/>
                  </w:rPr>
                </m:ctrlPr>
              </m:sSubPr>
              <m:e>
                <m:r>
                  <w:rPr>
                    <w:rFonts w:ascii="Cambria Math" w:hAnsi="Cambria Math"/>
                  </w:rPr>
                  <m:t>s</m:t>
                </m:r>
                <m:ctrlPr>
                  <w:rPr>
                    <w:rFonts w:ascii="Cambria Math" w:hAnsi="Cambria Math"/>
                  </w:rPr>
                </m:ctrlPr>
              </m:e>
              <m:sub>
                <m:r>
                  <m:rPr>
                    <m:sty m:val="p"/>
                  </m:rPr>
                  <w:rPr>
                    <w:rFonts w:ascii="Cambria Math" w:hAnsi="Cambria Math"/>
                  </w:rPr>
                  <m:t>0</m:t>
                </m:r>
              </m:sub>
            </m:sSub>
          </m:e>
        </m:d>
        <m:r>
          <w:rPr>
            <w:rStyle w:val="mclose"/>
            <w:rFonts w:ascii="Cambria Math" w:hAnsi="Cambria Math"/>
          </w:rPr>
          <m:t xml:space="preserve"> </m:t>
        </m:r>
      </m:oMath>
      <w:r w:rsidRPr="004F1F40">
        <w:rPr>
          <w:rFonts w:eastAsiaTheme="minorEastAsia"/>
        </w:rPr>
        <w:t>is the residual component</w:t>
      </w:r>
      <w:r w:rsidR="00AA1A3E">
        <w:rPr>
          <w:rFonts w:eastAsiaTheme="minorEastAsia"/>
        </w:rPr>
        <w:t>, predicted through kriging</w:t>
      </w:r>
      <w:r w:rsidR="007C0B80">
        <w:rPr>
          <w:rFonts w:eastAsiaTheme="minorEastAsia"/>
        </w:rPr>
        <w:t xml:space="preserve">. In the regression model, explanatory variables at location </w:t>
      </w:r>
      <m:oMath>
        <m:sSub>
          <m:sSubPr>
            <m:ctrlPr>
              <w:rPr>
                <w:rStyle w:val="hljs-builtin"/>
                <w:rFonts w:ascii="Cambria Math" w:hAnsi="Cambria Math"/>
              </w:rPr>
            </m:ctrlPr>
          </m:sSubPr>
          <m:e>
            <m:r>
              <w:rPr>
                <w:rFonts w:ascii="Cambria Math" w:hAnsi="Cambria Math"/>
              </w:rPr>
              <m:t>s</m:t>
            </m:r>
            <m:ctrlPr>
              <w:rPr>
                <w:rFonts w:ascii="Cambria Math" w:hAnsi="Cambria Math"/>
              </w:rPr>
            </m:ctrlPr>
          </m:e>
          <m:sub>
            <m:r>
              <m:rPr>
                <m:sty m:val="p"/>
              </m:rPr>
              <w:rPr>
                <w:rFonts w:ascii="Cambria Math" w:hAnsi="Cambria Math"/>
              </w:rPr>
              <m:t>0</m:t>
            </m:r>
          </m:sub>
        </m:sSub>
      </m:oMath>
      <w:r w:rsidR="007C0B80">
        <w:rPr>
          <w:rFonts w:eastAsiaTheme="minorEastAsia"/>
        </w:rPr>
        <w:t xml:space="preserve"> are </w:t>
      </w:r>
      <w:r w:rsidR="007C0B80">
        <w:t xml:space="preserve">represented </w:t>
      </w:r>
      <w:r w:rsidR="007C0B80">
        <w:rPr>
          <w:rFonts w:eastAsiaTheme="minorEastAsia"/>
        </w:rPr>
        <w:t xml:space="preserve">by </w:t>
      </w:r>
      <m:oMath>
        <m:sSub>
          <m:sSubPr>
            <m:ctrlPr>
              <w:rPr>
                <w:rStyle w:val="hljs-builtin"/>
                <w:rFonts w:ascii="Cambria Math" w:hAnsi="Cambria Math"/>
              </w:rPr>
            </m:ctrlPr>
          </m:sSubPr>
          <m:e>
            <m:r>
              <w:rPr>
                <w:rFonts w:ascii="Cambria Math" w:hAnsi="Cambria Math"/>
              </w:rPr>
              <m:t>q</m:t>
            </m:r>
            <m:ctrlPr>
              <w:rPr>
                <w:rStyle w:val="hljs-keyword"/>
                <w:rFonts w:ascii="Cambria Math" w:hAnsi="Cambria Math"/>
              </w:rPr>
            </m:ctrlPr>
          </m:e>
          <m:sub>
            <m:r>
              <w:rPr>
                <w:rFonts w:ascii="Cambria Math" w:hAnsi="Cambria Math"/>
              </w:rPr>
              <m:t>k</m:t>
            </m:r>
          </m:sub>
        </m:sSub>
        <m:d>
          <m:dPr>
            <m:ctrlPr>
              <w:rPr>
                <w:rFonts w:ascii="Cambria Math" w:hAnsi="Cambria Math"/>
              </w:rPr>
            </m:ctrlPr>
          </m:dPr>
          <m:e>
            <m:sSub>
              <m:sSubPr>
                <m:ctrlPr>
                  <w:rPr>
                    <w:rStyle w:val="hljs-builtin"/>
                    <w:rFonts w:ascii="Cambria Math" w:hAnsi="Cambria Math"/>
                  </w:rPr>
                </m:ctrlPr>
              </m:sSubPr>
              <m:e>
                <m:r>
                  <w:rPr>
                    <w:rFonts w:ascii="Cambria Math" w:hAnsi="Cambria Math"/>
                  </w:rPr>
                  <m:t>s</m:t>
                </m:r>
                <m:ctrlPr>
                  <w:rPr>
                    <w:rFonts w:ascii="Cambria Math" w:hAnsi="Cambria Math"/>
                  </w:rPr>
                </m:ctrlPr>
              </m:e>
              <m:sub>
                <m:r>
                  <m:rPr>
                    <m:sty m:val="p"/>
                  </m:rPr>
                  <w:rPr>
                    <w:rFonts w:ascii="Cambria Math" w:hAnsi="Cambria Math"/>
                  </w:rPr>
                  <m:t>0</m:t>
                </m:r>
              </m:sub>
            </m:sSub>
          </m:e>
        </m:d>
        <m:r>
          <w:rPr>
            <w:rFonts w:ascii="Cambria Math" w:hAnsi="Cambria Math"/>
          </w:rPr>
          <m:t xml:space="preserve"> </m:t>
        </m:r>
      </m:oMath>
      <w:r w:rsidR="007C0B80">
        <w:rPr>
          <w:rFonts w:eastAsiaTheme="minorEastAsia"/>
        </w:rPr>
        <w:t xml:space="preserve"> with coefficient </w:t>
      </w:r>
      <m:oMath>
        <m:sSub>
          <m:sSubPr>
            <m:ctrlPr>
              <w:rPr>
                <w:rFonts w:ascii="Cambria Math" w:eastAsiaTheme="minorEastAsia" w:hAnsi="Cambria Math"/>
                <w:i/>
              </w:rPr>
            </m:ctrlPr>
          </m:sSubPr>
          <m:e>
            <m:r>
              <m:rPr>
                <m:sty m:val="p"/>
              </m:rPr>
              <w:rPr>
                <w:rFonts w:ascii="Cambria Math" w:eastAsiaTheme="minorEastAsia" w:hAnsi="Cambria Math"/>
              </w:rPr>
              <m:t>β</m:t>
            </m:r>
            <m:ctrlPr>
              <w:rPr>
                <w:rFonts w:ascii="Cambria Math" w:eastAsiaTheme="minorEastAsia" w:hAnsi="Cambria Math"/>
              </w:rPr>
            </m:ctrlPr>
          </m:e>
          <m:sub>
            <m:r>
              <w:rPr>
                <w:rFonts w:ascii="Cambria Math" w:eastAsiaTheme="minorEastAsia" w:hAnsi="Cambria Math"/>
              </w:rPr>
              <m:t>k</m:t>
            </m:r>
          </m:sub>
        </m:sSub>
      </m:oMath>
      <w:r w:rsidR="007C0B80">
        <w:rPr>
          <w:rFonts w:eastAsiaTheme="minorEastAsia"/>
        </w:rPr>
        <w:t xml:space="preserve">. </w:t>
      </w:r>
      <w:r w:rsidR="009E2FC9">
        <w:rPr>
          <w:rFonts w:eastAsiaTheme="minorEastAsia"/>
        </w:rPr>
        <w:t xml:space="preserve">We can further expand this by considering the temporal dimension </w:t>
      </w:r>
      <w:r w:rsidR="009E2FC9">
        <w:rPr>
          <w:rFonts w:eastAsiaTheme="minorEastAsia"/>
        </w:rPr>
        <w:lastRenderedPageBreak/>
        <w:t xml:space="preserve">in our </w:t>
      </w:r>
      <w:proofErr w:type="spellStart"/>
      <w:r w:rsidR="009E2FC9">
        <w:rPr>
          <w:rFonts w:eastAsiaTheme="minorEastAsia"/>
        </w:rPr>
        <w:t>esimates</w:t>
      </w:r>
      <w:proofErr w:type="spellEnd"/>
      <w:r w:rsidR="00A42400">
        <w:rPr>
          <w:rFonts w:eastAsiaTheme="minorEastAsia"/>
        </w:rPr>
        <w:t>, performing space-time kriging</w:t>
      </w:r>
      <w:r w:rsidR="009E2FC9">
        <w:rPr>
          <w:rFonts w:eastAsiaTheme="minorEastAsia"/>
        </w:rPr>
        <w:t xml:space="preserve"> by </w:t>
      </w:r>
      <w:r w:rsidR="00A42400">
        <w:rPr>
          <w:rFonts w:eastAsiaTheme="minorEastAsia"/>
        </w:rPr>
        <w:t>deriving the kriging system</w:t>
      </w:r>
      <w:r w:rsidR="009E2FC9">
        <w:rPr>
          <w:rFonts w:eastAsiaTheme="minorEastAsia"/>
        </w:rPr>
        <w:t xml:space="preserve"> in three dimensions</w:t>
      </w:r>
      <w:r w:rsidR="00A42400">
        <w:rPr>
          <w:rFonts w:eastAsiaTheme="minorEastAsia"/>
        </w:rPr>
        <w:t xml:space="preserve"> </w:t>
      </w:r>
      <w:r w:rsidR="00252E18">
        <w:rPr>
          <w:rFonts w:eastAsiaTheme="minorEastAsia"/>
        </w:rPr>
        <w:t>(</w:t>
      </w:r>
      <w:proofErr w:type="spellStart"/>
      <w:r w:rsidR="00252E18">
        <w:rPr>
          <w:rFonts w:eastAsiaTheme="minorEastAsia"/>
        </w:rPr>
        <w:t>Eq</w:t>
      </w:r>
      <w:proofErr w:type="spellEnd"/>
      <w:r w:rsidR="00252E18">
        <w:rPr>
          <w:rFonts w:eastAsiaTheme="minorEastAsia"/>
        </w:rPr>
        <w:t xml:space="preserve"> 3.4)</w:t>
      </w:r>
      <w:r w:rsidR="009E2FC9">
        <w:rPr>
          <w:rFonts w:eastAsiaTheme="minorEastAsia"/>
        </w:rPr>
        <w:t xml:space="preserve">. </w:t>
      </w:r>
    </w:p>
    <w:p w14:paraId="10669568" w14:textId="77777777" w:rsidR="00252E18" w:rsidRDefault="00252E18" w:rsidP="00CA5514">
      <w:pPr>
        <w:ind w:firstLine="0"/>
        <w:rPr>
          <w:rFonts w:eastAsiaTheme="minorEastAsia"/>
        </w:rPr>
      </w:pPr>
    </w:p>
    <w:p w14:paraId="7AA7C8B5" w14:textId="79438E64" w:rsidR="00252E18" w:rsidRPr="00252E18" w:rsidRDefault="00000000" w:rsidP="00252E18">
      <w:pPr>
        <w:ind w:firstLine="0"/>
        <w:rPr>
          <w:rFonts w:eastAsiaTheme="minorEastAsia"/>
        </w:rPr>
      </w:pPr>
      <m:oMathPara>
        <m:oMath>
          <m:eqArr>
            <m:eqArrPr>
              <m:maxDist m:val="1"/>
              <m:ctrlPr>
                <w:rPr>
                  <w:rFonts w:ascii="Cambria Math" w:hAnsi="Cambria Math"/>
                  <w:i/>
                </w:rPr>
              </m:ctrlPr>
            </m:eqArrPr>
            <m:e>
              <m:acc>
                <m:accPr>
                  <m:ctrlPr>
                    <w:rPr>
                      <w:rStyle w:val="hljs-keyword"/>
                      <w:rFonts w:ascii="Cambria Math" w:hAnsi="Cambria Math"/>
                    </w:rPr>
                  </m:ctrlPr>
                </m:accPr>
                <m:e>
                  <m:r>
                    <w:rPr>
                      <w:rFonts w:ascii="Cambria Math" w:hAnsi="Cambria Math"/>
                    </w:rPr>
                    <m:t>Z</m:t>
                  </m:r>
                </m:e>
              </m:acc>
              <m:d>
                <m:dPr>
                  <m:ctrlPr>
                    <w:rPr>
                      <w:rFonts w:ascii="Cambria Math" w:hAnsi="Cambria Math"/>
                      <w:i/>
                    </w:rPr>
                  </m:ctrlPr>
                </m:dPr>
                <m:e>
                  <m:sSub>
                    <m:sSubPr>
                      <m:ctrlPr>
                        <w:rPr>
                          <w:rStyle w:val="hljs-builtin"/>
                          <w:rFonts w:ascii="Cambria Math" w:hAnsi="Cambria Math"/>
                          <w:i/>
                        </w:rPr>
                      </m:ctrlPr>
                    </m:sSubPr>
                    <m:e>
                      <m:r>
                        <w:rPr>
                          <w:rFonts w:ascii="Cambria Math" w:hAnsi="Cambria Math"/>
                        </w:rPr>
                        <m:t>s</m:t>
                      </m:r>
                      <m:ctrlPr>
                        <w:rPr>
                          <w:rFonts w:ascii="Cambria Math" w:hAnsi="Cambria Math"/>
                          <w:i/>
                        </w:rPr>
                      </m:ctrlPr>
                    </m:e>
                    <m:sub>
                      <m:r>
                        <w:rPr>
                          <w:rFonts w:ascii="Cambria Math" w:hAnsi="Cambria Math"/>
                        </w:rPr>
                        <m:t>0</m:t>
                      </m:r>
                    </m:sub>
                  </m:sSub>
                  <m:r>
                    <w:rPr>
                      <w:rFonts w:ascii="Cambria Math" w:hAnsi="Cambria Math"/>
                    </w:rPr>
                    <m:t>,</m:t>
                  </m:r>
                  <m:sSub>
                    <m:sSubPr>
                      <m:ctrlPr>
                        <w:rPr>
                          <w:rStyle w:val="hljs-builtin"/>
                          <w:rFonts w:ascii="Cambria Math" w:hAnsi="Cambria Math"/>
                          <w:i/>
                        </w:rPr>
                      </m:ctrlPr>
                    </m:sSubPr>
                    <m:e>
                      <m:r>
                        <w:rPr>
                          <w:rFonts w:ascii="Cambria Math" w:hAnsi="Cambria Math"/>
                        </w:rPr>
                        <m:t>t</m:t>
                      </m:r>
                      <m:ctrlPr>
                        <w:rPr>
                          <w:rFonts w:ascii="Cambria Math" w:hAnsi="Cambria Math"/>
                          <w:i/>
                        </w:rPr>
                      </m:ctrlPr>
                    </m:e>
                    <m:sub>
                      <m:r>
                        <w:rPr>
                          <w:rFonts w:ascii="Cambria Math" w:hAnsi="Cambria Math"/>
                        </w:rPr>
                        <m:t>0</m:t>
                      </m:r>
                    </m:sub>
                  </m:sSub>
                </m:e>
              </m:d>
              <m:r>
                <w:rPr>
                  <w:rFonts w:ascii="Cambria Math" w:hAnsi="Cambria Math"/>
                </w:rPr>
                <m:t>=</m:t>
              </m:r>
              <m:nary>
                <m:naryPr>
                  <m:chr m:val="∑"/>
                  <m:ctrlPr>
                    <w:rPr>
                      <w:rStyle w:val="hljs-keyword"/>
                      <w:rFonts w:ascii="Cambria Math" w:hAnsi="Cambria Math"/>
                    </w:rPr>
                  </m:ctrlPr>
                </m:naryPr>
                <m:sub>
                  <m:r>
                    <w:rPr>
                      <w:rFonts w:ascii="Cambria Math" w:hAnsi="Cambria Math"/>
                    </w:rPr>
                    <m:t>i=1</m:t>
                  </m:r>
                  <m:ctrlPr>
                    <w:rPr>
                      <w:rStyle w:val="hljs-builtin"/>
                      <w:rFonts w:ascii="Cambria Math" w:hAnsi="Cambria Math"/>
                      <w:i/>
                    </w:rPr>
                  </m:ctrlPr>
                </m:sub>
                <m:sup>
                  <m:r>
                    <w:rPr>
                      <w:rFonts w:ascii="Cambria Math" w:hAnsi="Cambria Math"/>
                    </w:rPr>
                    <m:t>n</m:t>
                  </m:r>
                  <m:ctrlPr>
                    <w:rPr>
                      <w:rStyle w:val="hljs-builtin"/>
                      <w:rFonts w:ascii="Cambria Math" w:hAnsi="Cambria Math"/>
                      <w:i/>
                    </w:rPr>
                  </m:ctrlPr>
                </m:sup>
                <m:e>
                  <m:sSub>
                    <m:sSubPr>
                      <m:ctrlPr>
                        <w:rPr>
                          <w:rStyle w:val="hljs-builtin"/>
                          <w:rFonts w:ascii="Cambria Math" w:hAnsi="Cambria Math"/>
                          <w:i/>
                        </w:rPr>
                      </m:ctrlPr>
                    </m:sSubPr>
                    <m:e>
                      <m:r>
                        <w:rPr>
                          <w:rStyle w:val="hljs-keyword"/>
                          <w:rFonts w:ascii="Cambria Math" w:hAnsi="Cambria Math"/>
                        </w:rPr>
                        <m:t>λ</m:t>
                      </m:r>
                      <m:ctrlPr>
                        <w:rPr>
                          <w:rFonts w:ascii="Cambria Math" w:hAnsi="Cambria Math"/>
                          <w:i/>
                        </w:rPr>
                      </m:ctrlPr>
                    </m:e>
                    <m:sub>
                      <m:r>
                        <w:rPr>
                          <w:rFonts w:ascii="Cambria Math" w:hAnsi="Cambria Math"/>
                        </w:rPr>
                        <m:t>i</m:t>
                      </m:r>
                    </m:sub>
                  </m:sSub>
                  <m:r>
                    <w:rPr>
                      <w:rFonts w:ascii="Cambria Math" w:hAnsi="Cambria Math"/>
                    </w:rPr>
                    <m:t>Z</m:t>
                  </m:r>
                  <m:d>
                    <m:dPr>
                      <m:ctrlPr>
                        <w:rPr>
                          <w:rFonts w:ascii="Cambria Math" w:hAnsi="Cambria Math"/>
                          <w:i/>
                        </w:rPr>
                      </m:ctrlPr>
                    </m:dPr>
                    <m:e>
                      <m:sSub>
                        <m:sSubPr>
                          <m:ctrlPr>
                            <w:rPr>
                              <w:rStyle w:val="hljs-builtin"/>
                              <w:rFonts w:ascii="Cambria Math" w:hAnsi="Cambria Math"/>
                              <w:i/>
                            </w:rPr>
                          </m:ctrlPr>
                        </m:sSubPr>
                        <m:e>
                          <m:r>
                            <w:rPr>
                              <w:rFonts w:ascii="Cambria Math" w:hAnsi="Cambria Math"/>
                            </w:rPr>
                            <m:t>s</m:t>
                          </m:r>
                          <m:ctrlPr>
                            <w:rPr>
                              <w:rFonts w:ascii="Cambria Math" w:hAnsi="Cambria Math"/>
                              <w:i/>
                            </w:rPr>
                          </m:ctrlPr>
                        </m:e>
                        <m:sub>
                          <m:r>
                            <w:rPr>
                              <w:rFonts w:ascii="Cambria Math" w:hAnsi="Cambria Math"/>
                            </w:rPr>
                            <m:t>i</m:t>
                          </m:r>
                        </m:sub>
                      </m:sSub>
                      <m:r>
                        <w:rPr>
                          <w:rFonts w:ascii="Cambria Math" w:hAnsi="Cambria Math"/>
                        </w:rPr>
                        <m:t>,</m:t>
                      </m:r>
                      <m:sSub>
                        <m:sSubPr>
                          <m:ctrlPr>
                            <w:rPr>
                              <w:rStyle w:val="hljs-builtin"/>
                              <w:rFonts w:ascii="Cambria Math" w:hAnsi="Cambria Math"/>
                              <w:i/>
                            </w:rPr>
                          </m:ctrlPr>
                        </m:sSubPr>
                        <m:e>
                          <m:r>
                            <w:rPr>
                              <w:rFonts w:ascii="Cambria Math" w:hAnsi="Cambria Math"/>
                            </w:rPr>
                            <m:t>t</m:t>
                          </m:r>
                          <m:ctrlPr>
                            <w:rPr>
                              <w:rFonts w:ascii="Cambria Math" w:hAnsi="Cambria Math"/>
                              <w:i/>
                            </w:rPr>
                          </m:ctrlPr>
                        </m:e>
                        <m:sub>
                          <m:r>
                            <w:rPr>
                              <w:rFonts w:ascii="Cambria Math" w:hAnsi="Cambria Math"/>
                            </w:rPr>
                            <m:t>i</m:t>
                          </m:r>
                        </m:sub>
                      </m:sSub>
                    </m:e>
                  </m:d>
                  <m:ctrlPr>
                    <w:rPr>
                      <w:rFonts w:ascii="Cambria Math" w:hAnsi="Cambria Math"/>
                      <w:i/>
                    </w:rPr>
                  </m:ctrlPr>
                </m:e>
              </m:nary>
              <m:r>
                <w:rPr>
                  <w:rStyle w:val="hljs-keyword"/>
                  <w:rFonts w:ascii="Cambria Math" w:hAnsi="Cambria Math"/>
                </w:rPr>
                <m:t>#</m:t>
              </m:r>
              <m:d>
                <m:dPr>
                  <m:ctrlPr>
                    <w:rPr>
                      <w:rFonts w:ascii="Cambria Math" w:hAnsi="Cambria Math"/>
                      <w:i/>
                    </w:rPr>
                  </m:ctrlPr>
                </m:dPr>
                <m:e>
                  <m:r>
                    <w:rPr>
                      <w:rFonts w:ascii="Cambria Math" w:hAnsi="Cambria Math"/>
                    </w:rPr>
                    <m:t>3.4</m:t>
                  </m:r>
                </m:e>
              </m:d>
              <m:ctrlPr>
                <w:rPr>
                  <w:rStyle w:val="hljs-keyword"/>
                  <w:rFonts w:ascii="Cambria Math" w:hAnsi="Cambria Math"/>
                  <w:i/>
                </w:rPr>
              </m:ctrlPr>
            </m:e>
          </m:eqArr>
        </m:oMath>
      </m:oMathPara>
    </w:p>
    <w:p w14:paraId="722BF034" w14:textId="77777777" w:rsidR="00252E18" w:rsidRDefault="00252E18" w:rsidP="00CA5514">
      <w:pPr>
        <w:ind w:firstLine="0"/>
        <w:rPr>
          <w:rFonts w:eastAsiaTheme="minorEastAsia"/>
        </w:rPr>
      </w:pPr>
    </w:p>
    <w:p w14:paraId="332F17C5" w14:textId="1A0A43D8" w:rsidR="004F1F40" w:rsidRDefault="009E2FC9" w:rsidP="00CA5514">
      <w:pPr>
        <w:ind w:firstLine="0"/>
        <w:rPr>
          <w:rFonts w:eastAsiaTheme="minorEastAsia"/>
        </w:rPr>
      </w:pPr>
      <w:r>
        <w:rPr>
          <w:rFonts w:eastAsiaTheme="minorEastAsia"/>
        </w:rPr>
        <w:t xml:space="preserve">An in-depth introduction to space-time kriging is out of scope for this </w:t>
      </w:r>
      <w:r w:rsidR="00375D8F">
        <w:rPr>
          <w:rFonts w:eastAsiaTheme="minorEastAsia"/>
        </w:rPr>
        <w:t>study</w:t>
      </w:r>
      <w:r>
        <w:rPr>
          <w:rFonts w:eastAsiaTheme="minorEastAsia"/>
        </w:rPr>
        <w:t xml:space="preserve">, but we refer the reader to </w:t>
      </w:r>
      <w:r w:rsidR="001815BD">
        <w:rPr>
          <w:rFonts w:eastAsiaTheme="minorEastAsia"/>
        </w:rPr>
        <w:fldChar w:fldCharType="begin"/>
      </w:r>
      <w:r w:rsidR="001815BD">
        <w:rPr>
          <w:rFonts w:eastAsiaTheme="minorEastAsia"/>
        </w:rPr>
        <w:instrText xml:space="preserve"> ADDIN ZOTERO_ITEM CSL_CITATION {"citationID":"99Qy5Zo2","properties":{"formattedCitation":"(Montero et al. 2015)","plainCitation":"(Montero et al. 2015)","noteIndex":0},"citationItems":[{"id":1878,"uris":["http://zotero.org/users/7559248/items/5BPKN8C6"],"itemData":{"id":1878,"type":"book","abstract":"Statistical Methods for Spatial and Spatio-Temporal Data Analysis provides a complete range of spatio-temporal covariance functions and discusses ways of constructing them. This book is a unified approach to modeling spatial and spatio-temporal data together with significant developments in statistical methodology with applications in R. This book includes:  Methods for selecting valid covariance functions from the empirical counterparts that overcome the existing limitations of the traditional methods. The most innovative developments in the different steps of the kriging process. An up-to-date account of strategies for dealing with data evolving in space and time. An accompanying website featuring R code and examples","ISBN":"978-1-118-76242-4","language":"en","note":"Google-Books-ID: 3_1mCgAAQBAJ","number-of-pages":"423","publisher":"John Wiley &amp; Sons","source":"Google Books","title":"Spatial and Spatio-Temporal Geostatistical Modeling and Kriging","author":[{"family":"Montero","given":"José-María"},{"family":"Fernández-Avilés","given":"Gema"},{"family":"Mateu","given":"Jorge"}],"issued":{"date-parts":[["2015",8,19]]}}}],"schema":"https://github.com/citation-style-language/schema/raw/master/csl-citation.json"} </w:instrText>
      </w:r>
      <w:r w:rsidR="001815BD">
        <w:rPr>
          <w:rFonts w:eastAsiaTheme="minorEastAsia"/>
        </w:rPr>
        <w:fldChar w:fldCharType="separate"/>
      </w:r>
      <w:r w:rsidR="00BD4279">
        <w:rPr>
          <w:rFonts w:eastAsiaTheme="minorEastAsia"/>
          <w:noProof/>
        </w:rPr>
        <w:t>(Montero et al. 2015)</w:t>
      </w:r>
      <w:r w:rsidR="001815BD">
        <w:rPr>
          <w:rFonts w:eastAsiaTheme="minorEastAsia"/>
        </w:rPr>
        <w:fldChar w:fldCharType="end"/>
      </w:r>
      <w:r>
        <w:rPr>
          <w:rFonts w:eastAsiaTheme="minorEastAsia"/>
        </w:rPr>
        <w:t xml:space="preserve"> </w:t>
      </w:r>
      <w:r w:rsidR="001815BD">
        <w:rPr>
          <w:rFonts w:eastAsiaTheme="minorEastAsia"/>
        </w:rPr>
        <w:t xml:space="preserve">for an in-depth look into </w:t>
      </w:r>
      <w:r w:rsidR="00252E18">
        <w:rPr>
          <w:rFonts w:eastAsiaTheme="minorEastAsia"/>
        </w:rPr>
        <w:t>to the topic.</w:t>
      </w:r>
    </w:p>
    <w:p w14:paraId="15D38191" w14:textId="77777777" w:rsidR="009E2FC9" w:rsidRDefault="009E2FC9" w:rsidP="00CA5514">
      <w:pPr>
        <w:ind w:firstLine="0"/>
        <w:rPr>
          <w:rFonts w:eastAsiaTheme="minorEastAsia"/>
        </w:rPr>
      </w:pPr>
    </w:p>
    <w:p w14:paraId="00B707D9" w14:textId="431821D1" w:rsidR="00B54471" w:rsidRDefault="00B54471" w:rsidP="00B54471">
      <w:pPr>
        <w:pStyle w:val="Heading1"/>
      </w:pPr>
      <w:r>
        <w:lastRenderedPageBreak/>
        <w:t>Material and Methods</w:t>
      </w:r>
    </w:p>
    <w:p w14:paraId="2B475E8D" w14:textId="77777777" w:rsidR="00CD153A" w:rsidRPr="003013F4" w:rsidRDefault="00CD153A" w:rsidP="00CD153A">
      <w:pPr>
        <w:pStyle w:val="Heading2"/>
      </w:pPr>
      <w:r>
        <w:t>Moose Localisations and Strata</w:t>
      </w:r>
    </w:p>
    <w:p w14:paraId="6C0323C2" w14:textId="77777777" w:rsidR="00CD153A" w:rsidRPr="00F331CA" w:rsidRDefault="00CD153A" w:rsidP="00CD153A">
      <w:pPr>
        <w:pStyle w:val="Heading4"/>
        <w:rPr>
          <w:lang w:val="en-US"/>
        </w:rPr>
      </w:pPr>
      <w:r w:rsidRPr="00F331CA">
        <w:rPr>
          <w:lang w:val="en-US"/>
        </w:rPr>
        <w:t>Data Pre-processing</w:t>
      </w:r>
    </w:p>
    <w:p w14:paraId="0DADB8C1" w14:textId="74A78CEE" w:rsidR="00CD153A" w:rsidRDefault="006E2D4B" w:rsidP="00C976E0">
      <w:pPr>
        <w:ind w:firstLine="0"/>
        <w:rPr>
          <w:lang w:val="en-US"/>
        </w:rPr>
      </w:pPr>
      <w:r>
        <w:t>Moose location data were obtained from the Wireless Remote Animal Monitoring (WRAM) database, which compiles telemetry data from individual studies conducted since 2003 (</w:t>
      </w:r>
      <w:proofErr w:type="spellStart"/>
      <w:r>
        <w:t>Dettki</w:t>
      </w:r>
      <w:proofErr w:type="spellEnd"/>
      <w:r>
        <w:t xml:space="preserve"> et al. 2013). GPS collars fitted to moose recorded locations at three-hour intervals. The study was restricted to female moose to avoid the irregular movements and </w:t>
      </w:r>
      <w:proofErr w:type="spellStart"/>
      <w:r>
        <w:t>behaviors</w:t>
      </w:r>
      <w:proofErr w:type="spellEnd"/>
      <w:r>
        <w:t xml:space="preserve"> associated with the rutting season in males, and because </w:t>
      </w:r>
      <w:proofErr w:type="gramStart"/>
      <w:r>
        <w:t>the majority of</w:t>
      </w:r>
      <w:proofErr w:type="gramEnd"/>
      <w:r>
        <w:t xml:space="preserve"> available data originated from females. Data from all available years were included but limited to the summer season, defined as June through August, to exclude the migratory periods typical of moose in northern Sweden (van </w:t>
      </w:r>
      <w:proofErr w:type="spellStart"/>
      <w:r>
        <w:t>Moorter</w:t>
      </w:r>
      <w:proofErr w:type="spellEnd"/>
      <w:r>
        <w:t xml:space="preserve"> et al. 2021). To ensure a representative temporal sample of seasonal temperature, only tracking segments where moose were monitored for at least 70% of the summer season were included. This threshold was calculated by determining the theoretical maximum number of possible fixes within the June–August period (based on three-hour intervals) and dividing the number of actual recorded fixes by this value. Duplicate localizations and those recorded outside the borders of Sweden were removed. To account for ecological differences and regional variation in moose </w:t>
      </w:r>
      <w:proofErr w:type="spellStart"/>
      <w:r>
        <w:t>behavior</w:t>
      </w:r>
      <w:proofErr w:type="spellEnd"/>
      <w:r>
        <w:t xml:space="preserve">, the study area was divided into strata based on limnic ecosystem data from the Swedish Environmental Protection Agency and the forest-mountain boundary defined by the Swedish Forest Agency (Fig. 2). The forest-mountain boundary was used as it marks the cessation of production forestry activities; beyond this point, clear-cut areas no longer occur, removing an important foraging habitat type that moose heavily utilize in other strata. The resulting strata were classified as </w:t>
      </w:r>
      <w:r w:rsidRPr="006E2D4B">
        <w:rPr>
          <w:rStyle w:val="Strong"/>
          <w:b w:val="0"/>
          <w:bCs w:val="0"/>
        </w:rPr>
        <w:t>Boreal Alpine</w:t>
      </w:r>
      <w:r>
        <w:t xml:space="preserve">, </w:t>
      </w:r>
      <w:r w:rsidRPr="006E2D4B">
        <w:rPr>
          <w:rStyle w:val="Strong"/>
          <w:b w:val="0"/>
          <w:bCs w:val="0"/>
        </w:rPr>
        <w:t>Boreal Inland</w:t>
      </w:r>
      <w:r w:rsidRPr="006E2D4B">
        <w:t>,</w:t>
      </w:r>
      <w:r w:rsidRPr="006E2D4B">
        <w:rPr>
          <w:b/>
          <w:bCs/>
        </w:rPr>
        <w:t xml:space="preserve"> </w:t>
      </w:r>
      <w:r w:rsidRPr="006E2D4B">
        <w:rPr>
          <w:rStyle w:val="Strong"/>
          <w:b w:val="0"/>
          <w:bCs w:val="0"/>
        </w:rPr>
        <w:t>Boreal Coastal</w:t>
      </w:r>
      <w:r w:rsidRPr="006E2D4B">
        <w:t>,</w:t>
      </w:r>
      <w:r w:rsidRPr="006E2D4B">
        <w:rPr>
          <w:b/>
          <w:bCs/>
        </w:rPr>
        <w:t xml:space="preserve"> </w:t>
      </w:r>
      <w:r w:rsidRPr="006E2D4B">
        <w:t>and</w:t>
      </w:r>
      <w:r w:rsidRPr="006E2D4B">
        <w:rPr>
          <w:b/>
          <w:bCs/>
        </w:rPr>
        <w:t xml:space="preserve"> </w:t>
      </w:r>
      <w:r w:rsidRPr="006E2D4B">
        <w:rPr>
          <w:rStyle w:val="Strong"/>
          <w:b w:val="0"/>
          <w:bCs w:val="0"/>
        </w:rPr>
        <w:t>Temperate</w:t>
      </w:r>
      <w:r w:rsidRPr="006E2D4B">
        <w:rPr>
          <w:b/>
          <w:bCs/>
        </w:rPr>
        <w:t>.</w:t>
      </w:r>
      <w:r>
        <w:t xml:space="preserve"> Short-term transitions between strata, where moose briefly moved into a different stratum, were filtered out by retaining only locations from the dominant stratum, determined based on </w:t>
      </w:r>
      <w:proofErr w:type="gramStart"/>
      <w:r>
        <w:t>the majority of</w:t>
      </w:r>
      <w:proofErr w:type="gramEnd"/>
      <w:r>
        <w:t xml:space="preserve"> recorded fixes for each individual.</w:t>
      </w:r>
      <w:r w:rsidRPr="006E2D4B">
        <w:t xml:space="preserve"> </w:t>
      </w:r>
      <w:r>
        <w:t>After applying these filters, a total of 400,181 localizations from 300 moose were retained for analysis. Due to the use of data originating from multiple historical studies, the number of localizations varied among strata: Boreal Alpine (44%), Boreal Coastal (14%), Boreal Inland (8%), and Temperate (28%). Figure 1 shows the strata, with moose localizations per year represented as point data.</w:t>
      </w:r>
    </w:p>
    <w:p w14:paraId="703309D5" w14:textId="77777777" w:rsidR="00CD153A" w:rsidRDefault="00CD153A" w:rsidP="00C976E0">
      <w:pPr>
        <w:ind w:firstLine="0"/>
        <w:rPr>
          <w:lang w:val="en-US"/>
        </w:rPr>
      </w:pPr>
    </w:p>
    <w:p w14:paraId="40FB4AB7" w14:textId="3C15268B" w:rsidR="00CD153A" w:rsidRPr="00413574" w:rsidRDefault="00CD153A" w:rsidP="00CD153A">
      <w:pPr>
        <w:pStyle w:val="Heading4"/>
        <w:rPr>
          <w:lang w:val="en-US"/>
        </w:rPr>
      </w:pPr>
      <w:r>
        <w:rPr>
          <w:noProof/>
          <w:lang w:val="en-US"/>
        </w:rPr>
        <w:lastRenderedPageBreak/>
        <w:drawing>
          <wp:anchor distT="0" distB="0" distL="114300" distR="114300" simplePos="0" relativeHeight="251692032" behindDoc="0" locked="0" layoutInCell="1" allowOverlap="1" wp14:anchorId="54145B9C" wp14:editId="0CC6AADB">
            <wp:simplePos x="0" y="0"/>
            <wp:positionH relativeFrom="column">
              <wp:posOffset>2656205</wp:posOffset>
            </wp:positionH>
            <wp:positionV relativeFrom="paragraph">
              <wp:posOffset>37465</wp:posOffset>
            </wp:positionV>
            <wp:extent cx="2701290" cy="4323080"/>
            <wp:effectExtent l="0" t="0" r="0" b="0"/>
            <wp:wrapSquare wrapText="bothSides"/>
            <wp:docPr id="1452700259" name="Picture 8" descr="A screenshot of a graph showing the number of countries/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98861" name="Picture 8" descr="A screenshot of a graph showing the number of countries/regions&#10;&#10;Description automatically generated"/>
                    <pic:cNvPicPr/>
                  </pic:nvPicPr>
                  <pic:blipFill rotWithShape="1">
                    <a:blip r:embed="rId16" cstate="print">
                      <a:extLst>
                        <a:ext uri="{28A0092B-C50C-407E-A947-70E740481C1C}">
                          <a14:useLocalDpi xmlns:a14="http://schemas.microsoft.com/office/drawing/2010/main" val="0"/>
                        </a:ext>
                      </a:extLst>
                    </a:blip>
                    <a:srcRect l="12138" r="12976"/>
                    <a:stretch/>
                  </pic:blipFill>
                  <pic:spPr bwMode="auto">
                    <a:xfrm>
                      <a:off x="0" y="0"/>
                      <a:ext cx="2701290" cy="4323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13574">
        <w:rPr>
          <w:lang w:val="en-US"/>
        </w:rPr>
        <w:t>Random Step Generation</w:t>
      </w:r>
    </w:p>
    <w:p w14:paraId="720B8DCF" w14:textId="5FA79A18" w:rsidR="00FE1F67" w:rsidRPr="00FE1F67" w:rsidRDefault="00B5414E" w:rsidP="00E94677">
      <w:pPr>
        <w:ind w:firstLine="0"/>
      </w:pPr>
      <w:r>
        <w:rPr>
          <w:noProof/>
        </w:rPr>
        <mc:AlternateContent>
          <mc:Choice Requires="wps">
            <w:drawing>
              <wp:anchor distT="0" distB="0" distL="114300" distR="114300" simplePos="0" relativeHeight="251695104" behindDoc="0" locked="0" layoutInCell="1" allowOverlap="1" wp14:anchorId="4C7D9E60" wp14:editId="4258B124">
                <wp:simplePos x="0" y="0"/>
                <wp:positionH relativeFrom="column">
                  <wp:posOffset>2724823</wp:posOffset>
                </wp:positionH>
                <wp:positionV relativeFrom="paragraph">
                  <wp:posOffset>4187190</wp:posOffset>
                </wp:positionV>
                <wp:extent cx="2701290" cy="1219200"/>
                <wp:effectExtent l="0" t="0" r="0" b="0"/>
                <wp:wrapSquare wrapText="bothSides"/>
                <wp:docPr id="1099350704" name="Text Box 1"/>
                <wp:cNvGraphicFramePr/>
                <a:graphic xmlns:a="http://schemas.openxmlformats.org/drawingml/2006/main">
                  <a:graphicData uri="http://schemas.microsoft.com/office/word/2010/wordprocessingShape">
                    <wps:wsp>
                      <wps:cNvSpPr txBox="1"/>
                      <wps:spPr>
                        <a:xfrm>
                          <a:off x="0" y="0"/>
                          <a:ext cx="2701290" cy="1219200"/>
                        </a:xfrm>
                        <a:prstGeom prst="rect">
                          <a:avLst/>
                        </a:prstGeom>
                        <a:solidFill>
                          <a:prstClr val="white"/>
                        </a:solidFill>
                        <a:ln>
                          <a:noFill/>
                        </a:ln>
                      </wps:spPr>
                      <wps:txbx>
                        <w:txbxContent>
                          <w:p w14:paraId="4E27C75E" w14:textId="617E1A38" w:rsidR="00CD153A" w:rsidRPr="00297C90" w:rsidRDefault="00CD153A" w:rsidP="00CD153A">
                            <w:pPr>
                              <w:pStyle w:val="Caption"/>
                              <w:rPr>
                                <w:noProof/>
                                <w:color w:val="auto"/>
                                <w:lang w:val="en-US"/>
                              </w:rPr>
                            </w:pPr>
                            <w:r>
                              <w:t xml:space="preserve">Figure </w:t>
                            </w:r>
                            <w:r>
                              <w:fldChar w:fldCharType="begin"/>
                            </w:r>
                            <w:r>
                              <w:instrText xml:space="preserve"> SEQ Figure \* ARABIC </w:instrText>
                            </w:r>
                            <w:r>
                              <w:fldChar w:fldCharType="separate"/>
                            </w:r>
                            <w:r w:rsidR="00FE5842">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7D9E60" id="Text Box 1" o:spid="_x0000_s1030" type="#_x0000_t202" style="position:absolute;margin-left:214.55pt;margin-top:329.7pt;width:212.7pt;height:96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" stroked="f">
                <v:textbox inset="0,0,0,0">
                  <w:txbxContent>
                    <w:p w14:paraId="4E27C75E" w14:textId="617E1A38" w:rsidR="00CD153A" w:rsidRPr="00297C90" w:rsidRDefault="00CD153A" w:rsidP="00CD153A">
                      <w:pPr>
                        <w:pStyle w:val="Caption"/>
                        <w:rPr>
                          <w:noProof/>
                          <w:color w:val="auto"/>
                          <w:lang w:val="en-US"/>
                        </w:rPr>
                      </w:pPr>
                      <w:r>
                        <w:t xml:space="preserve">Figure </w:t>
                      </w:r>
                      <w:r>
                        <w:fldChar w:fldCharType="begin"/>
                      </w:r>
                      <w:r>
                        <w:instrText xml:space="preserve"> SEQ Figure \* ARABIC </w:instrText>
                      </w:r>
                      <w:r>
                        <w:fldChar w:fldCharType="separate"/>
                      </w:r>
                      <w:r w:rsidR="00FE5842">
                        <w:rPr>
                          <w:noProof/>
                        </w:rPr>
                        <w:t>1</w:t>
                      </w:r>
                      <w:r>
                        <w:fldChar w:fldCharType="end"/>
                      </w:r>
                    </w:p>
                  </w:txbxContent>
                </v:textbox>
                <w10:wrap type="square"/>
              </v:shape>
            </w:pict>
          </mc:Fallback>
        </mc:AlternateContent>
      </w:r>
      <w:r w:rsidR="00E94677">
        <w:rPr>
          <w:noProof/>
        </w:rPr>
        <w:drawing>
          <wp:anchor distT="0" distB="0" distL="114300" distR="114300" simplePos="0" relativeHeight="251693056" behindDoc="0" locked="0" layoutInCell="1" allowOverlap="1" wp14:anchorId="33FEE8FC" wp14:editId="1E1FFE35">
            <wp:simplePos x="0" y="0"/>
            <wp:positionH relativeFrom="column">
              <wp:posOffset>-130175</wp:posOffset>
            </wp:positionH>
            <wp:positionV relativeFrom="paragraph">
              <wp:posOffset>5562231</wp:posOffset>
            </wp:positionV>
            <wp:extent cx="5035550" cy="2158365"/>
            <wp:effectExtent l="0" t="0" r="0" b="0"/>
            <wp:wrapSquare wrapText="bothSides"/>
            <wp:docPr id="1623988431" name="Picture 9" descr="A graph with green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83779" name="Picture 9" descr="A graph with green dot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35550" cy="2158365"/>
                    </a:xfrm>
                    <a:prstGeom prst="rect">
                      <a:avLst/>
                    </a:prstGeom>
                  </pic:spPr>
                </pic:pic>
              </a:graphicData>
            </a:graphic>
            <wp14:sizeRelH relativeFrom="page">
              <wp14:pctWidth>0</wp14:pctWidth>
            </wp14:sizeRelH>
            <wp14:sizeRelV relativeFrom="page">
              <wp14:pctHeight>0</wp14:pctHeight>
            </wp14:sizeRelV>
          </wp:anchor>
        </w:drawing>
      </w:r>
      <w:r w:rsidR="00E94677">
        <w:t xml:space="preserve">For each observed step, 15 random steps were generated using the </w:t>
      </w:r>
      <w:r w:rsidR="00E94677">
        <w:rPr>
          <w:rStyle w:val="HTMLCode"/>
          <w:rFonts w:eastAsiaTheme="minorHAnsi"/>
        </w:rPr>
        <w:t>amt</w:t>
      </w:r>
      <w:r w:rsidR="00E94677">
        <w:t xml:space="preserve"> package in R (Signer et al. 2019). Step lengths were </w:t>
      </w:r>
      <w:proofErr w:type="spellStart"/>
      <w:r w:rsidR="00E94677">
        <w:t>modeled</w:t>
      </w:r>
      <w:proofErr w:type="spellEnd"/>
      <w:r w:rsidR="00E94677">
        <w:t xml:space="preserve"> using a gamma distribution, and turning angles were </w:t>
      </w:r>
      <w:proofErr w:type="spellStart"/>
      <w:r w:rsidR="00E94677">
        <w:t>modeled</w:t>
      </w:r>
      <w:proofErr w:type="spellEnd"/>
      <w:r w:rsidR="00E94677">
        <w:t xml:space="preserve"> using a von Mises distribution, both standard choices for animal movement </w:t>
      </w:r>
      <w:proofErr w:type="spellStart"/>
      <w:r w:rsidR="00E94677">
        <w:t>modeling</w:t>
      </w:r>
      <w:proofErr w:type="spellEnd"/>
      <w:r w:rsidR="00E94677">
        <w:t xml:space="preserve"> (</w:t>
      </w:r>
      <w:proofErr w:type="spellStart"/>
      <w:r w:rsidR="00E94677">
        <w:t>Avgar</w:t>
      </w:r>
      <w:proofErr w:type="spellEnd"/>
      <w:r w:rsidR="00E94677">
        <w:t xml:space="preserve"> et al. 2016). Distributions were first fitted separately for each stratum, thereby estimating step-length and turning-angle distributions at the population level, with each stratum treated as a distinct population. This approach was adopted because moose inhabiting the boreal strata exhibit different morphology and movement </w:t>
      </w:r>
      <w:proofErr w:type="spellStart"/>
      <w:r w:rsidR="00E94677">
        <w:t>behaviors</w:t>
      </w:r>
      <w:proofErr w:type="spellEnd"/>
      <w:r w:rsidR="00E94677">
        <w:t xml:space="preserve"> compared to those in the temperate stratum, as reflected in their respective fitted step-length distributions.</w:t>
      </w:r>
      <w:r w:rsidR="00E94677" w:rsidRPr="00E94677">
        <w:t xml:space="preserve"> </w:t>
      </w:r>
      <w:r w:rsidR="00E94677">
        <w:t>Fitting movement distributions at the population rather than the individual level facilitated the adjustment of the selection-free movement kernel to the actual movement kernel, resulting in gamma and von Mises distribution parameters specific to each stratum (Forrest et al. 2025).</w:t>
      </w:r>
    </w:p>
    <w:p w14:paraId="1E420197" w14:textId="71FB1D92" w:rsidR="00CD153A" w:rsidRDefault="00E94677" w:rsidP="00C976E0">
      <w:pPr>
        <w:ind w:firstLine="0"/>
        <w:rPr>
          <w:lang w:val="en-US"/>
        </w:rPr>
      </w:pPr>
      <w:r>
        <w:rPr>
          <w:noProof/>
        </w:rPr>
        <mc:AlternateContent>
          <mc:Choice Requires="wps">
            <w:drawing>
              <wp:anchor distT="0" distB="0" distL="114300" distR="114300" simplePos="0" relativeHeight="251697152" behindDoc="0" locked="0" layoutInCell="1" allowOverlap="1" wp14:anchorId="2A163726" wp14:editId="45BE8E60">
                <wp:simplePos x="0" y="0"/>
                <wp:positionH relativeFrom="column">
                  <wp:posOffset>-132281</wp:posOffset>
                </wp:positionH>
                <wp:positionV relativeFrom="paragraph">
                  <wp:posOffset>2370655</wp:posOffset>
                </wp:positionV>
                <wp:extent cx="5035550" cy="635"/>
                <wp:effectExtent l="0" t="0" r="0" b="0"/>
                <wp:wrapSquare wrapText="bothSides"/>
                <wp:docPr id="1516759370" name="Text Box 1"/>
                <wp:cNvGraphicFramePr/>
                <a:graphic xmlns:a="http://schemas.openxmlformats.org/drawingml/2006/main">
                  <a:graphicData uri="http://schemas.microsoft.com/office/word/2010/wordprocessingShape">
                    <wps:wsp>
                      <wps:cNvSpPr txBox="1"/>
                      <wps:spPr>
                        <a:xfrm>
                          <a:off x="0" y="0"/>
                          <a:ext cx="5035550" cy="635"/>
                        </a:xfrm>
                        <a:prstGeom prst="rect">
                          <a:avLst/>
                        </a:prstGeom>
                        <a:solidFill>
                          <a:prstClr val="white"/>
                        </a:solidFill>
                        <a:ln>
                          <a:noFill/>
                        </a:ln>
                      </wps:spPr>
                      <wps:txbx>
                        <w:txbxContent>
                          <w:p w14:paraId="3025A62F" w14:textId="05BFCC44" w:rsidR="00FE5842" w:rsidRPr="00350974" w:rsidRDefault="00FE5842" w:rsidP="00FE5842">
                            <w:pPr>
                              <w:pStyle w:val="Caption"/>
                              <w:rPr>
                                <w:noProof/>
                              </w:rPr>
                            </w:pPr>
                            <w:r>
                              <w:t xml:space="preserve">Figure </w:t>
                            </w:r>
                            <w:r>
                              <w:fldChar w:fldCharType="begin"/>
                            </w:r>
                            <w:r>
                              <w:instrText xml:space="preserve"> SEQ Figure \* ARABIC </w:instrText>
                            </w:r>
                            <w:r>
                              <w:fldChar w:fldCharType="separate"/>
                            </w:r>
                            <w:r>
                              <w:rPr>
                                <w:noProof/>
                              </w:rPr>
                              <w:t>2</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163726" id="_x0000_s1031" type="#_x0000_t202" style="position:absolute;margin-left:-10.4pt;margin-top:186.65pt;width:396.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" stroked="f">
                <v:textbox style="mso-fit-shape-to-text:t" inset="0,0,0,0">
                  <w:txbxContent>
                    <w:p w14:paraId="3025A62F" w14:textId="05BFCC44" w:rsidR="00FE5842" w:rsidRPr="00350974" w:rsidRDefault="00FE5842" w:rsidP="00FE5842">
                      <w:pPr>
                        <w:pStyle w:val="Caption"/>
                        <w:rPr>
                          <w:noProof/>
                        </w:rPr>
                      </w:pPr>
                      <w:r>
                        <w:t xml:space="preserve">Figure </w:t>
                      </w:r>
                      <w:r>
                        <w:fldChar w:fldCharType="begin"/>
                      </w:r>
                      <w:r>
                        <w:instrText xml:space="preserve"> SEQ Figure \* ARABIC </w:instrText>
                      </w:r>
                      <w:r>
                        <w:fldChar w:fldCharType="separate"/>
                      </w:r>
                      <w:r>
                        <w:rPr>
                          <w:noProof/>
                        </w:rPr>
                        <w:t>2</w:t>
                      </w:r>
                      <w:r>
                        <w:fldChar w:fldCharType="end"/>
                      </w:r>
                    </w:p>
                  </w:txbxContent>
                </v:textbox>
                <w10:wrap type="square"/>
              </v:shape>
            </w:pict>
          </mc:Fallback>
        </mc:AlternateContent>
      </w:r>
    </w:p>
    <w:p w14:paraId="4818743D" w14:textId="2224B008" w:rsidR="00E94677" w:rsidRDefault="00E94677" w:rsidP="006E7049">
      <w:pPr>
        <w:ind w:firstLine="0"/>
        <w:rPr>
          <w:lang w:val="en-US"/>
        </w:rPr>
      </w:pPr>
    </w:p>
    <w:p w14:paraId="79A6887F" w14:textId="284670DF" w:rsidR="00652DE6" w:rsidRPr="00652DE6" w:rsidRDefault="006E7049" w:rsidP="00652DE6">
      <w:pPr>
        <w:pStyle w:val="Heading2"/>
      </w:pPr>
      <w:r>
        <w:lastRenderedPageBreak/>
        <w:t>Sampling Geographical Covariates</w:t>
      </w:r>
    </w:p>
    <w:p w14:paraId="03EF332A" w14:textId="74ED6DE3" w:rsidR="0087494C" w:rsidRDefault="0087494C" w:rsidP="006E7049">
      <w:pPr>
        <w:ind w:firstLine="0"/>
      </w:pPr>
      <w:r>
        <w:t xml:space="preserve">Each localization was annotated with a set of geographical covariates hypothesized to influence moose movement </w:t>
      </w:r>
      <w:proofErr w:type="spellStart"/>
      <w:r>
        <w:t>behavior</w:t>
      </w:r>
      <w:proofErr w:type="spellEnd"/>
      <w:r>
        <w:t xml:space="preserve"> during heatwaves. Covariates were selected either because they represented potential points of attraction, such as dense forests and clear-cut areas providing </w:t>
      </w:r>
      <w:proofErr w:type="spellStart"/>
      <w:r>
        <w:t>favorable</w:t>
      </w:r>
      <w:proofErr w:type="spellEnd"/>
      <w:r>
        <w:t xml:space="preserve"> foraging conditions, or potential points of repulsion, such as rugged terrain. An overview of the covariates included in the analysis is provided in Table 1.</w:t>
      </w:r>
    </w:p>
    <w:p w14:paraId="3D637B9E" w14:textId="6234E421" w:rsidR="0087494C" w:rsidRDefault="0087494C" w:rsidP="006E7049">
      <w:pPr>
        <w:ind w:firstLine="0"/>
      </w:pPr>
    </w:p>
    <w:p w14:paraId="71DDD8E7" w14:textId="386D9D45" w:rsidR="0087494C" w:rsidRPr="0087494C" w:rsidRDefault="0087494C" w:rsidP="0087494C">
      <w:pPr>
        <w:ind w:firstLine="0"/>
        <w:rPr>
          <w:lang w:val="en-NL"/>
        </w:rPr>
      </w:pPr>
      <w:r>
        <w:t>Land use data were obtained from the Swedish Environmental Protection Agency's National Land Cover Database. Two datasets were used: one from 2003 with a spatial resolution of 25 m × 25 m, and one from 2018 onward with a spatial resolution of 10 m × 10 m. Land use categories were simplified into eight classes: coniferous forest, deciduous and mixed forest, clear-cut and young forest, low-mountain forest, wetlands, open areas, water bodies, and anthropogenic land. Because the land use data represented snapshots in time, forestry changes that occurred after the publication dates of these datasets would not be captured, despite the importance of clear-cuts as foraging habitats for moose. To address this, forest felling data from the Swedish Forest Agency were incorporated to manually update the land use maps. Localizations that occurred within ten years after a recorded felling event were reassigned to the "clear-cut and young forest" land use class.</w:t>
      </w:r>
      <w:r w:rsidRPr="0087494C">
        <w:rPr>
          <w:rFonts w:eastAsia="Times New Roman" w:cs="Times New Roman"/>
          <w:lang w:val="en-NL" w:eastAsia="en-GB"/>
        </w:rPr>
        <w:t xml:space="preserve"> </w:t>
      </w:r>
      <w:r w:rsidRPr="0087494C">
        <w:rPr>
          <w:lang w:val="en-NL"/>
        </w:rPr>
        <w:t>The average distribution of land use classes used by moose in each stratum between June and September is shown in Figure X. Based on these distributions, it was observed that moose predominantly utilized three to four specific habitat types per stratum. Therefore, for each stratum, only these commonly used habitat classes were retained for modeling, while the remaining classes were combined into a single "other" category. This step was necessary to meet the requirements of the two-</w:t>
      </w:r>
      <w:r w:rsidRPr="0087494C">
        <w:rPr>
          <w:lang w:val="en-US"/>
        </w:rPr>
        <w:t xml:space="preserve">stage SSF </w:t>
      </w:r>
      <w:r w:rsidRPr="0087494C">
        <w:rPr>
          <w:lang w:val="en-NL"/>
        </w:rPr>
        <w:t>modeling approach, which assumes that each individual animal has visited each habitat class included in the model at least once.</w:t>
      </w:r>
    </w:p>
    <w:p w14:paraId="5CFA1269" w14:textId="3E0151FC" w:rsidR="003D2A5E" w:rsidRDefault="003D2A5E" w:rsidP="006E7049">
      <w:pPr>
        <w:ind w:firstLine="0"/>
        <w:rPr>
          <w:lang w:val="en-NL"/>
        </w:rPr>
      </w:pPr>
    </w:p>
    <w:p w14:paraId="3F178916" w14:textId="5FE94BE9" w:rsidR="008C3D6C" w:rsidRDefault="008C3D6C" w:rsidP="006E7049">
      <w:pPr>
        <w:ind w:firstLine="0"/>
        <w:rPr>
          <w:lang w:val="en-NL"/>
        </w:rPr>
      </w:pPr>
      <w:r w:rsidRPr="00000C18">
        <w:rPr>
          <w:noProof/>
        </w:rPr>
        <w:lastRenderedPageBreak/>
        <w:drawing>
          <wp:anchor distT="0" distB="0" distL="114300" distR="114300" simplePos="0" relativeHeight="251703296" behindDoc="0" locked="0" layoutInCell="1" allowOverlap="1" wp14:anchorId="1412225B" wp14:editId="16BCC870">
            <wp:simplePos x="0" y="0"/>
            <wp:positionH relativeFrom="column">
              <wp:posOffset>0</wp:posOffset>
            </wp:positionH>
            <wp:positionV relativeFrom="paragraph">
              <wp:posOffset>207645</wp:posOffset>
            </wp:positionV>
            <wp:extent cx="5035550" cy="5193665"/>
            <wp:effectExtent l="0" t="0" r="0" b="0"/>
            <wp:wrapTopAndBottom/>
            <wp:docPr id="69821150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11506" name="Picture 1" descr="A screenshot of a graph&#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035550" cy="5193665"/>
                    </a:xfrm>
                    <a:prstGeom prst="rect">
                      <a:avLst/>
                    </a:prstGeom>
                  </pic:spPr>
                </pic:pic>
              </a:graphicData>
            </a:graphic>
            <wp14:sizeRelH relativeFrom="page">
              <wp14:pctWidth>0</wp14:pctWidth>
            </wp14:sizeRelH>
            <wp14:sizeRelV relativeFrom="page">
              <wp14:pctHeight>0</wp14:pctHeight>
            </wp14:sizeRelV>
          </wp:anchor>
        </w:drawing>
      </w:r>
    </w:p>
    <w:p w14:paraId="3506CF8D" w14:textId="4C9D975E" w:rsidR="008C3D6C" w:rsidRDefault="00B5414E" w:rsidP="006E7049">
      <w:pPr>
        <w:ind w:firstLine="0"/>
      </w:pPr>
      <w:r>
        <w:t># TODO missing legend</w:t>
      </w:r>
    </w:p>
    <w:p w14:paraId="2308DD4E" w14:textId="77777777" w:rsidR="00B5414E" w:rsidRDefault="00B5414E" w:rsidP="006E7049">
      <w:pPr>
        <w:ind w:firstLine="0"/>
      </w:pPr>
    </w:p>
    <w:p w14:paraId="6AC6B31C" w14:textId="3BCF8407" w:rsidR="0087494C" w:rsidRDefault="0087494C" w:rsidP="006E7049">
      <w:pPr>
        <w:ind w:firstLine="0"/>
      </w:pPr>
      <w:r>
        <w:t xml:space="preserve">In addition to land use, proximity to water sources was included as a covariate to investigate whether moose preferentially moved closer to water during heatwave conditions. A continuous raster layer of distances to the nearest water source was generated by applying the Proximity (Raster Distance) tool in QGIS to the water bodies layer derived from the land use map. Elevation was also included as an environmental covariate. Elevation data were obtained from </w:t>
      </w:r>
      <w:proofErr w:type="spellStart"/>
      <w:r>
        <w:t>Lantmäteriet</w:t>
      </w:r>
      <w:proofErr w:type="spellEnd"/>
      <w:r>
        <w:t xml:space="preserve"> (the Swedish mapping authority) at a spatial resolution of 50 m × 50 m. From these data, a terrain ruggedness index (TRI) was calculated following the method described by Riley et al. (1999) to quantify topographic heterogeneity, which could influence movement costs and habitat selection.</w:t>
      </w:r>
    </w:p>
    <w:p w14:paraId="32ED08AD" w14:textId="503FDF70" w:rsidR="00C72750" w:rsidRDefault="00C72750" w:rsidP="006E7049">
      <w:pPr>
        <w:ind w:firstLine="0"/>
      </w:pPr>
    </w:p>
    <w:p w14:paraId="28A52127" w14:textId="00C65A97" w:rsidR="00C72750" w:rsidRDefault="00C72750" w:rsidP="006E7049">
      <w:pPr>
        <w:ind w:firstLine="0"/>
      </w:pPr>
    </w:p>
    <w:p w14:paraId="7451DFEF" w14:textId="3C4E401D" w:rsidR="00381BC3" w:rsidRDefault="00381BC3" w:rsidP="006E7049">
      <w:pPr>
        <w:ind w:firstLine="0"/>
      </w:pPr>
    </w:p>
    <w:p w14:paraId="7084BA36" w14:textId="3ACF4238" w:rsidR="006E7049" w:rsidRDefault="006E7049" w:rsidP="006E7049">
      <w:pPr>
        <w:ind w:firstLine="0"/>
      </w:pPr>
    </w:p>
    <w:tbl>
      <w:tblPr>
        <w:tblStyle w:val="TableGrid"/>
        <w:tblW w:w="84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8"/>
        <w:gridCol w:w="1824"/>
        <w:gridCol w:w="1639"/>
        <w:gridCol w:w="3261"/>
      </w:tblGrid>
      <w:tr w:rsidR="006E7049" w14:paraId="42E03643" w14:textId="77777777" w:rsidTr="002A72D8">
        <w:tc>
          <w:tcPr>
            <w:tcW w:w="1748" w:type="dxa"/>
          </w:tcPr>
          <w:p w14:paraId="2EE89823" w14:textId="77777777" w:rsidR="006E7049" w:rsidRPr="00C447BE" w:rsidRDefault="006E7049" w:rsidP="002A72D8">
            <w:pPr>
              <w:spacing w:before="240" w:after="240" w:line="240" w:lineRule="auto"/>
              <w:ind w:firstLine="0"/>
              <w:jc w:val="center"/>
              <w:rPr>
                <w:b/>
                <w:bCs/>
              </w:rPr>
            </w:pPr>
            <w:r w:rsidRPr="00C447BE">
              <w:rPr>
                <w:b/>
                <w:bCs/>
              </w:rPr>
              <w:t>Name</w:t>
            </w:r>
          </w:p>
        </w:tc>
        <w:tc>
          <w:tcPr>
            <w:tcW w:w="1824" w:type="dxa"/>
            <w:shd w:val="clear" w:color="auto" w:fill="F2F2F2" w:themeFill="background1" w:themeFillShade="F2"/>
          </w:tcPr>
          <w:p w14:paraId="2C214D8F" w14:textId="77777777" w:rsidR="006E7049" w:rsidRPr="00C447BE" w:rsidRDefault="006E7049" w:rsidP="002A72D8">
            <w:pPr>
              <w:spacing w:before="240" w:after="240" w:line="240" w:lineRule="auto"/>
              <w:ind w:firstLine="0"/>
              <w:jc w:val="center"/>
              <w:rPr>
                <w:b/>
                <w:bCs/>
              </w:rPr>
            </w:pPr>
            <w:r w:rsidRPr="00C447BE">
              <w:rPr>
                <w:b/>
                <w:bCs/>
              </w:rPr>
              <w:t>Spatial Resolution</w:t>
            </w:r>
          </w:p>
        </w:tc>
        <w:tc>
          <w:tcPr>
            <w:tcW w:w="1639" w:type="dxa"/>
          </w:tcPr>
          <w:p w14:paraId="14A92E6F" w14:textId="77777777" w:rsidR="006E7049" w:rsidRPr="00C447BE" w:rsidRDefault="006E7049" w:rsidP="002A72D8">
            <w:pPr>
              <w:spacing w:before="240" w:after="240" w:line="240" w:lineRule="auto"/>
              <w:ind w:firstLine="0"/>
              <w:jc w:val="center"/>
              <w:rPr>
                <w:b/>
                <w:bCs/>
              </w:rPr>
            </w:pPr>
            <w:r w:rsidRPr="00C447BE">
              <w:rPr>
                <w:b/>
                <w:bCs/>
              </w:rPr>
              <w:t>Year Origin</w:t>
            </w:r>
          </w:p>
        </w:tc>
        <w:tc>
          <w:tcPr>
            <w:tcW w:w="3261" w:type="dxa"/>
            <w:shd w:val="clear" w:color="auto" w:fill="F2F2F2" w:themeFill="background1" w:themeFillShade="F2"/>
          </w:tcPr>
          <w:p w14:paraId="396716BD" w14:textId="77777777" w:rsidR="006E7049" w:rsidRPr="00C447BE" w:rsidRDefault="006E7049" w:rsidP="002A72D8">
            <w:pPr>
              <w:spacing w:before="240" w:after="240" w:line="240" w:lineRule="auto"/>
              <w:ind w:firstLine="0"/>
              <w:jc w:val="center"/>
              <w:rPr>
                <w:b/>
                <w:bCs/>
              </w:rPr>
            </w:pPr>
            <w:r w:rsidRPr="00C447BE">
              <w:rPr>
                <w:b/>
                <w:bCs/>
              </w:rPr>
              <w:t>Source</w:t>
            </w:r>
          </w:p>
        </w:tc>
      </w:tr>
      <w:tr w:rsidR="006E7049" w14:paraId="2FD055D1" w14:textId="77777777" w:rsidTr="002A72D8">
        <w:tc>
          <w:tcPr>
            <w:tcW w:w="1748" w:type="dxa"/>
          </w:tcPr>
          <w:p w14:paraId="2E8E8DDE" w14:textId="77777777" w:rsidR="006E7049" w:rsidRDefault="006E7049" w:rsidP="00564560">
            <w:pPr>
              <w:ind w:firstLine="0"/>
            </w:pPr>
            <w:r>
              <w:t>Land use</w:t>
            </w:r>
          </w:p>
        </w:tc>
        <w:tc>
          <w:tcPr>
            <w:tcW w:w="1824" w:type="dxa"/>
            <w:shd w:val="clear" w:color="auto" w:fill="F2F2F2" w:themeFill="background1" w:themeFillShade="F2"/>
          </w:tcPr>
          <w:p w14:paraId="2DE55C36" w14:textId="77777777" w:rsidR="006E7049" w:rsidRDefault="006E7049" w:rsidP="00564560">
            <w:pPr>
              <w:ind w:firstLine="0"/>
            </w:pPr>
            <w:r>
              <w:t>25m x 25m &amp; 10m x 10m</w:t>
            </w:r>
          </w:p>
        </w:tc>
        <w:tc>
          <w:tcPr>
            <w:tcW w:w="1639" w:type="dxa"/>
          </w:tcPr>
          <w:p w14:paraId="530F3FEF" w14:textId="77777777" w:rsidR="006E7049" w:rsidRDefault="006E7049" w:rsidP="00564560">
            <w:pPr>
              <w:ind w:firstLine="0"/>
            </w:pPr>
            <w:r>
              <w:t>2003 &amp; 2018 (continuously updated)</w:t>
            </w:r>
          </w:p>
        </w:tc>
        <w:tc>
          <w:tcPr>
            <w:tcW w:w="3261" w:type="dxa"/>
            <w:shd w:val="clear" w:color="auto" w:fill="F2F2F2" w:themeFill="background1" w:themeFillShade="F2"/>
          </w:tcPr>
          <w:p w14:paraId="402222D0" w14:textId="77777777" w:rsidR="006E7049" w:rsidRDefault="006E7049" w:rsidP="00564560">
            <w:pPr>
              <w:ind w:firstLine="0"/>
            </w:pPr>
            <w:r w:rsidRPr="00366A3E">
              <w:t>The Swedish Environmental Protection Agency</w:t>
            </w:r>
            <w:r w:rsidR="009D6042">
              <w:t>, simplified into 7 classes.</w:t>
            </w:r>
          </w:p>
          <w:p w14:paraId="0B149622" w14:textId="713AEB6B" w:rsidR="002A72D8" w:rsidRDefault="002A72D8" w:rsidP="00564560">
            <w:pPr>
              <w:ind w:firstLine="0"/>
            </w:pPr>
          </w:p>
        </w:tc>
      </w:tr>
      <w:tr w:rsidR="006E7049" w14:paraId="4B4296A9" w14:textId="77777777" w:rsidTr="002A72D8">
        <w:tc>
          <w:tcPr>
            <w:tcW w:w="1748" w:type="dxa"/>
          </w:tcPr>
          <w:p w14:paraId="667906FE" w14:textId="77777777" w:rsidR="006E7049" w:rsidRDefault="006E7049" w:rsidP="00564560">
            <w:pPr>
              <w:ind w:firstLine="0"/>
            </w:pPr>
            <w:r>
              <w:t>Elevation</w:t>
            </w:r>
          </w:p>
          <w:p w14:paraId="4C0E36D5" w14:textId="77777777" w:rsidR="006E7049" w:rsidRDefault="006E7049" w:rsidP="00564560">
            <w:pPr>
              <w:ind w:firstLine="0"/>
            </w:pPr>
          </w:p>
        </w:tc>
        <w:tc>
          <w:tcPr>
            <w:tcW w:w="1824" w:type="dxa"/>
            <w:shd w:val="clear" w:color="auto" w:fill="F2F2F2" w:themeFill="background1" w:themeFillShade="F2"/>
          </w:tcPr>
          <w:p w14:paraId="585A6D2F" w14:textId="77777777" w:rsidR="006E7049" w:rsidRDefault="006E7049" w:rsidP="00564560">
            <w:pPr>
              <w:ind w:firstLine="0"/>
            </w:pPr>
            <w:r>
              <w:t>50m x 50m</w:t>
            </w:r>
          </w:p>
        </w:tc>
        <w:tc>
          <w:tcPr>
            <w:tcW w:w="1639" w:type="dxa"/>
          </w:tcPr>
          <w:p w14:paraId="201B7BD1" w14:textId="77777777" w:rsidR="006E7049" w:rsidRDefault="006E7049" w:rsidP="00564560">
            <w:pPr>
              <w:ind w:firstLine="0"/>
            </w:pPr>
            <w:r>
              <w:t>2015</w:t>
            </w:r>
          </w:p>
        </w:tc>
        <w:tc>
          <w:tcPr>
            <w:tcW w:w="3261" w:type="dxa"/>
            <w:shd w:val="clear" w:color="auto" w:fill="F2F2F2" w:themeFill="background1" w:themeFillShade="F2"/>
          </w:tcPr>
          <w:p w14:paraId="5969CF4D" w14:textId="77777777" w:rsidR="006E7049" w:rsidRDefault="006E7049" w:rsidP="00564560">
            <w:pPr>
              <w:ind w:firstLine="0"/>
            </w:pPr>
            <w:proofErr w:type="spellStart"/>
            <w:r w:rsidRPr="00366A3E">
              <w:t>Lantmäteriet</w:t>
            </w:r>
            <w:proofErr w:type="spellEnd"/>
          </w:p>
        </w:tc>
      </w:tr>
      <w:tr w:rsidR="006E7049" w14:paraId="34D162A0" w14:textId="77777777" w:rsidTr="002A72D8">
        <w:tc>
          <w:tcPr>
            <w:tcW w:w="1748" w:type="dxa"/>
          </w:tcPr>
          <w:p w14:paraId="549ABB7E" w14:textId="77777777" w:rsidR="006E7049" w:rsidRPr="00366A3E" w:rsidRDefault="006E7049" w:rsidP="00564560">
            <w:pPr>
              <w:ind w:firstLine="0"/>
              <w:rPr>
                <w:lang w:val="en-NL"/>
              </w:rPr>
            </w:pPr>
            <w:r>
              <w:rPr>
                <w:lang w:val="en-NL"/>
              </w:rPr>
              <w:t>Terrain R</w:t>
            </w:r>
            <w:r w:rsidRPr="00366A3E">
              <w:rPr>
                <w:lang w:val="en-NL"/>
              </w:rPr>
              <w:t>uggedness</w:t>
            </w:r>
          </w:p>
          <w:p w14:paraId="4F17B268" w14:textId="77777777" w:rsidR="006E7049" w:rsidRDefault="006E7049" w:rsidP="00564560">
            <w:pPr>
              <w:ind w:firstLine="0"/>
            </w:pPr>
            <w:r>
              <w:t xml:space="preserve">Index </w:t>
            </w:r>
            <w:r w:rsidRPr="00FE0D35">
              <w:t>(Riley et al.</w:t>
            </w:r>
            <w:r>
              <w:t xml:space="preserve">, </w:t>
            </w:r>
            <w:r w:rsidRPr="00FE0D35">
              <w:t>1999)</w:t>
            </w:r>
            <w:r>
              <w:t xml:space="preserve"> </w:t>
            </w:r>
          </w:p>
          <w:p w14:paraId="5B240D41" w14:textId="77777777" w:rsidR="006E7049" w:rsidRDefault="006E7049" w:rsidP="00564560">
            <w:pPr>
              <w:ind w:firstLine="0"/>
            </w:pPr>
          </w:p>
        </w:tc>
        <w:tc>
          <w:tcPr>
            <w:tcW w:w="1824" w:type="dxa"/>
            <w:shd w:val="clear" w:color="auto" w:fill="F2F2F2" w:themeFill="background1" w:themeFillShade="F2"/>
          </w:tcPr>
          <w:p w14:paraId="111D6FC7" w14:textId="77777777" w:rsidR="006E7049" w:rsidRDefault="006E7049" w:rsidP="00564560">
            <w:pPr>
              <w:ind w:firstLine="0"/>
            </w:pPr>
            <w:r>
              <w:t>50m x 50m</w:t>
            </w:r>
          </w:p>
        </w:tc>
        <w:tc>
          <w:tcPr>
            <w:tcW w:w="1639" w:type="dxa"/>
          </w:tcPr>
          <w:p w14:paraId="3155CDC1" w14:textId="77777777" w:rsidR="006E7049" w:rsidRDefault="006E7049" w:rsidP="00564560">
            <w:pPr>
              <w:ind w:firstLine="0"/>
            </w:pPr>
            <w:r>
              <w:t>2015</w:t>
            </w:r>
          </w:p>
        </w:tc>
        <w:tc>
          <w:tcPr>
            <w:tcW w:w="3261" w:type="dxa"/>
            <w:shd w:val="clear" w:color="auto" w:fill="F2F2F2" w:themeFill="background1" w:themeFillShade="F2"/>
          </w:tcPr>
          <w:p w14:paraId="43C34240" w14:textId="77777777" w:rsidR="006E7049" w:rsidRDefault="006E7049" w:rsidP="00564560">
            <w:pPr>
              <w:ind w:firstLine="0"/>
            </w:pPr>
            <w:r>
              <w:t>Derived from DEM (</w:t>
            </w:r>
            <w:proofErr w:type="spellStart"/>
            <w:r w:rsidRPr="00366A3E">
              <w:t>Lantmäteriet</w:t>
            </w:r>
            <w:proofErr w:type="spellEnd"/>
            <w:r>
              <w:t xml:space="preserve">) </w:t>
            </w:r>
          </w:p>
        </w:tc>
      </w:tr>
      <w:tr w:rsidR="006E7049" w14:paraId="1E135C0A" w14:textId="77777777" w:rsidTr="002A72D8">
        <w:tc>
          <w:tcPr>
            <w:tcW w:w="1748" w:type="dxa"/>
          </w:tcPr>
          <w:p w14:paraId="5FC151A4" w14:textId="77777777" w:rsidR="006E7049" w:rsidRDefault="006E7049" w:rsidP="00564560">
            <w:pPr>
              <w:ind w:firstLine="0"/>
              <w:rPr>
                <w:lang w:val="nl-NL"/>
              </w:rPr>
            </w:pPr>
            <w:proofErr w:type="spellStart"/>
            <w:r>
              <w:rPr>
                <w:lang w:val="nl-NL"/>
              </w:rPr>
              <w:t>Distance</w:t>
            </w:r>
            <w:proofErr w:type="spellEnd"/>
            <w:r>
              <w:rPr>
                <w:lang w:val="nl-NL"/>
              </w:rPr>
              <w:t xml:space="preserve"> </w:t>
            </w:r>
            <w:proofErr w:type="spellStart"/>
            <w:r>
              <w:rPr>
                <w:lang w:val="nl-NL"/>
              </w:rPr>
              <w:t>to</w:t>
            </w:r>
            <w:proofErr w:type="spellEnd"/>
            <w:r>
              <w:rPr>
                <w:lang w:val="nl-NL"/>
              </w:rPr>
              <w:t xml:space="preserve"> Water</w:t>
            </w:r>
          </w:p>
          <w:p w14:paraId="1665DF4A" w14:textId="77777777" w:rsidR="006E7049" w:rsidRPr="00366A3E" w:rsidRDefault="006E7049" w:rsidP="00564560">
            <w:pPr>
              <w:ind w:firstLine="0"/>
              <w:rPr>
                <w:lang w:val="nl-NL"/>
              </w:rPr>
            </w:pPr>
          </w:p>
        </w:tc>
        <w:tc>
          <w:tcPr>
            <w:tcW w:w="1824" w:type="dxa"/>
            <w:shd w:val="clear" w:color="auto" w:fill="F2F2F2" w:themeFill="background1" w:themeFillShade="F2"/>
          </w:tcPr>
          <w:p w14:paraId="5D33E423" w14:textId="77777777" w:rsidR="006E7049" w:rsidRDefault="006E7049" w:rsidP="00564560">
            <w:pPr>
              <w:ind w:firstLine="0"/>
            </w:pPr>
            <w:r>
              <w:t>25m x 25 m</w:t>
            </w:r>
          </w:p>
        </w:tc>
        <w:tc>
          <w:tcPr>
            <w:tcW w:w="1639" w:type="dxa"/>
          </w:tcPr>
          <w:p w14:paraId="2AC3ECC8" w14:textId="77777777" w:rsidR="006E7049" w:rsidRDefault="006E7049" w:rsidP="00564560">
            <w:pPr>
              <w:ind w:firstLine="0"/>
            </w:pPr>
            <w:r>
              <w:t>2003</w:t>
            </w:r>
          </w:p>
        </w:tc>
        <w:tc>
          <w:tcPr>
            <w:tcW w:w="3261" w:type="dxa"/>
            <w:shd w:val="clear" w:color="auto" w:fill="F2F2F2" w:themeFill="background1" w:themeFillShade="F2"/>
          </w:tcPr>
          <w:p w14:paraId="395F74DF" w14:textId="77CAB685" w:rsidR="006E7049" w:rsidRDefault="006E7049" w:rsidP="00564560">
            <w:pPr>
              <w:ind w:firstLine="0"/>
            </w:pPr>
            <w:r>
              <w:t>Derived from land use</w:t>
            </w:r>
            <w:r w:rsidR="00C46DB3">
              <w:t xml:space="preserve"> (using proximity raster distance in QGIS).</w:t>
            </w:r>
          </w:p>
        </w:tc>
      </w:tr>
    </w:tbl>
    <w:p w14:paraId="38944682" w14:textId="086A201C" w:rsidR="009B46B8" w:rsidRDefault="006E7049" w:rsidP="006E7049">
      <w:pPr>
        <w:pStyle w:val="Caption"/>
      </w:pPr>
      <w:r>
        <w:t xml:space="preserve">Table 1: Geographical covariates used within the step selection </w:t>
      </w:r>
      <w:proofErr w:type="gramStart"/>
      <w:r>
        <w:t>analysis</w:t>
      </w:r>
      <w:proofErr w:type="gramEnd"/>
    </w:p>
    <w:p w14:paraId="42912B68" w14:textId="77777777" w:rsidR="0029008E" w:rsidRPr="0029008E" w:rsidRDefault="0029008E" w:rsidP="0029008E">
      <w:pPr>
        <w:pStyle w:val="Textafterheading"/>
      </w:pPr>
    </w:p>
    <w:p w14:paraId="3A0F8DBE" w14:textId="0B0F5AF0" w:rsidR="006E77D4" w:rsidRPr="006E77D4" w:rsidRDefault="00FA099B" w:rsidP="006E77D4">
      <w:pPr>
        <w:pStyle w:val="Heading2"/>
      </w:pPr>
      <w:r>
        <w:t>Sampling Local Weather Through Space-Time Regression Kriging</w:t>
      </w:r>
    </w:p>
    <w:p w14:paraId="564B006D" w14:textId="2DAE7CBD" w:rsidR="006E77D4" w:rsidRDefault="002A5B22" w:rsidP="00DA46AD">
      <w:pPr>
        <w:pStyle w:val="Textafterheading"/>
      </w:pPr>
      <w:r w:rsidRPr="002A5B22">
        <w:t>To assess the effects of temperature extremes at fine spatial scales, several options for obtaining temperature data were considered: collar-derived sensors, the nearest weather station, and spatial interpolation methods. Collar-derived temperature data were ultimately rejected, as these sensors can produce outliers due to influences such as solar radiation, body heat, and wind exposure, limiting their interpretability for fine-scale environmental analysis. Although the use of the nearest weather station was also evaluated, this method was deemed inadequate for alpine and mountainous areas, where temperature varies strongly with elevation and local topography. As a result, space-time regression kriging was selected as the most suitable interpolation method. This approach allows for the incorporation of key predictors such as elevation, latitude, and day of the year, improving the representation of local temperature patterns over both space and time.</w:t>
      </w:r>
    </w:p>
    <w:p w14:paraId="23D52943" w14:textId="77777777" w:rsidR="006E77D4" w:rsidRDefault="006E77D4" w:rsidP="006E77D4">
      <w:pPr>
        <w:pStyle w:val="Heading4"/>
        <w:rPr>
          <w:lang w:val="en-NL"/>
        </w:rPr>
      </w:pPr>
      <w:r w:rsidRPr="006E77D4">
        <w:rPr>
          <w:lang w:val="en-NL"/>
        </w:rPr>
        <w:t>Data Collection and Regression Modeling</w:t>
      </w:r>
    </w:p>
    <w:p w14:paraId="5F89F7B0" w14:textId="11FB54BF" w:rsidR="006E77D4" w:rsidRPr="006E77D4" w:rsidRDefault="006E77D4" w:rsidP="006E77D4">
      <w:pPr>
        <w:pStyle w:val="Textafterheading"/>
        <w:rPr>
          <w:lang w:val="en-NL"/>
        </w:rPr>
      </w:pPr>
      <w:r>
        <w:t xml:space="preserve">Weather data were obtained from the Swedish Meteorological and Hydrological Institute (SMHI) via their publicly available API. A Python package was </w:t>
      </w:r>
      <w:r>
        <w:lastRenderedPageBreak/>
        <w:t xml:space="preserve">developed to request and store weather data automatically in a PostgreSQL database (Appendix 2). Only weather stations with a "good" (G) quality rating, as indicated by the SMHI API, were included. Furthermore, to minimize spatial redundancy, stations located within 100 meters of another station were removed. </w:t>
      </w:r>
      <w:r w:rsidRPr="006E77D4">
        <w:t xml:space="preserve">Space-time regression kriging was implemented in R using the </w:t>
      </w:r>
      <w:proofErr w:type="spellStart"/>
      <w:r w:rsidRPr="006E77D4">
        <w:t>gstat</w:t>
      </w:r>
      <w:proofErr w:type="spellEnd"/>
      <w:r w:rsidRPr="006E77D4">
        <w:t xml:space="preserve"> and spacetime packages, following the methodology described by </w:t>
      </w:r>
      <w:proofErr w:type="spellStart"/>
      <w:r w:rsidRPr="006E77D4">
        <w:t>Sekulić</w:t>
      </w:r>
      <w:proofErr w:type="spellEnd"/>
      <w:r w:rsidRPr="006E77D4">
        <w:t xml:space="preserve"> et al. (2020). The first step involved fitting a regression model to the weather station data collected across all summer seasons within the study period. Explanatory variables included the year of measurement, a second-degree orthogonal polynomial of elevation, and the Geometric Temperature Trend (GTT), a variable that predicts daily mean temperature based on latitude and day of the year (</w:t>
      </w:r>
      <w:proofErr w:type="spellStart"/>
      <w:r w:rsidRPr="006E77D4">
        <w:t>Kilibarda</w:t>
      </w:r>
      <w:proofErr w:type="spellEnd"/>
      <w:r w:rsidRPr="006E77D4">
        <w:t xml:space="preserve"> et al. 2014). This regression model captured the broad spatial and temporal trends in temperature before kriging was applied to model the local residual variation.</w:t>
      </w:r>
    </w:p>
    <w:p w14:paraId="5D375949" w14:textId="7F70802A" w:rsidR="003677A4" w:rsidRPr="003677A4" w:rsidRDefault="00D93331" w:rsidP="003677A4">
      <w:pPr>
        <w:pStyle w:val="Heading4"/>
        <w:rPr>
          <w:lang w:val="en-US"/>
        </w:rPr>
      </w:pPr>
      <w:r>
        <w:rPr>
          <w:lang w:val="en-US"/>
        </w:rPr>
        <w:t>Kriging</w:t>
      </w:r>
      <w:r w:rsidR="006E77D4">
        <w:rPr>
          <w:lang w:val="en-US"/>
        </w:rPr>
        <w:t xml:space="preserve"> Procedure</w:t>
      </w:r>
    </w:p>
    <w:p w14:paraId="64288B06" w14:textId="228E0B1A" w:rsidR="006E77D4" w:rsidRDefault="006E77D4" w:rsidP="006E77D4">
      <w:pPr>
        <w:ind w:firstLine="0"/>
        <w:rPr>
          <w:lang w:val="en-NL"/>
        </w:rPr>
      </w:pPr>
      <w:r w:rsidRPr="006E77D4">
        <w:rPr>
          <w:lang w:val="en-NL"/>
        </w:rPr>
        <w:t>Following regression, space-time kriging was performed on the residuals to capture localized deviations from the large-scale temperature trend. Given the large volume of temperature observations, it was not computationally feasible to generate a single experimental semi-variogram for all available data. Space-time kriging is computationally intensive, with cubic time complexity, meaning that a tenfold increase in data points leads to a thousandfold increase in computation time (Yang et al. 2022). To balance computational feasibility with the need to capture short-term temperature variability, kriging was performed on a weekly basis. Weekly aggregation allowed the model to remain sensitive to short-term fluctuations, such as heatwaves, while ensuring that computational load remained manageable.</w:t>
      </w:r>
      <w:r w:rsidRPr="006E77D4">
        <w:rPr>
          <w:lang w:val="en-US"/>
        </w:rPr>
        <w:t xml:space="preserve"> </w:t>
      </w:r>
      <w:r w:rsidRPr="006E77D4">
        <w:rPr>
          <w:lang w:val="en-NL"/>
        </w:rPr>
        <w:t>Empirical and theoretical variograms were fitted separately for each week based on the residuals of the regression model. A small nugget effect was included to mitigate the screening effect, as some weather stations remained relatively close even after the filtering step (Stein 2002). Kriging was performed directly at the moose localization points rather than across a general prediction grid, targeting the specific locations of interest.</w:t>
      </w:r>
      <w:r w:rsidRPr="006E77D4">
        <w:rPr>
          <w:lang w:val="en-US"/>
        </w:rPr>
        <w:t xml:space="preserve"> </w:t>
      </w:r>
      <w:r w:rsidRPr="006E77D4">
        <w:rPr>
          <w:lang w:val="en-NL"/>
        </w:rPr>
        <w:t>Kriging computations were parallelized using the parabar package and conducted on a virtual machine hosted on DigitalOcean, with 48 CPU cores allocated. The full interpolation process required approximately 24 hours to complete. No unrealistic temperature artifacts were observed in the kriging outputs.</w:t>
      </w:r>
    </w:p>
    <w:p w14:paraId="410C5CCC" w14:textId="424D92E8" w:rsidR="006E77D4" w:rsidRPr="003677A4" w:rsidRDefault="006E77D4" w:rsidP="006E77D4">
      <w:pPr>
        <w:pStyle w:val="Heading4"/>
        <w:rPr>
          <w:lang w:val="en-US"/>
        </w:rPr>
      </w:pPr>
      <w:r>
        <w:rPr>
          <w:lang w:val="en-US"/>
        </w:rPr>
        <w:t>Model Validation</w:t>
      </w:r>
    </w:p>
    <w:p w14:paraId="08E259EA" w14:textId="77777777" w:rsidR="006E77D4" w:rsidRDefault="006E77D4" w:rsidP="006E77D4">
      <w:pPr>
        <w:ind w:firstLine="0"/>
        <w:rPr>
          <w:lang w:val="en-US"/>
        </w:rPr>
      </w:pPr>
      <w:r w:rsidRPr="006E77D4">
        <w:rPr>
          <w:lang w:val="en-NL"/>
        </w:rPr>
        <w:t xml:space="preserve">Model performance was evaluated using K-fold cross-validation. For each week, the weather station data were randomly divided into five folds, creating distinct training and validation sets. This procedure allowed the model to be tested across </w:t>
      </w:r>
      <w:r w:rsidRPr="006E77D4">
        <w:rPr>
          <w:lang w:val="en-NL"/>
        </w:rPr>
        <w:lastRenderedPageBreak/>
        <w:t>both spatial and temporal dimensions, offering a more thorough validation than methods based solely on spatial holdout, such as omitting entire stations. Although SMHI stations varied in their sampling frequency (with some recording hourly and others every three hours), the absence of significant temporal gaps in the data made K-fold cross-validation appropriate.</w:t>
      </w:r>
    </w:p>
    <w:p w14:paraId="0E9CC01E" w14:textId="77777777" w:rsidR="006E77D4" w:rsidRDefault="006E77D4" w:rsidP="006E77D4">
      <w:pPr>
        <w:ind w:firstLine="0"/>
        <w:rPr>
          <w:lang w:val="en-US"/>
        </w:rPr>
      </w:pPr>
    </w:p>
    <w:p w14:paraId="4CD19413" w14:textId="6EA016EF" w:rsidR="006E77D4" w:rsidRPr="006E77D4" w:rsidRDefault="006E77D4" w:rsidP="006E77D4">
      <w:pPr>
        <w:ind w:firstLine="0"/>
        <w:rPr>
          <w:lang w:val="en-NL"/>
        </w:rPr>
      </w:pPr>
      <w:r w:rsidRPr="006E77D4">
        <w:rPr>
          <w:lang w:val="en-NL"/>
        </w:rPr>
        <w:t>A summary of the regression model and kriging validation results is provided in the Results section, while full details are presented in Appendix 1.</w:t>
      </w:r>
    </w:p>
    <w:p w14:paraId="3AD763A8" w14:textId="77777777" w:rsidR="001B7DA3" w:rsidRPr="006E77D4" w:rsidRDefault="001B7DA3" w:rsidP="001B7DA3">
      <w:pPr>
        <w:ind w:firstLine="0"/>
        <w:rPr>
          <w:lang w:val="en-NL"/>
        </w:rPr>
      </w:pPr>
    </w:p>
    <w:p w14:paraId="4656ED31" w14:textId="28FA83BB" w:rsidR="006E7049" w:rsidRDefault="006E7049" w:rsidP="006C5366">
      <w:pPr>
        <w:pStyle w:val="Heading2"/>
        <w:rPr>
          <w:lang w:val="en-US"/>
        </w:rPr>
      </w:pPr>
      <w:r>
        <w:rPr>
          <w:lang w:val="en-US"/>
        </w:rPr>
        <w:t>Step Selection Functions</w:t>
      </w:r>
    </w:p>
    <w:p w14:paraId="04A9C8BE" w14:textId="1E7C2054" w:rsidR="004400F6" w:rsidRDefault="004400F6" w:rsidP="004400F6">
      <w:pPr>
        <w:pStyle w:val="Textafterheading"/>
        <w:rPr>
          <w:lang w:val="en-US"/>
        </w:rPr>
      </w:pPr>
      <w:r>
        <w:t>For each stratum, a Step Selection Function (SSF) model was created to investigate habitat selection by moose. Two separate models were fitted: one based on localizations that occurred during heatwaves and one based on localizations outside of heatwaves. Heatwaves were defined using biological extremes rather than climatological thresholds, as the precise onset of heat stress in moose remains debated [expand on this and provide the sources for the captive moose study]. Specifically, a heatwave was defined as a period of three or more consecutive days in which the daily maximum temperature exceeded the 80th percentile of the available moose temperature data within each stratum.</w:t>
      </w:r>
    </w:p>
    <w:p w14:paraId="521E16E1" w14:textId="28A35EE4" w:rsidR="004400F6" w:rsidRDefault="004400F6" w:rsidP="004400F6">
      <w:pPr>
        <w:pStyle w:val="Heading4"/>
        <w:rPr>
          <w:lang w:val="en-US"/>
        </w:rPr>
      </w:pPr>
      <w:r>
        <w:rPr>
          <w:lang w:val="en-US"/>
        </w:rPr>
        <w:t>Model Covariates</w:t>
      </w:r>
    </w:p>
    <w:p w14:paraId="54A3255B" w14:textId="02078895" w:rsidR="004400F6" w:rsidRDefault="004400F6" w:rsidP="004400F6">
      <w:pPr>
        <w:ind w:firstLine="0"/>
        <w:rPr>
          <w:lang w:val="en-NL"/>
        </w:rPr>
      </w:pPr>
      <w:r w:rsidRPr="004400F6">
        <w:rPr>
          <w:lang w:val="en-NL"/>
        </w:rPr>
        <w:t>Movement-related variables were included to account for the underlying movement process and to construct an integrated step selection function</w:t>
      </w:r>
      <w:r w:rsidR="00554EFB" w:rsidRPr="00554EFB">
        <w:rPr>
          <w:lang w:val="en-US"/>
        </w:rPr>
        <w:t xml:space="preserve"> </w:t>
      </w:r>
      <w:r w:rsidRPr="004400F6">
        <w:rPr>
          <w:lang w:val="en-NL"/>
        </w:rPr>
        <w:t>. These consisted of step length, its logarithm, and turning angle.</w:t>
      </w:r>
      <w:r w:rsidRPr="004400F6">
        <w:rPr>
          <w:lang w:val="en-US"/>
        </w:rPr>
        <w:t xml:space="preserve"> </w:t>
      </w:r>
      <w:r w:rsidRPr="004400F6">
        <w:rPr>
          <w:lang w:val="en-NL"/>
        </w:rPr>
        <w:t>Environmental variables were included at the end of each step and consisted of land use, distance to the nearest water body, and elevation.</w:t>
      </w:r>
      <w:r w:rsidRPr="004400F6">
        <w:rPr>
          <w:lang w:val="en-US"/>
        </w:rPr>
        <w:t xml:space="preserve"> Each of </w:t>
      </w:r>
      <w:r>
        <w:rPr>
          <w:lang w:val="en-US"/>
        </w:rPr>
        <w:t xml:space="preserve">the environmental covariates </w:t>
      </w:r>
      <w:r w:rsidRPr="004400F6">
        <w:rPr>
          <w:lang w:val="en-US"/>
        </w:rPr>
        <w:t>was gi</w:t>
      </w:r>
      <w:r>
        <w:rPr>
          <w:lang w:val="en-US"/>
        </w:rPr>
        <w:t xml:space="preserve">ven an </w:t>
      </w:r>
      <w:r w:rsidRPr="004400F6">
        <w:rPr>
          <w:lang w:val="en-US"/>
        </w:rPr>
        <w:t>interaction</w:t>
      </w:r>
      <w:r w:rsidRPr="004400F6">
        <w:rPr>
          <w:lang w:val="en-NL"/>
        </w:rPr>
        <w:t xml:space="preserve"> with the temperature at the end of the step to investigate how habitat selection varied as a function of thermal conditions.</w:t>
      </w:r>
      <w:r w:rsidRPr="004400F6">
        <w:rPr>
          <w:lang w:val="en-US"/>
        </w:rPr>
        <w:t xml:space="preserve"> </w:t>
      </w:r>
      <w:r w:rsidRPr="004400F6">
        <w:rPr>
          <w:lang w:val="en-NL"/>
        </w:rPr>
        <w:t>End-step temperatures were used instead of start-step temperatures because GPS localizations occurred at relatively coarse temporal intervals of approximately three hours. With such intervals, substantial environmental changes can occur along the step trajectory, making the end-point conditions a better approximation of the microenvironment ultimately selected by the animal. This ensured that modeled selection reflected actual conditions at the chosen location rather than at the beginning of the movement path.</w:t>
      </w:r>
    </w:p>
    <w:p w14:paraId="057F2D78" w14:textId="77777777" w:rsidR="004400F6" w:rsidRPr="004400F6" w:rsidRDefault="004400F6" w:rsidP="004400F6">
      <w:pPr>
        <w:ind w:firstLine="0"/>
        <w:rPr>
          <w:lang w:val="en-NL"/>
        </w:rPr>
      </w:pPr>
    </w:p>
    <w:p w14:paraId="104BEFEA" w14:textId="77777777" w:rsidR="00554EFB" w:rsidRDefault="004400F6" w:rsidP="004400F6">
      <w:pPr>
        <w:ind w:firstLine="0"/>
        <w:rPr>
          <w:lang w:val="en-US"/>
        </w:rPr>
      </w:pPr>
      <w:r w:rsidRPr="004400F6">
        <w:rPr>
          <w:lang w:val="en-NL"/>
        </w:rPr>
        <w:t>In addition to temperature interactions, harmonic terms were included to account for cyclical daily patterns. Two pairs of sine and cosine terms were used to model time-of-day effects</w:t>
      </w:r>
      <w:r w:rsidR="004F509A" w:rsidRPr="004F509A">
        <w:rPr>
          <w:lang w:val="en-US"/>
        </w:rPr>
        <w:t>, one pair for</w:t>
      </w:r>
      <w:r w:rsidR="004F509A">
        <w:rPr>
          <w:lang w:val="en-US"/>
        </w:rPr>
        <w:t xml:space="preserve"> the start of the step and one for the end</w:t>
      </w:r>
      <w:r w:rsidRPr="004400F6">
        <w:rPr>
          <w:lang w:val="en-NL"/>
        </w:rPr>
        <w:t xml:space="preserve">. </w:t>
      </w:r>
      <w:r w:rsidR="00A9053C" w:rsidRPr="00A9053C">
        <w:rPr>
          <w:lang w:val="en-US"/>
        </w:rPr>
        <w:t xml:space="preserve">Following formula </w:t>
      </w:r>
      <w:r w:rsidR="00A9053C">
        <w:rPr>
          <w:lang w:val="en-US"/>
        </w:rPr>
        <w:t xml:space="preserve">2.2 with </w:t>
      </w:r>
      <m:oMath>
        <m:r>
          <w:rPr>
            <w:rFonts w:ascii="Cambria Math" w:hAnsi="Cambria Math"/>
            <w:lang w:val="en-US"/>
          </w:rPr>
          <m:t>j=1</m:t>
        </m:r>
      </m:oMath>
      <w:r w:rsidR="00A9053C">
        <w:rPr>
          <w:lang w:val="en-US"/>
        </w:rPr>
        <w:t xml:space="preserve"> for one pair and </w:t>
      </w:r>
      <m:oMath>
        <m:r>
          <w:rPr>
            <w:rFonts w:ascii="Cambria Math" w:hAnsi="Cambria Math"/>
            <w:lang w:val="en-US"/>
          </w:rPr>
          <m:t>j=2</m:t>
        </m:r>
      </m:oMath>
      <w:r w:rsidR="00A9053C">
        <w:rPr>
          <w:lang w:val="en-US"/>
        </w:rPr>
        <w:t xml:space="preserve"> for the second pair. </w:t>
      </w:r>
      <w:r w:rsidRPr="004400F6">
        <w:rPr>
          <w:lang w:val="en-NL"/>
        </w:rPr>
        <w:lastRenderedPageBreak/>
        <w:t>These were interacted with both environmental and movement variables to allow selection to vary over the course of the day.</w:t>
      </w:r>
      <w:r w:rsidR="00CD4C51">
        <w:rPr>
          <w:lang w:val="en-US"/>
        </w:rPr>
        <w:t xml:space="preserve"> </w:t>
      </w:r>
      <w:r w:rsidR="00CD4C51" w:rsidRPr="00CD4C51">
        <w:t xml:space="preserve">Following Signer et al. (2019), the movement terms were interacted with harmonic terms calculated at the start of each step to investigate how </w:t>
      </w:r>
      <w:r w:rsidR="00CD4C51">
        <w:t xml:space="preserve">the </w:t>
      </w:r>
      <w:proofErr w:type="gramStart"/>
      <w:r w:rsidR="00CD4C51">
        <w:t>animals</w:t>
      </w:r>
      <w:proofErr w:type="gramEnd"/>
      <w:r w:rsidR="00CD4C51">
        <w:t xml:space="preserve"> </w:t>
      </w:r>
      <w:r w:rsidR="00CD4C51" w:rsidRPr="00CD4C51">
        <w:t>current conditions influence movement. In contrast, interactions for habitat-related variables used harmonic terms at the end of the step, as the aim was to assess habitat selection based on the conditions in the area to which the animal moved</w:t>
      </w:r>
      <w:r w:rsidR="00CD4C51">
        <w:t xml:space="preserve"> (</w:t>
      </w:r>
      <w:proofErr w:type="gramStart"/>
      <w:r w:rsidR="00CD4C51">
        <w:t>i.e.</w:t>
      </w:r>
      <w:proofErr w:type="gramEnd"/>
      <w:r w:rsidR="00CD4C51">
        <w:t xml:space="preserve"> selected for)</w:t>
      </w:r>
      <w:r w:rsidR="00CD4C51" w:rsidRPr="00CD4C51">
        <w:t>.</w:t>
      </w:r>
      <w:r w:rsidR="00554EFB">
        <w:rPr>
          <w:lang w:val="en-US"/>
        </w:rPr>
        <w:t xml:space="preserve"> </w:t>
      </w:r>
    </w:p>
    <w:p w14:paraId="400D716D" w14:textId="77777777" w:rsidR="00554EFB" w:rsidRDefault="00554EFB" w:rsidP="004400F6">
      <w:pPr>
        <w:ind w:firstLine="0"/>
        <w:rPr>
          <w:lang w:val="en-US"/>
        </w:rPr>
      </w:pPr>
    </w:p>
    <w:p w14:paraId="24484A9E" w14:textId="4C3FA0ED" w:rsidR="00260ECF" w:rsidRPr="00554EFB" w:rsidRDefault="004400F6" w:rsidP="004400F6">
      <w:pPr>
        <w:ind w:firstLine="0"/>
        <w:rPr>
          <w:lang w:val="en-US"/>
        </w:rPr>
      </w:pPr>
      <w:r w:rsidRPr="004400F6">
        <w:rPr>
          <w:lang w:val="en-NL"/>
        </w:rPr>
        <w:t>Tertiary interactions among environmental variables, time of day, and temperature were not included, as heatwave and non-heatwave conditions were already analyzed separately through distinct models</w:t>
      </w:r>
      <w:r w:rsidR="00554EFB">
        <w:rPr>
          <w:lang w:val="en-US"/>
        </w:rPr>
        <w:t xml:space="preserve">. </w:t>
      </w:r>
      <w:r w:rsidRPr="004400F6">
        <w:rPr>
          <w:lang w:val="en-NL"/>
        </w:rPr>
        <w:t>All variables were tested for collinearity using the Generalized Variance Inflation Factor (GVIF</w:t>
      </w:r>
      <w:r w:rsidRPr="004400F6">
        <w:rPr>
          <w:lang w:val="en-US"/>
        </w:rPr>
        <w:t>)</w:t>
      </w:r>
      <w:r w:rsidRPr="004400F6">
        <w:rPr>
          <w:lang w:val="en-NL"/>
        </w:rPr>
        <w:t>, adjusted for degrees of freedom</w:t>
      </w:r>
      <w:r w:rsidRPr="004400F6">
        <w:rPr>
          <w:lang w:val="en-US"/>
        </w:rPr>
        <w:t xml:space="preserve">, </w:t>
      </w:r>
      <w:r>
        <w:rPr>
          <w:lang w:val="en-US"/>
        </w:rPr>
        <w:t xml:space="preserve">with </w:t>
      </w:r>
      <w:r w:rsidRPr="004400F6">
        <w:rPr>
          <w:lang w:val="en-NL"/>
        </w:rPr>
        <w:t>GVIF</w:t>
      </w:r>
      <w:r w:rsidRPr="004400F6">
        <w:rPr>
          <w:lang w:val="en-US"/>
        </w:rPr>
        <w:t xml:space="preserve"> being &lt; 2</w:t>
      </w:r>
      <w:r>
        <w:rPr>
          <w:lang w:val="en-US"/>
        </w:rPr>
        <w:t xml:space="preserve"> for all variables.</w:t>
      </w:r>
    </w:p>
    <w:p w14:paraId="73F74445" w14:textId="6B85AA71" w:rsidR="00260ECF" w:rsidRPr="00260ECF" w:rsidRDefault="00260ECF" w:rsidP="00260ECF">
      <w:pPr>
        <w:pStyle w:val="Heading4"/>
        <w:rPr>
          <w:lang w:val="en-US"/>
        </w:rPr>
      </w:pPr>
      <w:r w:rsidRPr="00260ECF">
        <w:rPr>
          <w:lang w:val="en-US"/>
        </w:rPr>
        <w:t>Model Fitting</w:t>
      </w:r>
    </w:p>
    <w:p w14:paraId="59319050" w14:textId="375FF630" w:rsidR="00260ECF" w:rsidRPr="00260ECF" w:rsidRDefault="00260ECF" w:rsidP="00260ECF">
      <w:pPr>
        <w:pStyle w:val="Textafterheading"/>
        <w:rPr>
          <w:lang w:val="en-US"/>
        </w:rPr>
      </w:pPr>
      <w:r w:rsidRPr="00260ECF">
        <w:rPr>
          <w:lang w:val="en-NL"/>
        </w:rPr>
        <w:t>Models were fitted using a two-step approach. First, an SSF was fitted separately for each individual moose, without random effects. Second, population-level inference was obtained by aggregating individual coefficients through an intercept-only linear regression</w:t>
      </w:r>
      <w:r w:rsidR="004C7560" w:rsidRPr="004C7560">
        <w:rPr>
          <w:lang w:val="en-US"/>
        </w:rPr>
        <w:t xml:space="preserve"> (</w:t>
      </w:r>
      <w:r w:rsidR="00532E88">
        <w:rPr>
          <w:lang w:val="en-US"/>
        </w:rPr>
        <w:t xml:space="preserve">eq. </w:t>
      </w:r>
      <w:proofErr w:type="spellStart"/>
      <w:r w:rsidR="00532E88">
        <w:rPr>
          <w:lang w:val="en-US"/>
        </w:rPr>
        <w:t>x.x</w:t>
      </w:r>
      <w:proofErr w:type="spellEnd"/>
      <w:r w:rsidR="00532E88">
        <w:rPr>
          <w:lang w:val="en-US"/>
        </w:rPr>
        <w:t>)</w:t>
      </w:r>
      <w:r w:rsidRPr="00260ECF">
        <w:rPr>
          <w:lang w:val="en-NL"/>
        </w:rPr>
        <w:t>. Each coefficient was weighted by the inverse of its variance</w:t>
      </w:r>
      <w:r w:rsidRPr="00260ECF">
        <w:rPr>
          <w:lang w:val="en-US"/>
        </w:rPr>
        <w:t xml:space="preserve"> as per t</w:t>
      </w:r>
      <w:r>
        <w:rPr>
          <w:lang w:val="en-US"/>
        </w:rPr>
        <w:t xml:space="preserve">he two-stage procedure of fitting population level SSF </w:t>
      </w:r>
      <w:r w:rsidR="00287F00">
        <w:rPr>
          <w:lang w:val="en-US"/>
        </w:rPr>
        <w:fldChar w:fldCharType="begin"/>
      </w:r>
      <w:r w:rsidR="00287F00">
        <w:rPr>
          <w:lang w:val="en-US"/>
        </w:rPr>
        <w:instrText xml:space="preserve"> ADDIN ZOTERO_ITEM CSL_CITATION {"citationID":"yA8lvyKJ","properties":{"formattedCitation":"(Fieberg et al. 2010; Muff et al. 2020)","plainCitation":"(Fieberg et al. 2010; Muff et al. 2020)","noteIndex":0},"citationItems":[{"id":1880,"uris":["http://zotero.org/users/7559248/items/T8UR6TNH"],"itemData":{"id":1880,"type":"article-journal","abstract":"With the advent of new technologies, animal locations are being collected at ever finer spatio-temporal scales. We review analytical methods for dealing with correlated data in the context of resource selection, including post hoc variance inflation techniques, ‘two-stage’ approaches based on models fit to each individual, generalized estimating equations and hierarchical mixed-effects models. These methods are applicable to a wide range of correlated data problems, but can be difficult to apply and remain especially challenging for use–availability sampling designs because the correlation structure for combinations of used and available points are not likely to follow common parametric forms. We also review emerging approaches to studying habitat selection that use fine-scale temporal data to arrive at biologically based definitions of available habitat, while naturally accounting for autocorrelation by modelling animal movement between telemetry locations. Sophisticated analyses that explicitly model correlation rather than consider it a nuisance, like mixed effects and state-space models, offer potentially novel insights into the process of resource selection, but additional work is needed to make them more generally applicable to large datasets based on the use–availability designs. Until then, variance inflation techniques and two-stage approaches should offer pragmatic and flexible approaches to modelling correlated data.","container-title":"Philosophical Transactions of the Royal Society B: Biological Sciences","DOI":"10.1098/rstb.2010.0079","issue":"1550","note":"publisher: Royal Society","page":"2233-2244","source":"royalsocietypublishing.org (Atypon)","title":"Correlation and studies of habitat selection: problem, red herring or opportunity?","title-short":"Correlation and studies of habitat selection","volume":"365","author":[{"family":"Fieberg","given":"John"},{"family":"Matthiopoulos","given":"Jason"},{"family":"Hebblewhite","given":"Mark"},{"family":"Boyce","given":"Mark S."},{"family":"Frair","given":"Jacqueline L."}],"issued":{"date-parts":[["2010",7,27]]}}},{"id":1884,"uris":["http://zotero.org/users/7559248/items/JI9A94AD"],"itemData":{"id":1884,"type":"article-journal","abstract":"Popular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fit.","container-title":"Journal of Animal Ecology","DOI":"10.1111/1365-2656.13087","ISSN":"1365-2656","issue":"1","language":"en","license":"© 2019 The Authors. Journal of Animal Ecology © 2019 British Ecological Society","note":"_eprint: https://onlinelibrary.wiley.com/doi/pdf/10.1111/1365-2656.13087","page":"80-92","source":"Wiley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studies","volume":"89","author":[{"family":"Muff","given":"Stefanie"},{"family":"Signer","given":"Johannes"},{"family":"Fieberg","given":"John"}],"issued":{"date-parts":[["2020"]]}}}],"schema":"https://github.com/citation-style-language/schema/raw/master/csl-citation.json"} </w:instrText>
      </w:r>
      <w:r w:rsidR="00287F00">
        <w:rPr>
          <w:lang w:val="en-US"/>
        </w:rPr>
        <w:fldChar w:fldCharType="separate"/>
      </w:r>
      <w:r w:rsidR="00287F00">
        <w:rPr>
          <w:noProof/>
          <w:lang w:val="en-US"/>
        </w:rPr>
        <w:t>(Fieberg et al. 2010; Muff et al. 2020)</w:t>
      </w:r>
      <w:r w:rsidR="00287F00">
        <w:rPr>
          <w:lang w:val="en-US"/>
        </w:rPr>
        <w:fldChar w:fldCharType="end"/>
      </w:r>
    </w:p>
    <w:p w14:paraId="0304AB87" w14:textId="77777777" w:rsidR="00260ECF" w:rsidRPr="00287F00" w:rsidRDefault="00260ECF" w:rsidP="00260ECF">
      <w:pPr>
        <w:rPr>
          <w:lang w:val="en-US"/>
        </w:rPr>
      </w:pPr>
    </w:p>
    <w:p w14:paraId="648D26A6" w14:textId="556D1742" w:rsidR="00287F00" w:rsidRPr="004C7560" w:rsidRDefault="004C7560" w:rsidP="00287F00">
      <w:pPr>
        <w:pStyle w:val="Textafterheading"/>
        <w:rPr>
          <w:rFonts w:eastAsiaTheme="minorEastAsia"/>
          <w:lang w:val="en-NL"/>
        </w:rPr>
      </w:pPr>
      <m:oMathPara>
        <m:oMath>
          <m:eqArr>
            <m:eqArrPr>
              <m:maxDist m:val="1"/>
              <m:ctrlPr>
                <w:rPr>
                  <w:rFonts w:ascii="Cambria Math" w:hAnsi="Cambria Math"/>
                  <w:i/>
                  <w:lang w:val="en-NL"/>
                </w:rPr>
              </m:ctrlPr>
            </m:eqArrPr>
            <m:e>
              <m:r>
                <w:rPr>
                  <w:rFonts w:ascii="Cambria Math" w:hAnsi="Cambria Math"/>
                  <w:lang w:val="en-NL"/>
                </w:rPr>
                <m:t>fit=lm</m:t>
              </m:r>
              <m:d>
                <m:dPr>
                  <m:ctrlPr>
                    <w:rPr>
                      <w:rFonts w:ascii="Cambria Math" w:hAnsi="Cambria Math"/>
                      <w:i/>
                      <w:lang w:val="en-NL"/>
                    </w:rPr>
                  </m:ctrlPr>
                </m:dPr>
                <m:e>
                  <m:r>
                    <w:rPr>
                      <w:rFonts w:ascii="Cambria Math" w:hAnsi="Cambria Math"/>
                      <w:lang w:val="en-NL"/>
                    </w:rPr>
                    <m:t>coef</m:t>
                  </m:r>
                  <m:r>
                    <w:rPr>
                      <w:rFonts w:ascii="Cambria Math" w:hAnsi="Cambria Math" w:cs="Cambria Math"/>
                      <w:lang w:val="en-NL"/>
                    </w:rPr>
                    <m:t>∼</m:t>
                  </m:r>
                  <m:r>
                    <w:rPr>
                      <w:rFonts w:ascii="Cambria Math" w:hAnsi="Cambria Math"/>
                      <w:lang w:val="en-NL"/>
                    </w:rPr>
                    <m:t>1, weights=in</m:t>
                  </m:r>
                  <m:r>
                    <w:rPr>
                      <w:rFonts w:ascii="Cambria Math" w:hAnsi="Cambria Math"/>
                      <w:lang w:val="en-NL"/>
                    </w:rPr>
                    <m:t>v_var</m:t>
                  </m:r>
                </m:e>
              </m:d>
              <m:r>
                <w:rPr>
                  <w:rFonts w:ascii="Cambria Math" w:hAnsi="Cambria Math"/>
                  <w:lang w:val="en-NL"/>
                </w:rPr>
                <m:t>#</m:t>
              </m:r>
              <m:d>
                <m:dPr>
                  <m:ctrlPr>
                    <w:rPr>
                      <w:rFonts w:ascii="Cambria Math" w:hAnsi="Cambria Math"/>
                      <w:i/>
                      <w:lang w:val="en-NL"/>
                    </w:rPr>
                  </m:ctrlPr>
                </m:dPr>
                <m:e>
                  <m:r>
                    <w:rPr>
                      <w:rFonts w:ascii="Cambria Math" w:hAnsi="Cambria Math"/>
                      <w:lang w:val="en-NL"/>
                    </w:rPr>
                    <m:t>x.x</m:t>
                  </m:r>
                </m:e>
              </m:d>
            </m:e>
          </m:eqArr>
        </m:oMath>
      </m:oMathPara>
    </w:p>
    <w:p w14:paraId="14B3B490" w14:textId="3A025D0E" w:rsidR="00287F00" w:rsidRPr="00772DE6" w:rsidRDefault="00287F00" w:rsidP="00C53B2B">
      <w:pPr>
        <w:ind w:firstLine="0"/>
        <w:rPr>
          <w:lang w:val="nl-NL"/>
        </w:rPr>
      </w:pPr>
    </w:p>
    <w:p w14:paraId="3AD05CBF" w14:textId="5A2D34E0" w:rsidR="00670667" w:rsidRDefault="00260ECF" w:rsidP="00670667">
      <w:pPr>
        <w:pStyle w:val="Textafterheading"/>
        <w:rPr>
          <w:lang w:val="en-US"/>
        </w:rPr>
      </w:pPr>
      <w:r w:rsidRPr="00260ECF">
        <w:rPr>
          <w:lang w:val="en-NL"/>
        </w:rPr>
        <w:t>The SSF model formula used for individual-level fits</w:t>
      </w:r>
      <w:r w:rsidR="00B1522D" w:rsidRPr="00B1522D">
        <w:rPr>
          <w:lang w:val="en-US"/>
        </w:rPr>
        <w:t xml:space="preserve"> is given in formula </w:t>
      </w:r>
      <w:proofErr w:type="spellStart"/>
      <w:r w:rsidR="00B1522D" w:rsidRPr="00B1522D">
        <w:rPr>
          <w:lang w:val="en-US"/>
        </w:rPr>
        <w:t>x</w:t>
      </w:r>
      <w:r w:rsidR="00B1522D">
        <w:rPr>
          <w:lang w:val="en-US"/>
        </w:rPr>
        <w:t>.x.</w:t>
      </w:r>
      <w:proofErr w:type="spellEnd"/>
    </w:p>
    <w:p w14:paraId="78E65D93" w14:textId="77777777" w:rsidR="004C7560" w:rsidRPr="004C7560" w:rsidRDefault="004C7560" w:rsidP="004C7560">
      <w:pPr>
        <w:rPr>
          <w:lang w:val="en-US"/>
        </w:rPr>
      </w:pPr>
    </w:p>
    <w:p w14:paraId="7D3AD800" w14:textId="55DBC333" w:rsidR="00B1522D" w:rsidRPr="00B1522D" w:rsidRDefault="00B1522D" w:rsidP="00B1522D">
      <w:pPr>
        <w:spacing w:line="360" w:lineRule="auto"/>
        <w:rPr>
          <w:rFonts w:eastAsiaTheme="minorEastAsia"/>
          <w:sz w:val="22"/>
          <w:szCs w:val="22"/>
          <w:lang w:val="en-NL"/>
        </w:rPr>
      </w:pPr>
      <m:oMathPara>
        <m:oMath>
          <m:eqArr>
            <m:eqArrPr>
              <m:maxDist m:val="1"/>
              <m:ctrlPr>
                <w:rPr>
                  <w:rFonts w:ascii="Cambria Math" w:hAnsi="Cambria Math"/>
                  <w:i/>
                  <w:sz w:val="22"/>
                  <w:szCs w:val="22"/>
                  <w:lang w:val="en-NL"/>
                </w:rPr>
              </m:ctrlPr>
            </m:eqArrPr>
            <m:e>
              <m:r>
                <m:rPr>
                  <m:nor/>
                </m:rPr>
                <w:rPr>
                  <w:rFonts w:ascii="Cambria Math" w:hAnsi="Cambria Math"/>
                  <w:sz w:val="22"/>
                  <w:szCs w:val="22"/>
                  <w:lang w:val="en-NL"/>
                </w:rPr>
                <m:t>case</m:t>
              </m:r>
              <m:r>
                <m:rPr>
                  <m:sty m:val="p"/>
                </m:rPr>
                <w:rPr>
                  <w:rFonts w:ascii="Cambria Math" w:hAnsi="Cambria Math"/>
                  <w:sz w:val="22"/>
                  <w:szCs w:val="22"/>
                  <w:lang w:val="en-NL"/>
                </w:rPr>
                <m:t>∼</m:t>
              </m:r>
              <m:r>
                <w:rPr>
                  <w:rFonts w:ascii="Cambria Math" w:hAnsi="Cambria Math"/>
                  <w:sz w:val="22"/>
                  <w:szCs w:val="22"/>
                  <w:lang w:val="en-NL"/>
                </w:rPr>
                <m:t> </m:t>
              </m:r>
              <m:r>
                <w:rPr>
                  <w:rFonts w:ascii="Cambria Math" w:hAnsi="Cambria Math"/>
                  <w:sz w:val="22"/>
                  <w:szCs w:val="22"/>
                  <w:lang w:val="en-NL"/>
                </w:rPr>
                <m:t>#</m:t>
              </m:r>
              <m:d>
                <m:dPr>
                  <m:ctrlPr>
                    <w:rPr>
                      <w:rFonts w:ascii="Cambria Math" w:hAnsi="Cambria Math"/>
                      <w:i/>
                      <w:sz w:val="22"/>
                      <w:szCs w:val="22"/>
                      <w:lang w:val="en-NL"/>
                    </w:rPr>
                  </m:ctrlPr>
                </m:dPr>
                <m:e>
                  <m:r>
                    <w:rPr>
                      <w:rFonts w:ascii="Cambria Math" w:hAnsi="Cambria Math"/>
                      <w:sz w:val="22"/>
                      <w:szCs w:val="22"/>
                      <w:lang w:val="en-NL"/>
                    </w:rPr>
                    <m:t>x.x</m:t>
                  </m:r>
                </m:e>
              </m:d>
            </m:e>
          </m:eqArr>
        </m:oMath>
      </m:oMathPara>
    </w:p>
    <w:p w14:paraId="4395B6CA" w14:textId="1962016D" w:rsidR="00670667" w:rsidRPr="00114DEC" w:rsidRDefault="00670667" w:rsidP="00114DEC">
      <w:pPr>
        <w:spacing w:line="360" w:lineRule="auto"/>
        <w:rPr>
          <w:rFonts w:eastAsiaTheme="minorEastAsia"/>
          <w:sz w:val="22"/>
          <w:szCs w:val="22"/>
          <w:lang w:val="en-NL"/>
        </w:rPr>
      </w:pPr>
      <m:oMathPara>
        <m:oMath>
          <m:limLow>
            <m:limLowPr>
              <m:ctrlPr>
                <w:rPr>
                  <w:rFonts w:ascii="Cambria Math" w:hAnsi="Cambria Math"/>
                  <w:i/>
                  <w:sz w:val="22"/>
                  <w:szCs w:val="22"/>
                  <w:lang w:val="en-NL"/>
                </w:rPr>
              </m:ctrlPr>
            </m:limLowPr>
            <m:e>
              <m:groupChr>
                <m:groupChrPr>
                  <m:ctrlPr>
                    <w:rPr>
                      <w:rFonts w:ascii="Cambria Math" w:hAnsi="Cambria Math"/>
                      <w:sz w:val="22"/>
                      <w:szCs w:val="22"/>
                      <w:lang w:val="en-NL"/>
                    </w:rPr>
                  </m:ctrlPr>
                </m:groupChrPr>
                <m:e>
                  <m:r>
                    <m:rPr>
                      <m:nor/>
                    </m:rPr>
                    <w:rPr>
                      <w:rFonts w:ascii="Cambria Math" w:hAnsi="Cambria Math"/>
                      <w:sz w:val="22"/>
                      <w:szCs w:val="22"/>
                      <w:lang w:val="en-NL"/>
                    </w:rPr>
                    <m:t>landuse</m:t>
                  </m:r>
                  <m:r>
                    <m:rPr>
                      <m:lit/>
                      <m:nor/>
                    </m:rPr>
                    <w:rPr>
                      <w:rFonts w:ascii="Cambria Math" w:hAnsi="Cambria Math"/>
                      <w:sz w:val="22"/>
                      <w:szCs w:val="22"/>
                      <w:lang w:val="en-NL"/>
                    </w:rPr>
                    <m:t>_</m:t>
                  </m:r>
                  <m:r>
                    <m:rPr>
                      <m:nor/>
                    </m:rPr>
                    <w:rPr>
                      <w:rFonts w:ascii="Cambria Math" w:hAnsi="Cambria Math"/>
                      <w:sz w:val="22"/>
                      <w:szCs w:val="22"/>
                      <w:lang w:val="en-NL"/>
                    </w:rPr>
                    <m:t>end</m:t>
                  </m:r>
                  <m:r>
                    <w:rPr>
                      <w:rFonts w:ascii="Cambria Math" w:hAnsi="Cambria Math"/>
                      <w:sz w:val="22"/>
                      <w:szCs w:val="22"/>
                      <w:lang w:val="en-NL"/>
                    </w:rPr>
                    <m:t>+</m:t>
                  </m:r>
                  <m:r>
                    <m:rPr>
                      <m:nor/>
                    </m:rPr>
                    <w:rPr>
                      <w:rFonts w:ascii="Cambria Math" w:hAnsi="Cambria Math"/>
                      <w:sz w:val="22"/>
                      <w:szCs w:val="22"/>
                      <w:lang w:val="en-NL"/>
                    </w:rPr>
                    <m:t>dist</m:t>
                  </m:r>
                  <m:r>
                    <m:rPr>
                      <m:lit/>
                      <m:nor/>
                    </m:rPr>
                    <w:rPr>
                      <w:rFonts w:ascii="Cambria Math" w:hAnsi="Cambria Math"/>
                      <w:sz w:val="22"/>
                      <w:szCs w:val="22"/>
                      <w:lang w:val="en-NL"/>
                    </w:rPr>
                    <m:t>_</m:t>
                  </m:r>
                  <m:r>
                    <m:rPr>
                      <m:nor/>
                    </m:rPr>
                    <w:rPr>
                      <w:rFonts w:ascii="Cambria Math" w:hAnsi="Cambria Math"/>
                      <w:sz w:val="22"/>
                      <w:szCs w:val="22"/>
                      <w:lang w:val="en-NL"/>
                    </w:rPr>
                    <m:t>to</m:t>
                  </m:r>
                  <m:r>
                    <m:rPr>
                      <m:lit/>
                      <m:nor/>
                    </m:rPr>
                    <w:rPr>
                      <w:rFonts w:ascii="Cambria Math" w:hAnsi="Cambria Math"/>
                      <w:sz w:val="22"/>
                      <w:szCs w:val="22"/>
                      <w:lang w:val="en-NL"/>
                    </w:rPr>
                    <m:t>_</m:t>
                  </m:r>
                  <m:r>
                    <m:rPr>
                      <m:nor/>
                    </m:rPr>
                    <w:rPr>
                      <w:rFonts w:ascii="Cambria Math" w:hAnsi="Cambria Math"/>
                      <w:sz w:val="22"/>
                      <w:szCs w:val="22"/>
                      <w:lang w:val="en-NL"/>
                    </w:rPr>
                    <m:t>water</m:t>
                  </m:r>
                  <m:r>
                    <m:rPr>
                      <m:lit/>
                      <m:nor/>
                    </m:rPr>
                    <w:rPr>
                      <w:rFonts w:ascii="Cambria Math" w:hAnsi="Cambria Math"/>
                      <w:sz w:val="22"/>
                      <w:szCs w:val="22"/>
                      <w:lang w:val="en-NL"/>
                    </w:rPr>
                    <m:t>_</m:t>
                  </m:r>
                  <m:r>
                    <m:rPr>
                      <m:nor/>
                    </m:rPr>
                    <w:rPr>
                      <w:rFonts w:ascii="Cambria Math" w:hAnsi="Cambria Math"/>
                      <w:sz w:val="22"/>
                      <w:szCs w:val="22"/>
                      <w:lang w:val="en-NL"/>
                    </w:rPr>
                    <m:t>end</m:t>
                  </m:r>
                  <m:r>
                    <w:rPr>
                      <w:rFonts w:ascii="Cambria Math" w:hAnsi="Cambria Math"/>
                      <w:sz w:val="22"/>
                      <w:szCs w:val="22"/>
                      <w:lang w:val="en-NL"/>
                    </w:rPr>
                    <m:t>+</m:t>
                  </m:r>
                  <m:r>
                    <m:rPr>
                      <m:nor/>
                    </m:rPr>
                    <w:rPr>
                      <w:rFonts w:ascii="Cambria Math" w:hAnsi="Cambria Math"/>
                      <w:sz w:val="22"/>
                      <w:szCs w:val="22"/>
                      <w:lang w:val="en-NL"/>
                    </w:rPr>
                    <m:t>elevation</m:t>
                  </m:r>
                  <m:r>
                    <m:rPr>
                      <m:lit/>
                      <m:nor/>
                    </m:rPr>
                    <w:rPr>
                      <w:rFonts w:ascii="Cambria Math" w:hAnsi="Cambria Math"/>
                      <w:sz w:val="22"/>
                      <w:szCs w:val="22"/>
                      <w:lang w:val="en-NL"/>
                    </w:rPr>
                    <m:t>_</m:t>
                  </m:r>
                  <m:r>
                    <m:rPr>
                      <m:nor/>
                    </m:rPr>
                    <w:rPr>
                      <w:rFonts w:ascii="Cambria Math" w:hAnsi="Cambria Math"/>
                      <w:sz w:val="22"/>
                      <w:szCs w:val="22"/>
                      <w:lang w:val="en-NL"/>
                    </w:rPr>
                    <m:t>end</m:t>
                  </m:r>
                </m:e>
              </m:groupChr>
              <m:ctrlPr>
                <w:rPr>
                  <w:rFonts w:ascii="Cambria Math" w:hAnsi="Cambria Math"/>
                  <w:sz w:val="22"/>
                  <w:szCs w:val="22"/>
                  <w:lang w:val="en-NL"/>
                </w:rPr>
              </m:ctrlPr>
            </m:e>
            <m:lim>
              <m:r>
                <m:rPr>
                  <m:nor/>
                </m:rPr>
                <w:rPr>
                  <w:rFonts w:ascii="Cambria Math" w:hAnsi="Cambria Math"/>
                  <w:sz w:val="22"/>
                  <w:szCs w:val="22"/>
                  <w:lang w:val="en-NL"/>
                </w:rPr>
                <m:t>Main habitat terms</m:t>
              </m:r>
            </m:lim>
          </m:limLow>
          <m:r>
            <w:rPr>
              <w:rFonts w:ascii="Cambria Math" w:hAnsi="Cambria Math"/>
              <w:sz w:val="22"/>
              <w:szCs w:val="22"/>
              <w:lang w:val="en-NL"/>
            </w:rPr>
            <m:t>+ </m:t>
          </m:r>
        </m:oMath>
      </m:oMathPara>
    </w:p>
    <w:p w14:paraId="6192410B" w14:textId="4D2B86DB" w:rsidR="00670667" w:rsidRPr="00114DEC" w:rsidRDefault="00670667" w:rsidP="00114DEC">
      <w:pPr>
        <w:spacing w:line="360" w:lineRule="auto"/>
        <w:rPr>
          <w:rFonts w:eastAsiaTheme="minorEastAsia"/>
          <w:sz w:val="22"/>
          <w:szCs w:val="22"/>
          <w:lang w:val="en-NL"/>
        </w:rPr>
      </w:pPr>
      <m:oMathPara>
        <m:oMath>
          <m:limLow>
            <m:limLowPr>
              <m:ctrlPr>
                <w:rPr>
                  <w:rFonts w:ascii="Cambria Math" w:hAnsi="Cambria Math"/>
                  <w:i/>
                  <w:sz w:val="22"/>
                  <w:szCs w:val="22"/>
                  <w:lang w:val="en-NL"/>
                </w:rPr>
              </m:ctrlPr>
            </m:limLowPr>
            <m:e>
              <m:groupChr>
                <m:groupChrPr>
                  <m:ctrlPr>
                    <w:rPr>
                      <w:rFonts w:ascii="Cambria Math" w:hAnsi="Cambria Math"/>
                      <w:sz w:val="22"/>
                      <w:szCs w:val="22"/>
                      <w:lang w:val="en-NL"/>
                    </w:rPr>
                  </m:ctrlPr>
                </m:groupChrPr>
                <m:e>
                  <m:r>
                    <m:rPr>
                      <m:nor/>
                    </m:rPr>
                    <w:rPr>
                      <w:rFonts w:ascii="Cambria Math" w:hAnsi="Cambria Math"/>
                      <w:sz w:val="22"/>
                      <w:szCs w:val="22"/>
                      <w:lang w:val="en-NL"/>
                    </w:rPr>
                    <m:t>ruggedness</m:t>
                  </m:r>
                  <m:r>
                    <m:rPr>
                      <m:lit/>
                      <m:nor/>
                    </m:rPr>
                    <w:rPr>
                      <w:rFonts w:ascii="Cambria Math" w:hAnsi="Cambria Math"/>
                      <w:sz w:val="22"/>
                      <w:szCs w:val="22"/>
                      <w:lang w:val="en-NL"/>
                    </w:rPr>
                    <m:t>_</m:t>
                  </m:r>
                  <m:r>
                    <m:rPr>
                      <m:nor/>
                    </m:rPr>
                    <w:rPr>
                      <w:rFonts w:ascii="Cambria Math" w:hAnsi="Cambria Math"/>
                      <w:sz w:val="22"/>
                      <w:szCs w:val="22"/>
                      <w:lang w:val="en-NL"/>
                    </w:rPr>
                    <m:t>end</m:t>
                  </m:r>
                </m:e>
              </m:groupChr>
              <m:ctrlPr>
                <w:rPr>
                  <w:rFonts w:ascii="Cambria Math" w:hAnsi="Cambria Math"/>
                  <w:sz w:val="22"/>
                  <w:szCs w:val="22"/>
                  <w:lang w:val="en-NL"/>
                </w:rPr>
              </m:ctrlPr>
            </m:e>
            <m:lim>
              <m:r>
                <m:rPr>
                  <m:nor/>
                </m:rPr>
                <w:rPr>
                  <w:rFonts w:ascii="Cambria Math" w:hAnsi="Cambria Math"/>
                  <w:sz w:val="22"/>
                  <w:szCs w:val="22"/>
                  <w:lang w:val="en-NL"/>
                </w:rPr>
                <m:t xml:space="preserve">Terrain </m:t>
              </m:r>
              <m:r>
                <m:rPr>
                  <m:nor/>
                </m:rPr>
                <w:rPr>
                  <w:rFonts w:ascii="Cambria Math" w:hAnsi="Cambria Math"/>
                  <w:sz w:val="22"/>
                  <w:szCs w:val="22"/>
                  <w:lang w:val="en-US"/>
                </w:rPr>
                <m:t xml:space="preserve">cost </m:t>
              </m:r>
              <m:r>
                <m:rPr>
                  <m:nor/>
                </m:rPr>
                <w:rPr>
                  <w:rFonts w:ascii="Cambria Math" w:hAnsi="Cambria Math"/>
                  <w:sz w:val="22"/>
                  <w:szCs w:val="22"/>
                  <w:lang w:val="en-NL"/>
                </w:rPr>
                <m:t>term</m:t>
              </m:r>
            </m:lim>
          </m:limLow>
          <m:r>
            <w:rPr>
              <w:rFonts w:ascii="Cambria Math" w:hAnsi="Cambria Math"/>
              <w:sz w:val="22"/>
              <w:szCs w:val="22"/>
              <w:lang w:val="en-NL"/>
            </w:rPr>
            <m:t>+</m:t>
          </m:r>
        </m:oMath>
      </m:oMathPara>
    </w:p>
    <w:p w14:paraId="1BB0696A" w14:textId="19E163D1" w:rsidR="00670667" w:rsidRPr="00114DEC" w:rsidRDefault="00670667" w:rsidP="00114DEC">
      <w:pPr>
        <w:spacing w:line="360" w:lineRule="auto"/>
        <w:rPr>
          <w:rFonts w:eastAsiaTheme="minorEastAsia"/>
          <w:sz w:val="22"/>
          <w:szCs w:val="22"/>
          <w:lang w:val="en-NL"/>
        </w:rPr>
      </w:pPr>
      <m:oMathPara>
        <m:oMath>
          <m:limLow>
            <m:limLowPr>
              <m:ctrlPr>
                <w:rPr>
                  <w:rFonts w:ascii="Cambria Math" w:hAnsi="Cambria Math"/>
                  <w:i/>
                  <w:sz w:val="22"/>
                  <w:szCs w:val="22"/>
                  <w:lang w:val="en-NL"/>
                </w:rPr>
              </m:ctrlPr>
            </m:limLowPr>
            <m:e>
              <m:groupChr>
                <m:groupChrPr>
                  <m:ctrlPr>
                    <w:rPr>
                      <w:rFonts w:ascii="Cambria Math" w:hAnsi="Cambria Math"/>
                      <w:sz w:val="22"/>
                      <w:szCs w:val="22"/>
                      <w:lang w:val="en-NL"/>
                    </w:rPr>
                  </m:ctrlPr>
                </m:groupChrPr>
                <m:e>
                  <m:r>
                    <m:rPr>
                      <m:nor/>
                    </m:rPr>
                    <w:rPr>
                      <w:rFonts w:ascii="Cambria Math" w:hAnsi="Cambria Math"/>
                      <w:sz w:val="22"/>
                      <w:szCs w:val="22"/>
                      <w:lang w:val="en-NL"/>
                    </w:rPr>
                    <m:t>sl</m:t>
                  </m:r>
                  <m:r>
                    <w:rPr>
                      <w:rFonts w:ascii="Cambria Math" w:hAnsi="Cambria Math"/>
                      <w:sz w:val="22"/>
                      <w:szCs w:val="22"/>
                      <w:lang w:val="en-NL"/>
                    </w:rPr>
                    <m:t>+</m:t>
                  </m:r>
                  <m:func>
                    <m:funcPr>
                      <m:ctrlPr>
                        <w:rPr>
                          <w:rFonts w:ascii="Cambria Math" w:hAnsi="Cambria Math"/>
                          <w:sz w:val="22"/>
                          <w:szCs w:val="22"/>
                          <w:lang w:val="en-NL"/>
                        </w:rPr>
                      </m:ctrlPr>
                    </m:funcPr>
                    <m:fName>
                      <m:r>
                        <m:rPr>
                          <m:sty m:val="p"/>
                        </m:rPr>
                        <w:rPr>
                          <w:rFonts w:ascii="Cambria Math" w:hAnsi="Cambria Math"/>
                          <w:sz w:val="22"/>
                          <w:szCs w:val="22"/>
                          <w:lang w:val="en-NL"/>
                        </w:rPr>
                        <m:t>log</m:t>
                      </m:r>
                      <m:ctrlPr>
                        <w:rPr>
                          <w:rFonts w:ascii="Cambria Math" w:hAnsi="Cambria Math"/>
                          <w:i/>
                          <w:sz w:val="22"/>
                          <w:szCs w:val="22"/>
                          <w:lang w:val="en-NL"/>
                        </w:rPr>
                      </m:ctrlPr>
                    </m:fName>
                    <m:e>
                      <m:d>
                        <m:dPr>
                          <m:ctrlPr>
                            <w:rPr>
                              <w:rFonts w:ascii="Cambria Math" w:hAnsi="Cambria Math"/>
                              <w:i/>
                              <w:sz w:val="22"/>
                              <w:szCs w:val="22"/>
                              <w:lang w:val="en-NL"/>
                            </w:rPr>
                          </m:ctrlPr>
                        </m:dPr>
                        <m:e>
                          <m:r>
                            <m:rPr>
                              <m:nor/>
                            </m:rPr>
                            <w:rPr>
                              <w:rFonts w:ascii="Cambria Math" w:hAnsi="Cambria Math"/>
                              <w:sz w:val="22"/>
                              <w:szCs w:val="22"/>
                              <w:lang w:val="en-NL"/>
                            </w:rPr>
                            <m:t>sl</m:t>
                          </m:r>
                        </m:e>
                      </m:d>
                    </m:e>
                  </m:func>
                  <m:r>
                    <w:rPr>
                      <w:rFonts w:ascii="Cambria Math" w:hAnsi="Cambria Math"/>
                      <w:sz w:val="22"/>
                      <w:szCs w:val="22"/>
                      <w:lang w:val="en-NL"/>
                    </w:rPr>
                    <m:t>+</m:t>
                  </m:r>
                  <m:func>
                    <m:funcPr>
                      <m:ctrlPr>
                        <w:rPr>
                          <w:rFonts w:ascii="Cambria Math" w:hAnsi="Cambria Math"/>
                          <w:sz w:val="22"/>
                          <w:szCs w:val="22"/>
                          <w:lang w:val="en-NL"/>
                        </w:rPr>
                      </m:ctrlPr>
                    </m:funcPr>
                    <m:fName>
                      <m:r>
                        <m:rPr>
                          <m:sty m:val="p"/>
                        </m:rPr>
                        <w:rPr>
                          <w:rFonts w:ascii="Cambria Math" w:hAnsi="Cambria Math"/>
                          <w:sz w:val="22"/>
                          <w:szCs w:val="22"/>
                          <w:lang w:val="en-NL"/>
                        </w:rPr>
                        <m:t>cos</m:t>
                      </m:r>
                      <m:ctrlPr>
                        <w:rPr>
                          <w:rFonts w:ascii="Cambria Math" w:hAnsi="Cambria Math"/>
                          <w:i/>
                          <w:sz w:val="22"/>
                          <w:szCs w:val="22"/>
                          <w:lang w:val="en-NL"/>
                        </w:rPr>
                      </m:ctrlPr>
                    </m:fName>
                    <m:e>
                      <m:d>
                        <m:dPr>
                          <m:ctrlPr>
                            <w:rPr>
                              <w:rFonts w:ascii="Cambria Math" w:hAnsi="Cambria Math"/>
                              <w:i/>
                              <w:sz w:val="22"/>
                              <w:szCs w:val="22"/>
                              <w:lang w:val="en-NL"/>
                            </w:rPr>
                          </m:ctrlPr>
                        </m:dPr>
                        <m:e>
                          <m:r>
                            <m:rPr>
                              <m:nor/>
                            </m:rPr>
                            <w:rPr>
                              <w:rFonts w:ascii="Cambria Math" w:hAnsi="Cambria Math"/>
                              <w:sz w:val="22"/>
                              <w:szCs w:val="22"/>
                              <w:lang w:val="en-NL"/>
                            </w:rPr>
                            <m:t>ta</m:t>
                          </m:r>
                        </m:e>
                      </m:d>
                    </m:e>
                  </m:func>
                </m:e>
              </m:groupChr>
              <m:ctrlPr>
                <w:rPr>
                  <w:rFonts w:ascii="Cambria Math" w:hAnsi="Cambria Math"/>
                  <w:sz w:val="22"/>
                  <w:szCs w:val="22"/>
                  <w:lang w:val="en-NL"/>
                </w:rPr>
              </m:ctrlPr>
            </m:e>
            <m:lim>
              <m:r>
                <m:rPr>
                  <m:nor/>
                </m:rPr>
                <w:rPr>
                  <w:rFonts w:ascii="Cambria Math" w:hAnsi="Cambria Math"/>
                  <w:sz w:val="22"/>
                  <w:szCs w:val="22"/>
                  <w:lang w:val="en-NL"/>
                </w:rPr>
                <m:t>Movement terms</m:t>
              </m:r>
            </m:lim>
          </m:limLow>
          <m:r>
            <w:rPr>
              <w:rFonts w:ascii="Cambria Math" w:hAnsi="Cambria Math"/>
              <w:sz w:val="22"/>
              <w:szCs w:val="22"/>
              <w:lang w:val="en-NL"/>
            </w:rPr>
            <m:t>+</m:t>
          </m:r>
        </m:oMath>
      </m:oMathPara>
    </w:p>
    <w:p w14:paraId="2B67CC0E" w14:textId="76BEFDBF" w:rsidR="00670667" w:rsidRPr="00114DEC" w:rsidRDefault="00670667" w:rsidP="00114DEC">
      <w:pPr>
        <w:spacing w:line="360" w:lineRule="auto"/>
        <w:rPr>
          <w:rFonts w:ascii="Cambria Math" w:hAnsi="Cambria Math"/>
          <w:sz w:val="22"/>
          <w:szCs w:val="22"/>
          <w:lang w:val="en-NL"/>
          <w:oMath/>
        </w:rPr>
      </w:pPr>
      <m:oMathPara>
        <m:oMath>
          <m:limLow>
            <m:limLowPr>
              <m:ctrlPr>
                <w:rPr>
                  <w:rFonts w:ascii="Cambria Math" w:hAnsi="Cambria Math"/>
                  <w:i/>
                  <w:sz w:val="22"/>
                  <w:szCs w:val="22"/>
                  <w:lang w:val="en-NL"/>
                </w:rPr>
              </m:ctrlPr>
            </m:limLowPr>
            <m:e>
              <m:groupChr>
                <m:groupChrPr>
                  <m:ctrlPr>
                    <w:rPr>
                      <w:rFonts w:ascii="Cambria Math" w:hAnsi="Cambria Math"/>
                      <w:sz w:val="22"/>
                      <w:szCs w:val="22"/>
                      <w:lang w:val="en-NL"/>
                    </w:rPr>
                  </m:ctrlPr>
                </m:groupChrPr>
                <m:e>
                  <m:eqArr>
                    <m:eqArrPr>
                      <m:ctrlPr>
                        <w:rPr>
                          <w:rFonts w:ascii="Cambria Math" w:hAnsi="Cambria Math"/>
                          <w:i/>
                          <w:sz w:val="22"/>
                          <w:szCs w:val="22"/>
                          <w:lang w:val="en-NL"/>
                        </w:rPr>
                      </m:ctrlPr>
                    </m:eqArrPr>
                    <m:e>
                      <m:d>
                        <m:dPr>
                          <m:ctrlPr>
                            <w:rPr>
                              <w:rFonts w:ascii="Cambria Math" w:hAnsi="Cambria Math"/>
                              <w:i/>
                              <w:sz w:val="22"/>
                              <w:szCs w:val="22"/>
                              <w:lang w:val="en-NL"/>
                            </w:rPr>
                          </m:ctrlPr>
                        </m:dPr>
                        <m:e>
                          <m:r>
                            <m:rPr>
                              <m:nor/>
                            </m:rPr>
                            <w:rPr>
                              <w:rFonts w:ascii="Cambria Math" w:hAnsi="Cambria Math"/>
                              <w:sz w:val="22"/>
                              <w:szCs w:val="22"/>
                              <w:lang w:val="en-NL"/>
                            </w:rPr>
                            <m:t>landuse</m:t>
                          </m:r>
                          <m:r>
                            <m:rPr>
                              <m:lit/>
                              <m:nor/>
                            </m:rPr>
                            <w:rPr>
                              <w:rFonts w:ascii="Cambria Math" w:hAnsi="Cambria Math"/>
                              <w:sz w:val="22"/>
                              <w:szCs w:val="22"/>
                              <w:lang w:val="en-NL"/>
                            </w:rPr>
                            <m:t>_</m:t>
                          </m:r>
                          <m:r>
                            <m:rPr>
                              <m:nor/>
                            </m:rPr>
                            <w:rPr>
                              <w:rFonts w:ascii="Cambria Math" w:hAnsi="Cambria Math"/>
                              <w:sz w:val="22"/>
                              <w:szCs w:val="22"/>
                              <w:lang w:val="en-NL"/>
                            </w:rPr>
                            <m:t>end</m:t>
                          </m:r>
                          <m:r>
                            <w:rPr>
                              <w:rFonts w:ascii="Cambria Math" w:hAnsi="Cambria Math"/>
                              <w:sz w:val="22"/>
                              <w:szCs w:val="22"/>
                              <w:lang w:val="en-NL"/>
                            </w:rPr>
                            <m:t>+</m:t>
                          </m:r>
                          <m:r>
                            <m:rPr>
                              <m:nor/>
                            </m:rPr>
                            <w:rPr>
                              <w:rFonts w:ascii="Cambria Math" w:hAnsi="Cambria Math"/>
                              <w:sz w:val="22"/>
                              <w:szCs w:val="22"/>
                              <w:lang w:val="en-NL"/>
                            </w:rPr>
                            <m:t>dist</m:t>
                          </m:r>
                          <m:r>
                            <m:rPr>
                              <m:lit/>
                              <m:nor/>
                            </m:rPr>
                            <w:rPr>
                              <w:rFonts w:ascii="Cambria Math" w:hAnsi="Cambria Math"/>
                              <w:sz w:val="22"/>
                              <w:szCs w:val="22"/>
                              <w:lang w:val="en-NL"/>
                            </w:rPr>
                            <m:t>_</m:t>
                          </m:r>
                          <m:r>
                            <m:rPr>
                              <m:nor/>
                            </m:rPr>
                            <w:rPr>
                              <w:rFonts w:ascii="Cambria Math" w:hAnsi="Cambria Math"/>
                              <w:sz w:val="22"/>
                              <w:szCs w:val="22"/>
                              <w:lang w:val="en-NL"/>
                            </w:rPr>
                            <m:t>to</m:t>
                          </m:r>
                          <m:r>
                            <m:rPr>
                              <m:lit/>
                              <m:nor/>
                            </m:rPr>
                            <w:rPr>
                              <w:rFonts w:ascii="Cambria Math" w:hAnsi="Cambria Math"/>
                              <w:sz w:val="22"/>
                              <w:szCs w:val="22"/>
                              <w:lang w:val="en-NL"/>
                            </w:rPr>
                            <m:t>_</m:t>
                          </m:r>
                          <m:r>
                            <m:rPr>
                              <m:nor/>
                            </m:rPr>
                            <w:rPr>
                              <w:rFonts w:ascii="Cambria Math" w:hAnsi="Cambria Math"/>
                              <w:sz w:val="22"/>
                              <w:szCs w:val="22"/>
                              <w:lang w:val="en-NL"/>
                            </w:rPr>
                            <m:t>water</m:t>
                          </m:r>
                          <m:r>
                            <m:rPr>
                              <m:lit/>
                              <m:nor/>
                            </m:rPr>
                            <w:rPr>
                              <w:rFonts w:ascii="Cambria Math" w:hAnsi="Cambria Math"/>
                              <w:sz w:val="22"/>
                              <w:szCs w:val="22"/>
                              <w:lang w:val="en-NL"/>
                            </w:rPr>
                            <m:t>_</m:t>
                          </m:r>
                          <m:r>
                            <m:rPr>
                              <m:nor/>
                            </m:rPr>
                            <w:rPr>
                              <w:rFonts w:ascii="Cambria Math" w:hAnsi="Cambria Math"/>
                              <w:sz w:val="22"/>
                              <w:szCs w:val="22"/>
                              <w:lang w:val="en-NL"/>
                            </w:rPr>
                            <m:t>end</m:t>
                          </m:r>
                          <m:r>
                            <w:rPr>
                              <w:rFonts w:ascii="Cambria Math" w:hAnsi="Cambria Math"/>
                              <w:sz w:val="22"/>
                              <w:szCs w:val="22"/>
                              <w:lang w:val="en-NL"/>
                            </w:rPr>
                            <m:t>+</m:t>
                          </m:r>
                          <m:r>
                            <m:rPr>
                              <m:nor/>
                            </m:rPr>
                            <w:rPr>
                              <w:rFonts w:ascii="Cambria Math" w:hAnsi="Cambria Math"/>
                              <w:sz w:val="22"/>
                              <w:szCs w:val="22"/>
                              <w:lang w:val="en-NL"/>
                            </w:rPr>
                            <m:t>elevation</m:t>
                          </m:r>
                          <m:r>
                            <m:rPr>
                              <m:lit/>
                              <m:nor/>
                            </m:rPr>
                            <w:rPr>
                              <w:rFonts w:ascii="Cambria Math" w:hAnsi="Cambria Math"/>
                              <w:sz w:val="22"/>
                              <w:szCs w:val="22"/>
                              <w:lang w:val="en-NL"/>
                            </w:rPr>
                            <m:t>_</m:t>
                          </m:r>
                          <m:r>
                            <m:rPr>
                              <m:nor/>
                            </m:rPr>
                            <w:rPr>
                              <w:rFonts w:ascii="Cambria Math" w:hAnsi="Cambria Math"/>
                              <w:sz w:val="22"/>
                              <w:szCs w:val="22"/>
                              <w:lang w:val="en-NL"/>
                            </w:rPr>
                            <m:t>end</m:t>
                          </m:r>
                        </m:e>
                      </m:d>
                      <m:r>
                        <w:rPr>
                          <w:rFonts w:ascii="Cambria Math" w:hAnsi="Cambria Math"/>
                          <w:sz w:val="22"/>
                          <w:szCs w:val="22"/>
                          <w:lang w:val="en-NL"/>
                        </w:rPr>
                        <m:t>:</m:t>
                      </m:r>
                      <m:ctrlPr>
                        <w:rPr>
                          <w:rFonts w:ascii="Cambria Math" w:hAnsi="Cambria Math"/>
                          <w:sz w:val="22"/>
                          <w:szCs w:val="22"/>
                          <w:lang w:val="en-NL"/>
                        </w:rPr>
                      </m:ctrlPr>
                    </m:e>
                    <m:e>
                      <m:d>
                        <m:dPr>
                          <m:ctrlPr>
                            <w:rPr>
                              <w:rFonts w:ascii="Cambria Math" w:hAnsi="Cambria Math"/>
                              <w:i/>
                              <w:sz w:val="22"/>
                              <w:szCs w:val="22"/>
                              <w:lang w:val="en-NL"/>
                            </w:rPr>
                          </m:ctrlPr>
                        </m:dPr>
                        <m:e>
                          <m:r>
                            <m:rPr>
                              <m:nor/>
                            </m:rPr>
                            <w:rPr>
                              <w:rFonts w:ascii="Cambria Math" w:hAnsi="Cambria Math"/>
                              <w:sz w:val="22"/>
                              <w:szCs w:val="22"/>
                              <w:lang w:val="en-NL"/>
                            </w:rPr>
                            <m:t>hour</m:t>
                          </m:r>
                          <m:r>
                            <m:rPr>
                              <m:lit/>
                              <m:nor/>
                            </m:rPr>
                            <w:rPr>
                              <w:rFonts w:ascii="Cambria Math" w:hAnsi="Cambria Math"/>
                              <w:sz w:val="22"/>
                              <w:szCs w:val="22"/>
                              <w:lang w:val="en-NL"/>
                            </w:rPr>
                            <m:t>_</m:t>
                          </m:r>
                          <m:r>
                            <m:rPr>
                              <m:nor/>
                            </m:rPr>
                            <w:rPr>
                              <w:rFonts w:ascii="Cambria Math" w:hAnsi="Cambria Math"/>
                              <w:sz w:val="22"/>
                              <w:szCs w:val="22"/>
                              <w:lang w:val="en-NL"/>
                            </w:rPr>
                            <m:t>s1</m:t>
                          </m:r>
                          <m:r>
                            <m:rPr>
                              <m:lit/>
                              <m:nor/>
                            </m:rPr>
                            <w:rPr>
                              <w:rFonts w:ascii="Cambria Math" w:hAnsi="Cambria Math"/>
                              <w:sz w:val="22"/>
                              <w:szCs w:val="22"/>
                              <w:lang w:val="en-NL"/>
                            </w:rPr>
                            <m:t>_</m:t>
                          </m:r>
                          <m:r>
                            <m:rPr>
                              <m:nor/>
                            </m:rPr>
                            <w:rPr>
                              <w:rFonts w:ascii="Cambria Math" w:hAnsi="Cambria Math"/>
                              <w:sz w:val="22"/>
                              <w:szCs w:val="22"/>
                              <w:lang w:val="en-NL"/>
                            </w:rPr>
                            <m:t>t2</m:t>
                          </m:r>
                          <m:r>
                            <w:rPr>
                              <w:rFonts w:ascii="Cambria Math" w:hAnsi="Cambria Math"/>
                              <w:sz w:val="22"/>
                              <w:szCs w:val="22"/>
                              <w:lang w:val="en-NL"/>
                            </w:rPr>
                            <m:t>+</m:t>
                          </m:r>
                          <m:r>
                            <m:rPr>
                              <m:nor/>
                            </m:rPr>
                            <w:rPr>
                              <w:rFonts w:ascii="Cambria Math" w:hAnsi="Cambria Math"/>
                              <w:sz w:val="22"/>
                              <w:szCs w:val="22"/>
                              <w:lang w:val="en-NL"/>
                            </w:rPr>
                            <m:t>hour</m:t>
                          </m:r>
                          <m:r>
                            <m:rPr>
                              <m:lit/>
                              <m:nor/>
                            </m:rPr>
                            <w:rPr>
                              <w:rFonts w:ascii="Cambria Math" w:hAnsi="Cambria Math"/>
                              <w:sz w:val="22"/>
                              <w:szCs w:val="22"/>
                              <w:lang w:val="en-NL"/>
                            </w:rPr>
                            <m:t>_</m:t>
                          </m:r>
                          <m:r>
                            <m:rPr>
                              <m:nor/>
                            </m:rPr>
                            <w:rPr>
                              <w:rFonts w:ascii="Cambria Math" w:hAnsi="Cambria Math"/>
                              <w:sz w:val="22"/>
                              <w:szCs w:val="22"/>
                              <w:lang w:val="en-NL"/>
                            </w:rPr>
                            <m:t>c1</m:t>
                          </m:r>
                          <m:r>
                            <m:rPr>
                              <m:lit/>
                              <m:nor/>
                            </m:rPr>
                            <w:rPr>
                              <w:rFonts w:ascii="Cambria Math" w:hAnsi="Cambria Math"/>
                              <w:sz w:val="22"/>
                              <w:szCs w:val="22"/>
                              <w:lang w:val="en-NL"/>
                            </w:rPr>
                            <m:t>_</m:t>
                          </m:r>
                          <m:r>
                            <m:rPr>
                              <m:nor/>
                            </m:rPr>
                            <w:rPr>
                              <w:rFonts w:ascii="Cambria Math" w:hAnsi="Cambria Math"/>
                              <w:sz w:val="22"/>
                              <w:szCs w:val="22"/>
                              <w:lang w:val="en-NL"/>
                            </w:rPr>
                            <m:t>t2</m:t>
                          </m:r>
                          <m:r>
                            <w:rPr>
                              <w:rFonts w:ascii="Cambria Math" w:hAnsi="Cambria Math"/>
                              <w:sz w:val="22"/>
                              <w:szCs w:val="22"/>
                              <w:lang w:val="en-NL"/>
                            </w:rPr>
                            <m:t>+</m:t>
                          </m:r>
                          <m:r>
                            <m:rPr>
                              <m:nor/>
                            </m:rPr>
                            <w:rPr>
                              <w:rFonts w:ascii="Cambria Math" w:hAnsi="Cambria Math"/>
                              <w:sz w:val="22"/>
                              <w:szCs w:val="22"/>
                              <w:lang w:val="en-NL"/>
                            </w:rPr>
                            <m:t>hour</m:t>
                          </m:r>
                          <m:r>
                            <m:rPr>
                              <m:lit/>
                              <m:nor/>
                            </m:rPr>
                            <w:rPr>
                              <w:rFonts w:ascii="Cambria Math" w:hAnsi="Cambria Math"/>
                              <w:sz w:val="22"/>
                              <w:szCs w:val="22"/>
                              <w:lang w:val="en-NL"/>
                            </w:rPr>
                            <m:t>_</m:t>
                          </m:r>
                          <m:r>
                            <m:rPr>
                              <m:nor/>
                            </m:rPr>
                            <w:rPr>
                              <w:rFonts w:ascii="Cambria Math" w:hAnsi="Cambria Math"/>
                              <w:sz w:val="22"/>
                              <w:szCs w:val="22"/>
                              <w:lang w:val="en-NL"/>
                            </w:rPr>
                            <m:t>s2</m:t>
                          </m:r>
                          <m:r>
                            <m:rPr>
                              <m:lit/>
                              <m:nor/>
                            </m:rPr>
                            <w:rPr>
                              <w:rFonts w:ascii="Cambria Math" w:hAnsi="Cambria Math"/>
                              <w:sz w:val="22"/>
                              <w:szCs w:val="22"/>
                              <w:lang w:val="en-NL"/>
                            </w:rPr>
                            <m:t>_</m:t>
                          </m:r>
                          <m:r>
                            <m:rPr>
                              <m:nor/>
                            </m:rPr>
                            <w:rPr>
                              <w:rFonts w:ascii="Cambria Math" w:hAnsi="Cambria Math"/>
                              <w:sz w:val="22"/>
                              <w:szCs w:val="22"/>
                              <w:lang w:val="en-NL"/>
                            </w:rPr>
                            <m:t>t2</m:t>
                          </m:r>
                          <m:r>
                            <w:rPr>
                              <w:rFonts w:ascii="Cambria Math" w:hAnsi="Cambria Math"/>
                              <w:sz w:val="22"/>
                              <w:szCs w:val="22"/>
                              <w:lang w:val="en-NL"/>
                            </w:rPr>
                            <m:t>+</m:t>
                          </m:r>
                          <m:r>
                            <m:rPr>
                              <m:nor/>
                            </m:rPr>
                            <w:rPr>
                              <w:rFonts w:ascii="Cambria Math" w:hAnsi="Cambria Math"/>
                              <w:sz w:val="22"/>
                              <w:szCs w:val="22"/>
                              <w:lang w:val="en-NL"/>
                            </w:rPr>
                            <m:t>hour</m:t>
                          </m:r>
                          <m:r>
                            <m:rPr>
                              <m:lit/>
                              <m:nor/>
                            </m:rPr>
                            <w:rPr>
                              <w:rFonts w:ascii="Cambria Math" w:hAnsi="Cambria Math"/>
                              <w:sz w:val="22"/>
                              <w:szCs w:val="22"/>
                              <w:lang w:val="en-NL"/>
                            </w:rPr>
                            <m:t>_</m:t>
                          </m:r>
                          <m:r>
                            <m:rPr>
                              <m:nor/>
                            </m:rPr>
                            <w:rPr>
                              <w:rFonts w:ascii="Cambria Math" w:hAnsi="Cambria Math"/>
                              <w:sz w:val="22"/>
                              <w:szCs w:val="22"/>
                              <w:lang w:val="en-NL"/>
                            </w:rPr>
                            <m:t>c2</m:t>
                          </m:r>
                          <m:r>
                            <m:rPr>
                              <m:lit/>
                              <m:nor/>
                            </m:rPr>
                            <w:rPr>
                              <w:rFonts w:ascii="Cambria Math" w:hAnsi="Cambria Math"/>
                              <w:sz w:val="22"/>
                              <w:szCs w:val="22"/>
                              <w:lang w:val="en-NL"/>
                            </w:rPr>
                            <m:t>_</m:t>
                          </m:r>
                          <m:r>
                            <m:rPr>
                              <m:nor/>
                            </m:rPr>
                            <w:rPr>
                              <w:rFonts w:ascii="Cambria Math" w:hAnsi="Cambria Math"/>
                              <w:sz w:val="22"/>
                              <w:szCs w:val="22"/>
                              <w:lang w:val="en-NL"/>
                            </w:rPr>
                            <m:t>t2</m:t>
                          </m:r>
                        </m:e>
                      </m:d>
                    </m:e>
                  </m:eqArr>
                </m:e>
              </m:groupChr>
              <m:ctrlPr>
                <w:rPr>
                  <w:rFonts w:ascii="Cambria Math" w:hAnsi="Cambria Math"/>
                  <w:sz w:val="22"/>
                  <w:szCs w:val="22"/>
                  <w:lang w:val="en-NL"/>
                </w:rPr>
              </m:ctrlPr>
            </m:e>
            <m:lim>
              <m:r>
                <m:rPr>
                  <m:nor/>
                </m:rPr>
                <w:rPr>
                  <w:rFonts w:ascii="Cambria Math" w:hAnsi="Cambria Math"/>
                  <w:sz w:val="22"/>
                  <w:szCs w:val="22"/>
                  <w:lang w:val="en-NL"/>
                </w:rPr>
                <m:t>Habitat × time interactions</m:t>
              </m:r>
            </m:lim>
          </m:limLow>
          <m:r>
            <w:rPr>
              <w:rFonts w:ascii="Cambria Math" w:hAnsi="Cambria Math"/>
              <w:sz w:val="22"/>
              <w:szCs w:val="22"/>
              <w:lang w:val="en-NL"/>
            </w:rPr>
            <m:t>+</m:t>
          </m:r>
          <m:r>
            <w:rPr>
              <w:rFonts w:ascii="Cambria Math" w:hAnsi="Cambria Math"/>
              <w:sz w:val="22"/>
              <w:szCs w:val="22"/>
              <w:lang w:val="en-NL"/>
            </w:rPr>
            <m:t xml:space="preserve"> </m:t>
          </m:r>
        </m:oMath>
      </m:oMathPara>
    </w:p>
    <w:p w14:paraId="0D05210E" w14:textId="18198AC4" w:rsidR="00670667" w:rsidRPr="00114DEC" w:rsidRDefault="00670667" w:rsidP="00114DEC">
      <w:pPr>
        <w:spacing w:line="360" w:lineRule="auto"/>
        <w:rPr>
          <w:rFonts w:ascii="Cambria Math" w:hAnsi="Cambria Math"/>
          <w:sz w:val="22"/>
          <w:szCs w:val="22"/>
          <w:lang w:val="en-NL"/>
          <w:oMath/>
        </w:rPr>
      </w:pPr>
      <m:oMathPara>
        <m:oMath>
          <m:limLow>
            <m:limLowPr>
              <m:ctrlPr>
                <w:rPr>
                  <w:rFonts w:ascii="Cambria Math" w:hAnsi="Cambria Math"/>
                  <w:i/>
                  <w:sz w:val="22"/>
                  <w:szCs w:val="22"/>
                  <w:lang w:val="en-NL"/>
                </w:rPr>
              </m:ctrlPr>
            </m:limLowPr>
            <m:e>
              <m:groupChr>
                <m:groupChrPr>
                  <m:ctrlPr>
                    <w:rPr>
                      <w:rFonts w:ascii="Cambria Math" w:hAnsi="Cambria Math"/>
                      <w:sz w:val="22"/>
                      <w:szCs w:val="22"/>
                      <w:lang w:val="en-NL"/>
                    </w:rPr>
                  </m:ctrlPr>
                </m:groupChrPr>
                <m:e>
                  <m:eqArr>
                    <m:eqArrPr>
                      <m:ctrlPr>
                        <w:rPr>
                          <w:rFonts w:ascii="Cambria Math" w:hAnsi="Cambria Math"/>
                          <w:i/>
                          <w:sz w:val="22"/>
                          <w:szCs w:val="22"/>
                          <w:lang w:val="en-NL"/>
                        </w:rPr>
                      </m:ctrlPr>
                    </m:eqArrPr>
                    <m:e>
                      <m:d>
                        <m:dPr>
                          <m:ctrlPr>
                            <w:rPr>
                              <w:rFonts w:ascii="Cambria Math" w:hAnsi="Cambria Math"/>
                              <w:i/>
                              <w:sz w:val="22"/>
                              <w:szCs w:val="22"/>
                              <w:lang w:val="en-NL"/>
                            </w:rPr>
                          </m:ctrlPr>
                        </m:dPr>
                        <m:e>
                          <m:r>
                            <m:rPr>
                              <m:nor/>
                            </m:rPr>
                            <w:rPr>
                              <w:rFonts w:ascii="Cambria Math" w:hAnsi="Cambria Math"/>
                              <w:sz w:val="22"/>
                              <w:szCs w:val="22"/>
                              <w:lang w:val="en-NL"/>
                            </w:rPr>
                            <m:t>sl</m:t>
                          </m:r>
                          <m:r>
                            <w:rPr>
                              <w:rFonts w:ascii="Cambria Math" w:hAnsi="Cambria Math"/>
                              <w:sz w:val="22"/>
                              <w:szCs w:val="22"/>
                              <w:lang w:val="en-NL"/>
                            </w:rPr>
                            <m:t>+</m:t>
                          </m:r>
                          <m:func>
                            <m:funcPr>
                              <m:ctrlPr>
                                <w:rPr>
                                  <w:rFonts w:ascii="Cambria Math" w:hAnsi="Cambria Math"/>
                                  <w:sz w:val="22"/>
                                  <w:szCs w:val="22"/>
                                  <w:lang w:val="en-NL"/>
                                </w:rPr>
                              </m:ctrlPr>
                            </m:funcPr>
                            <m:fName>
                              <m:r>
                                <m:rPr>
                                  <m:sty m:val="p"/>
                                </m:rPr>
                                <w:rPr>
                                  <w:rFonts w:ascii="Cambria Math" w:hAnsi="Cambria Math"/>
                                  <w:sz w:val="22"/>
                                  <w:szCs w:val="22"/>
                                  <w:lang w:val="en-NL"/>
                                </w:rPr>
                                <m:t>log</m:t>
                              </m:r>
                              <m:ctrlPr>
                                <w:rPr>
                                  <w:rFonts w:ascii="Cambria Math" w:hAnsi="Cambria Math"/>
                                  <w:i/>
                                  <w:sz w:val="22"/>
                                  <w:szCs w:val="22"/>
                                  <w:lang w:val="en-NL"/>
                                </w:rPr>
                              </m:ctrlPr>
                            </m:fName>
                            <m:e>
                              <m:d>
                                <m:dPr>
                                  <m:ctrlPr>
                                    <w:rPr>
                                      <w:rFonts w:ascii="Cambria Math" w:hAnsi="Cambria Math"/>
                                      <w:i/>
                                      <w:sz w:val="22"/>
                                      <w:szCs w:val="22"/>
                                      <w:lang w:val="en-NL"/>
                                    </w:rPr>
                                  </m:ctrlPr>
                                </m:dPr>
                                <m:e>
                                  <m:r>
                                    <m:rPr>
                                      <m:nor/>
                                    </m:rPr>
                                    <w:rPr>
                                      <w:rFonts w:ascii="Cambria Math" w:hAnsi="Cambria Math"/>
                                      <w:sz w:val="22"/>
                                      <w:szCs w:val="22"/>
                                      <w:lang w:val="en-NL"/>
                                    </w:rPr>
                                    <m:t>sl</m:t>
                                  </m:r>
                                </m:e>
                              </m:d>
                            </m:e>
                          </m:func>
                          <m:r>
                            <w:rPr>
                              <w:rFonts w:ascii="Cambria Math" w:hAnsi="Cambria Math"/>
                              <w:sz w:val="22"/>
                              <w:szCs w:val="22"/>
                              <w:lang w:val="en-NL"/>
                            </w:rPr>
                            <m:t>+</m:t>
                          </m:r>
                          <m:func>
                            <m:funcPr>
                              <m:ctrlPr>
                                <w:rPr>
                                  <w:rFonts w:ascii="Cambria Math" w:hAnsi="Cambria Math"/>
                                  <w:sz w:val="22"/>
                                  <w:szCs w:val="22"/>
                                  <w:lang w:val="en-NL"/>
                                </w:rPr>
                              </m:ctrlPr>
                            </m:funcPr>
                            <m:fName>
                              <m:r>
                                <m:rPr>
                                  <m:sty m:val="p"/>
                                </m:rPr>
                                <w:rPr>
                                  <w:rFonts w:ascii="Cambria Math" w:hAnsi="Cambria Math"/>
                                  <w:sz w:val="22"/>
                                  <w:szCs w:val="22"/>
                                  <w:lang w:val="en-NL"/>
                                </w:rPr>
                                <m:t>cos</m:t>
                              </m:r>
                              <m:ctrlPr>
                                <w:rPr>
                                  <w:rFonts w:ascii="Cambria Math" w:hAnsi="Cambria Math"/>
                                  <w:i/>
                                  <w:sz w:val="22"/>
                                  <w:szCs w:val="22"/>
                                  <w:lang w:val="en-NL"/>
                                </w:rPr>
                              </m:ctrlPr>
                            </m:fName>
                            <m:e>
                              <m:d>
                                <m:dPr>
                                  <m:ctrlPr>
                                    <w:rPr>
                                      <w:rFonts w:ascii="Cambria Math" w:hAnsi="Cambria Math"/>
                                      <w:i/>
                                      <w:sz w:val="22"/>
                                      <w:szCs w:val="22"/>
                                      <w:lang w:val="en-NL"/>
                                    </w:rPr>
                                  </m:ctrlPr>
                                </m:dPr>
                                <m:e>
                                  <m:r>
                                    <m:rPr>
                                      <m:nor/>
                                    </m:rPr>
                                    <w:rPr>
                                      <w:rFonts w:ascii="Cambria Math" w:hAnsi="Cambria Math"/>
                                      <w:sz w:val="22"/>
                                      <w:szCs w:val="22"/>
                                      <w:lang w:val="en-NL"/>
                                    </w:rPr>
                                    <m:t>ta</m:t>
                                  </m:r>
                                </m:e>
                              </m:d>
                            </m:e>
                          </m:func>
                        </m:e>
                      </m:d>
                      <m:r>
                        <m:rPr>
                          <m:sty m:val="p"/>
                        </m:rPr>
                        <w:rPr>
                          <w:rFonts w:ascii="Cambria Math" w:hAnsi="Cambria Math"/>
                          <w:sz w:val="22"/>
                          <w:szCs w:val="22"/>
                          <w:lang w:val="en-NL"/>
                        </w:rPr>
                        <m:t>:</m:t>
                      </m:r>
                      <m:ctrlPr>
                        <w:rPr>
                          <w:rFonts w:ascii="Cambria Math" w:hAnsi="Cambria Math"/>
                          <w:sz w:val="22"/>
                          <w:szCs w:val="22"/>
                          <w:lang w:val="en-NL"/>
                        </w:rPr>
                      </m:ctrlPr>
                    </m:e>
                    <m:e>
                      <m:d>
                        <m:dPr>
                          <m:ctrlPr>
                            <w:rPr>
                              <w:rFonts w:ascii="Cambria Math" w:hAnsi="Cambria Math"/>
                              <w:i/>
                              <w:sz w:val="22"/>
                              <w:szCs w:val="22"/>
                              <w:lang w:val="en-NL"/>
                            </w:rPr>
                          </m:ctrlPr>
                        </m:dPr>
                        <m:e>
                          <m:r>
                            <m:rPr>
                              <m:nor/>
                            </m:rPr>
                            <w:rPr>
                              <w:rFonts w:ascii="Cambria Math" w:hAnsi="Cambria Math"/>
                              <w:sz w:val="22"/>
                              <w:szCs w:val="22"/>
                              <w:lang w:val="en-NL"/>
                            </w:rPr>
                            <m:t>hour</m:t>
                          </m:r>
                          <m:r>
                            <m:rPr>
                              <m:lit/>
                              <m:nor/>
                            </m:rPr>
                            <w:rPr>
                              <w:rFonts w:ascii="Cambria Math" w:hAnsi="Cambria Math"/>
                              <w:sz w:val="22"/>
                              <w:szCs w:val="22"/>
                              <w:lang w:val="en-NL"/>
                            </w:rPr>
                            <m:t>_</m:t>
                          </m:r>
                          <m:r>
                            <m:rPr>
                              <m:nor/>
                            </m:rPr>
                            <w:rPr>
                              <w:rFonts w:ascii="Cambria Math" w:hAnsi="Cambria Math"/>
                              <w:sz w:val="22"/>
                              <w:szCs w:val="22"/>
                              <w:lang w:val="en-NL"/>
                            </w:rPr>
                            <m:t>s1</m:t>
                          </m:r>
                          <m:r>
                            <m:rPr>
                              <m:lit/>
                              <m:nor/>
                            </m:rPr>
                            <w:rPr>
                              <w:rFonts w:ascii="Cambria Math" w:hAnsi="Cambria Math"/>
                              <w:sz w:val="22"/>
                              <w:szCs w:val="22"/>
                              <w:lang w:val="en-NL"/>
                            </w:rPr>
                            <m:t>_</m:t>
                          </m:r>
                          <m:r>
                            <m:rPr>
                              <m:nor/>
                            </m:rPr>
                            <w:rPr>
                              <w:rFonts w:ascii="Cambria Math" w:hAnsi="Cambria Math"/>
                              <w:sz w:val="22"/>
                              <w:szCs w:val="22"/>
                              <w:lang w:val="en-NL"/>
                            </w:rPr>
                            <m:t>t1</m:t>
                          </m:r>
                          <m:r>
                            <w:rPr>
                              <w:rFonts w:ascii="Cambria Math" w:hAnsi="Cambria Math"/>
                              <w:sz w:val="22"/>
                              <w:szCs w:val="22"/>
                              <w:lang w:val="en-NL"/>
                            </w:rPr>
                            <m:t>+</m:t>
                          </m:r>
                          <m:r>
                            <m:rPr>
                              <m:nor/>
                            </m:rPr>
                            <w:rPr>
                              <w:rFonts w:ascii="Cambria Math" w:hAnsi="Cambria Math"/>
                              <w:sz w:val="22"/>
                              <w:szCs w:val="22"/>
                              <w:lang w:val="en-NL"/>
                            </w:rPr>
                            <m:t>hour</m:t>
                          </m:r>
                          <m:r>
                            <m:rPr>
                              <m:lit/>
                              <m:nor/>
                            </m:rPr>
                            <w:rPr>
                              <w:rFonts w:ascii="Cambria Math" w:hAnsi="Cambria Math"/>
                              <w:sz w:val="22"/>
                              <w:szCs w:val="22"/>
                              <w:lang w:val="en-NL"/>
                            </w:rPr>
                            <m:t>_</m:t>
                          </m:r>
                          <m:r>
                            <m:rPr>
                              <m:nor/>
                            </m:rPr>
                            <w:rPr>
                              <w:rFonts w:ascii="Cambria Math" w:hAnsi="Cambria Math"/>
                              <w:sz w:val="22"/>
                              <w:szCs w:val="22"/>
                              <w:lang w:val="en-NL"/>
                            </w:rPr>
                            <m:t>c1</m:t>
                          </m:r>
                          <m:r>
                            <m:rPr>
                              <m:lit/>
                              <m:nor/>
                            </m:rPr>
                            <w:rPr>
                              <w:rFonts w:ascii="Cambria Math" w:hAnsi="Cambria Math"/>
                              <w:sz w:val="22"/>
                              <w:szCs w:val="22"/>
                              <w:lang w:val="en-NL"/>
                            </w:rPr>
                            <m:t>_</m:t>
                          </m:r>
                          <m:r>
                            <m:rPr>
                              <m:nor/>
                            </m:rPr>
                            <w:rPr>
                              <w:rFonts w:ascii="Cambria Math" w:hAnsi="Cambria Math"/>
                              <w:sz w:val="22"/>
                              <w:szCs w:val="22"/>
                              <w:lang w:val="en-NL"/>
                            </w:rPr>
                            <m:t>t1</m:t>
                          </m:r>
                          <m:r>
                            <w:rPr>
                              <w:rFonts w:ascii="Cambria Math" w:hAnsi="Cambria Math"/>
                              <w:sz w:val="22"/>
                              <w:szCs w:val="22"/>
                              <w:lang w:val="en-NL"/>
                            </w:rPr>
                            <m:t>+</m:t>
                          </m:r>
                          <m:r>
                            <m:rPr>
                              <m:nor/>
                            </m:rPr>
                            <w:rPr>
                              <w:rFonts w:ascii="Cambria Math" w:hAnsi="Cambria Math"/>
                              <w:sz w:val="22"/>
                              <w:szCs w:val="22"/>
                              <w:lang w:val="en-NL"/>
                            </w:rPr>
                            <m:t>hour</m:t>
                          </m:r>
                          <m:r>
                            <m:rPr>
                              <m:lit/>
                              <m:nor/>
                            </m:rPr>
                            <w:rPr>
                              <w:rFonts w:ascii="Cambria Math" w:hAnsi="Cambria Math"/>
                              <w:sz w:val="22"/>
                              <w:szCs w:val="22"/>
                              <w:lang w:val="en-NL"/>
                            </w:rPr>
                            <m:t>_</m:t>
                          </m:r>
                          <m:r>
                            <m:rPr>
                              <m:nor/>
                            </m:rPr>
                            <w:rPr>
                              <w:rFonts w:ascii="Cambria Math" w:hAnsi="Cambria Math"/>
                              <w:sz w:val="22"/>
                              <w:szCs w:val="22"/>
                              <w:lang w:val="en-NL"/>
                            </w:rPr>
                            <m:t>s2</m:t>
                          </m:r>
                          <m:r>
                            <m:rPr>
                              <m:lit/>
                              <m:nor/>
                            </m:rPr>
                            <w:rPr>
                              <w:rFonts w:ascii="Cambria Math" w:hAnsi="Cambria Math"/>
                              <w:sz w:val="22"/>
                              <w:szCs w:val="22"/>
                              <w:lang w:val="en-NL"/>
                            </w:rPr>
                            <m:t>_</m:t>
                          </m:r>
                          <m:r>
                            <m:rPr>
                              <m:nor/>
                            </m:rPr>
                            <w:rPr>
                              <w:rFonts w:ascii="Cambria Math" w:hAnsi="Cambria Math"/>
                              <w:sz w:val="22"/>
                              <w:szCs w:val="22"/>
                              <w:lang w:val="en-NL"/>
                            </w:rPr>
                            <m:t>t1</m:t>
                          </m:r>
                          <m:r>
                            <w:rPr>
                              <w:rFonts w:ascii="Cambria Math" w:hAnsi="Cambria Math"/>
                              <w:sz w:val="22"/>
                              <w:szCs w:val="22"/>
                              <w:lang w:val="en-NL"/>
                            </w:rPr>
                            <m:t>+</m:t>
                          </m:r>
                          <m:r>
                            <m:rPr>
                              <m:nor/>
                            </m:rPr>
                            <w:rPr>
                              <w:rFonts w:ascii="Cambria Math" w:hAnsi="Cambria Math"/>
                              <w:sz w:val="22"/>
                              <w:szCs w:val="22"/>
                              <w:lang w:val="en-NL"/>
                            </w:rPr>
                            <m:t>hour</m:t>
                          </m:r>
                          <m:r>
                            <m:rPr>
                              <m:lit/>
                              <m:nor/>
                            </m:rPr>
                            <w:rPr>
                              <w:rFonts w:ascii="Cambria Math" w:hAnsi="Cambria Math"/>
                              <w:sz w:val="22"/>
                              <w:szCs w:val="22"/>
                              <w:lang w:val="en-NL"/>
                            </w:rPr>
                            <m:t>_</m:t>
                          </m:r>
                          <m:r>
                            <m:rPr>
                              <m:nor/>
                            </m:rPr>
                            <w:rPr>
                              <w:rFonts w:ascii="Cambria Math" w:hAnsi="Cambria Math"/>
                              <w:sz w:val="22"/>
                              <w:szCs w:val="22"/>
                              <w:lang w:val="en-NL"/>
                            </w:rPr>
                            <m:t>c2</m:t>
                          </m:r>
                          <m:r>
                            <m:rPr>
                              <m:lit/>
                              <m:nor/>
                            </m:rPr>
                            <w:rPr>
                              <w:rFonts w:ascii="Cambria Math" w:hAnsi="Cambria Math"/>
                              <w:sz w:val="22"/>
                              <w:szCs w:val="22"/>
                              <w:lang w:val="en-NL"/>
                            </w:rPr>
                            <m:t>_</m:t>
                          </m:r>
                          <m:r>
                            <m:rPr>
                              <m:nor/>
                            </m:rPr>
                            <w:rPr>
                              <w:rFonts w:ascii="Cambria Math" w:hAnsi="Cambria Math"/>
                              <w:sz w:val="22"/>
                              <w:szCs w:val="22"/>
                              <w:lang w:val="en-NL"/>
                            </w:rPr>
                            <m:t>t1</m:t>
                          </m:r>
                        </m:e>
                      </m:d>
                    </m:e>
                  </m:eqArr>
                </m:e>
              </m:groupChr>
              <m:ctrlPr>
                <w:rPr>
                  <w:rFonts w:ascii="Cambria Math" w:hAnsi="Cambria Math"/>
                  <w:sz w:val="22"/>
                  <w:szCs w:val="22"/>
                  <w:lang w:val="en-NL"/>
                </w:rPr>
              </m:ctrlPr>
            </m:e>
            <m:lim>
              <m:r>
                <m:rPr>
                  <m:nor/>
                </m:rPr>
                <w:rPr>
                  <w:rFonts w:ascii="Cambria Math" w:hAnsi="Cambria Math"/>
                  <w:sz w:val="22"/>
                  <w:szCs w:val="22"/>
                  <w:lang w:val="en-NL"/>
                </w:rPr>
                <m:t>Movement × time interactions</m:t>
              </m:r>
            </m:lim>
          </m:limLow>
          <m:r>
            <w:rPr>
              <w:rFonts w:ascii="Cambria Math" w:hAnsi="Cambria Math"/>
              <w:sz w:val="22"/>
              <w:szCs w:val="22"/>
              <w:lang w:val="en-NL"/>
            </w:rPr>
            <m:t>+</m:t>
          </m:r>
          <m:r>
            <w:rPr>
              <w:rFonts w:ascii="Cambria Math" w:hAnsi="Cambria Math"/>
              <w:sz w:val="22"/>
              <w:szCs w:val="22"/>
              <w:lang w:val="en-NL"/>
            </w:rPr>
            <m:t> </m:t>
          </m:r>
        </m:oMath>
      </m:oMathPara>
    </w:p>
    <w:p w14:paraId="44989AB0" w14:textId="449AA83A" w:rsidR="00670667" w:rsidRPr="00114DEC" w:rsidRDefault="00670667" w:rsidP="00114DEC">
      <w:pPr>
        <w:spacing w:line="360" w:lineRule="auto"/>
        <w:rPr>
          <w:rFonts w:ascii="Cambria Math" w:hAnsi="Cambria Math"/>
          <w:sz w:val="22"/>
          <w:szCs w:val="22"/>
          <w:lang w:val="en-NL"/>
          <w:oMath/>
        </w:rPr>
      </w:pPr>
      <m:oMathPara>
        <m:oMath>
          <m:limLow>
            <m:limLowPr>
              <m:ctrlPr>
                <w:rPr>
                  <w:rFonts w:ascii="Cambria Math" w:hAnsi="Cambria Math"/>
                  <w:i/>
                  <w:sz w:val="22"/>
                  <w:szCs w:val="22"/>
                  <w:lang w:val="en-NL"/>
                </w:rPr>
              </m:ctrlPr>
            </m:limLowPr>
            <m:e>
              <m:groupChr>
                <m:groupChrPr>
                  <m:ctrlPr>
                    <w:rPr>
                      <w:rFonts w:ascii="Cambria Math" w:hAnsi="Cambria Math"/>
                      <w:sz w:val="22"/>
                      <w:szCs w:val="22"/>
                      <w:lang w:val="en-NL"/>
                    </w:rPr>
                  </m:ctrlPr>
                </m:groupChrPr>
                <m:e>
                  <m:r>
                    <m:rPr>
                      <m:nor/>
                    </m:rPr>
                    <w:rPr>
                      <w:rFonts w:ascii="Cambria Math" w:hAnsi="Cambria Math"/>
                      <w:sz w:val="22"/>
                      <w:szCs w:val="22"/>
                      <w:lang w:val="en-NL"/>
                    </w:rPr>
                    <m:t>strata</m:t>
                  </m:r>
                  <m:d>
                    <m:dPr>
                      <m:ctrlPr>
                        <w:rPr>
                          <w:rFonts w:ascii="Cambria Math" w:hAnsi="Cambria Math"/>
                          <w:i/>
                          <w:sz w:val="22"/>
                          <w:szCs w:val="22"/>
                          <w:lang w:val="en-NL"/>
                        </w:rPr>
                      </m:ctrlPr>
                    </m:dPr>
                    <m:e>
                      <m:r>
                        <m:rPr>
                          <m:nor/>
                        </m:rPr>
                        <w:rPr>
                          <w:rFonts w:ascii="Cambria Math" w:hAnsi="Cambria Math"/>
                          <w:sz w:val="22"/>
                          <w:szCs w:val="22"/>
                          <w:lang w:val="en-NL"/>
                        </w:rPr>
                        <m:t>step</m:t>
                      </m:r>
                      <m:r>
                        <m:rPr>
                          <m:lit/>
                          <m:nor/>
                        </m:rPr>
                        <w:rPr>
                          <w:rFonts w:ascii="Cambria Math" w:hAnsi="Cambria Math"/>
                          <w:sz w:val="22"/>
                          <w:szCs w:val="22"/>
                          <w:lang w:val="en-NL"/>
                        </w:rPr>
                        <m:t>_</m:t>
                      </m:r>
                      <m:r>
                        <m:rPr>
                          <m:nor/>
                        </m:rPr>
                        <w:rPr>
                          <w:rFonts w:ascii="Cambria Math" w:hAnsi="Cambria Math"/>
                          <w:sz w:val="22"/>
                          <w:szCs w:val="22"/>
                          <w:lang w:val="en-NL"/>
                        </w:rPr>
                        <m:t>id</m:t>
                      </m:r>
                    </m:e>
                  </m:d>
                </m:e>
              </m:groupChr>
              <m:ctrlPr>
                <w:rPr>
                  <w:rFonts w:ascii="Cambria Math" w:hAnsi="Cambria Math"/>
                  <w:sz w:val="22"/>
                  <w:szCs w:val="22"/>
                  <w:lang w:val="en-NL"/>
                </w:rPr>
              </m:ctrlPr>
            </m:e>
            <m:lim>
              <m:r>
                <m:rPr>
                  <m:nor/>
                </m:rPr>
                <w:rPr>
                  <w:rFonts w:ascii="Cambria Math" w:hAnsi="Cambria Math"/>
                  <w:sz w:val="22"/>
                  <w:szCs w:val="22"/>
                  <w:lang w:val="en-NL"/>
                </w:rPr>
                <m:t>Stratified matched design</m:t>
              </m:r>
            </m:lim>
          </m:limLow>
        </m:oMath>
      </m:oMathPara>
    </w:p>
    <w:p w14:paraId="6BBF19F4" w14:textId="595E4FFE" w:rsidR="00DD2362" w:rsidRPr="00DD2362" w:rsidRDefault="00772DE6" w:rsidP="00772DE6">
      <w:pPr>
        <w:ind w:firstLine="0"/>
        <w:rPr>
          <w:lang w:val="en-NL"/>
        </w:rPr>
      </w:pPr>
      <w:r>
        <w:rPr>
          <w:noProof/>
        </w:rPr>
        <w:lastRenderedPageBreak/>
        <mc:AlternateContent>
          <mc:Choice Requires="wps">
            <w:drawing>
              <wp:anchor distT="0" distB="0" distL="114300" distR="114300" simplePos="0" relativeHeight="251705344" behindDoc="0" locked="0" layoutInCell="1" allowOverlap="1" wp14:anchorId="122F97CC" wp14:editId="27744010">
                <wp:simplePos x="0" y="0"/>
                <wp:positionH relativeFrom="column">
                  <wp:posOffset>-73949</wp:posOffset>
                </wp:positionH>
                <wp:positionV relativeFrom="paragraph">
                  <wp:posOffset>45720</wp:posOffset>
                </wp:positionV>
                <wp:extent cx="5357495" cy="1753235"/>
                <wp:effectExtent l="0" t="0" r="0" b="0"/>
                <wp:wrapSquare wrapText="bothSides"/>
                <wp:docPr id="538448285" name="Text Box 1"/>
                <wp:cNvGraphicFramePr/>
                <a:graphic xmlns:a="http://schemas.openxmlformats.org/drawingml/2006/main">
                  <a:graphicData uri="http://schemas.microsoft.com/office/word/2010/wordprocessingShape">
                    <wps:wsp>
                      <wps:cNvSpPr txBox="1"/>
                      <wps:spPr>
                        <a:xfrm>
                          <a:off x="0" y="0"/>
                          <a:ext cx="5357495" cy="1753235"/>
                        </a:xfrm>
                        <a:prstGeom prst="rect">
                          <a:avLst/>
                        </a:prstGeom>
                        <a:solidFill>
                          <a:prstClr val="white"/>
                        </a:solidFill>
                        <a:ln>
                          <a:noFill/>
                        </a:ln>
                      </wps:spPr>
                      <wps:txbx>
                        <w:txbxContent>
                          <w:p w14:paraId="10B62285" w14:textId="469DFAE3" w:rsidR="00772DE6" w:rsidRPr="00772DE6" w:rsidRDefault="00772DE6" w:rsidP="00772DE6">
                            <w:pPr>
                              <w:rPr>
                                <w:lang w:val="en-NL"/>
                              </w:rPr>
                            </w:pPr>
                            <w:r w:rsidRPr="00772DE6">
                              <w:t>Equation</w:t>
                            </w:r>
                            <w:r w:rsidR="00554EFB">
                              <w:t xml:space="preserve"> </w:t>
                            </w:r>
                            <w:proofErr w:type="spellStart"/>
                            <w:r w:rsidR="00554EFB">
                              <w:t>x.x</w:t>
                            </w:r>
                            <w:proofErr w:type="spellEnd"/>
                            <w:r w:rsidRPr="00772DE6">
                              <w:t xml:space="preserve">: </w:t>
                            </w:r>
                            <w:r w:rsidRPr="00772DE6">
                              <w:t xml:space="preserve">Model used for integrated step selection analysis. Habitat selection and movement were </w:t>
                            </w:r>
                            <w:proofErr w:type="spellStart"/>
                            <w:r w:rsidRPr="00772DE6">
                              <w:t>modeled</w:t>
                            </w:r>
                            <w:proofErr w:type="spellEnd"/>
                            <w:r w:rsidRPr="00772DE6">
                              <w:t xml:space="preserve"> using main effects (</w:t>
                            </w:r>
                            <w:proofErr w:type="gramStart"/>
                            <w:r w:rsidRPr="00772DE6">
                              <w:t>e.g.</w:t>
                            </w:r>
                            <w:proofErr w:type="gramEnd"/>
                            <w:r w:rsidRPr="00772DE6">
                              <w:t xml:space="preserve"> land use, elevation), movement terms (step length, log-transformed step length, and cosine of turning angle), and interactions with time of day (harmonic terms). Harmonic terms were constructed using sine and cosine transformations of the time of day at both the start (*_t1) and end (*_t2) of each step. Terms of the form hour_s1_t2, hour_c2_t1, etc., represent sinusoidal transformations with 2 cycles per 24 hours, enabling the model to capture diel activity rhythms and their influence on both movement and habitat selection.</w:t>
                            </w:r>
                          </w:p>
                          <w:p w14:paraId="4FB34BF9" w14:textId="3656FDF7" w:rsidR="00772DE6" w:rsidRPr="00772DE6" w:rsidRDefault="00772DE6" w:rsidP="00772DE6">
                            <w:pPr>
                              <w:rPr>
                                <w:noProof/>
                                <w:lang w:val="nl-N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F97CC" id="_x0000_s1032" type="#_x0000_t202" style="position:absolute;margin-left:-5.8pt;margin-top:3.6pt;width:421.85pt;height:138.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" stroked="f">
                <v:textbox inset="0,0,0,0">
                  <w:txbxContent>
                    <w:p w14:paraId="10B62285" w14:textId="469DFAE3" w:rsidR="00772DE6" w:rsidRPr="00772DE6" w:rsidRDefault="00772DE6" w:rsidP="00772DE6">
                      <w:pPr>
                        <w:rPr>
                          <w:lang w:val="en-NL"/>
                        </w:rPr>
                      </w:pPr>
                      <w:r w:rsidRPr="00772DE6">
                        <w:t>Equation</w:t>
                      </w:r>
                      <w:r w:rsidR="00554EFB">
                        <w:t xml:space="preserve"> </w:t>
                      </w:r>
                      <w:proofErr w:type="spellStart"/>
                      <w:r w:rsidR="00554EFB">
                        <w:t>x.x</w:t>
                      </w:r>
                      <w:proofErr w:type="spellEnd"/>
                      <w:r w:rsidRPr="00772DE6">
                        <w:t xml:space="preserve">: </w:t>
                      </w:r>
                      <w:r w:rsidRPr="00772DE6">
                        <w:t xml:space="preserve">Model used for integrated step selection analysis. Habitat selection and movement were </w:t>
                      </w:r>
                      <w:proofErr w:type="spellStart"/>
                      <w:r w:rsidRPr="00772DE6">
                        <w:t>modeled</w:t>
                      </w:r>
                      <w:proofErr w:type="spellEnd"/>
                      <w:r w:rsidRPr="00772DE6">
                        <w:t xml:space="preserve"> using main effects (</w:t>
                      </w:r>
                      <w:proofErr w:type="gramStart"/>
                      <w:r w:rsidRPr="00772DE6">
                        <w:t>e.g.</w:t>
                      </w:r>
                      <w:proofErr w:type="gramEnd"/>
                      <w:r w:rsidRPr="00772DE6">
                        <w:t xml:space="preserve"> land use, elevation), movement terms (step length, log-transformed step length, and cosine of turning angle), and interactions with time of day (harmonic terms). Harmonic terms were constructed using sine and cosine transformations of the time of day at both the start (*_t1) and end (*_t2) of each step. Terms of the form hour_s1_t2, hour_c2_t1, etc., represent sinusoidal transformations with 2 cycles per 24 hours, enabling the model to capture diel activity rhythms and their influence on both movement and habitat selection.</w:t>
                      </w:r>
                    </w:p>
                    <w:p w14:paraId="4FB34BF9" w14:textId="3656FDF7" w:rsidR="00772DE6" w:rsidRPr="00772DE6" w:rsidRDefault="00772DE6" w:rsidP="00772DE6">
                      <w:pPr>
                        <w:rPr>
                          <w:noProof/>
                          <w:lang w:val="nl-NL"/>
                        </w:rPr>
                      </w:pPr>
                    </w:p>
                  </w:txbxContent>
                </v:textbox>
                <w10:wrap type="square"/>
              </v:shape>
            </w:pict>
          </mc:Fallback>
        </mc:AlternateContent>
      </w:r>
    </w:p>
    <w:p w14:paraId="6657AF6C" w14:textId="183F710F" w:rsidR="00BC155E" w:rsidRDefault="00BC155E" w:rsidP="00BC155E">
      <w:pPr>
        <w:pStyle w:val="Heading1"/>
      </w:pPr>
      <w:r>
        <w:lastRenderedPageBreak/>
        <w:t>Results</w:t>
      </w:r>
    </w:p>
    <w:p w14:paraId="6CA458D3" w14:textId="7A5759AB" w:rsidR="005B5413" w:rsidRDefault="005B5413" w:rsidP="005B5413">
      <w:pPr>
        <w:ind w:firstLine="0"/>
      </w:pPr>
      <w:r>
        <w:t>Providing the results here roughly in the order of the hypothesis</w:t>
      </w:r>
      <w:r w:rsidR="0023255E">
        <w:t xml:space="preserve">, describing in each subheading which hypotheses are </w:t>
      </w:r>
      <w:proofErr w:type="gramStart"/>
      <w:r w:rsidR="0023255E">
        <w:t>investigated</w:t>
      </w:r>
      <w:proofErr w:type="gramEnd"/>
    </w:p>
    <w:p w14:paraId="52D4CB29" w14:textId="77777777" w:rsidR="00817CAA" w:rsidRDefault="00817CAA" w:rsidP="005B5413">
      <w:pPr>
        <w:ind w:firstLine="0"/>
      </w:pPr>
    </w:p>
    <w:p w14:paraId="5BB57B75" w14:textId="5E91ACD0" w:rsidR="00817CAA" w:rsidRDefault="00817CAA" w:rsidP="00E60D87">
      <w:pPr>
        <w:pStyle w:val="Heading2"/>
      </w:pPr>
      <w:r>
        <w:t>Heatwave</w:t>
      </w:r>
      <w:r w:rsidR="00E60D87">
        <w:t xml:space="preserve"> events</w:t>
      </w:r>
    </w:p>
    <w:p w14:paraId="0609CE97" w14:textId="77777777" w:rsidR="008C62E6" w:rsidRPr="00E11605" w:rsidRDefault="008C62E6" w:rsidP="005B5413">
      <w:pPr>
        <w:ind w:firstLine="0"/>
      </w:pPr>
    </w:p>
    <w:p w14:paraId="77F08DB6" w14:textId="60AD4082" w:rsidR="005B5413" w:rsidRDefault="005B5413" w:rsidP="005B5413">
      <w:pPr>
        <w:pStyle w:val="Heading2"/>
      </w:pPr>
      <w:r>
        <w:t>Movement during heatwave events</w:t>
      </w:r>
    </w:p>
    <w:p w14:paraId="79D43ED5" w14:textId="77777777" w:rsidR="005B5413" w:rsidRDefault="005B5413" w:rsidP="005B5413">
      <w:pPr>
        <w:ind w:left="720" w:firstLine="0"/>
      </w:pPr>
    </w:p>
    <w:p w14:paraId="35FD9573" w14:textId="0EA0A510" w:rsidR="005B5413" w:rsidRDefault="005B5413" w:rsidP="005B5413">
      <w:pPr>
        <w:pStyle w:val="Heading2"/>
      </w:pPr>
      <w:proofErr w:type="spellStart"/>
      <w:r>
        <w:t>Landuse</w:t>
      </w:r>
      <w:proofErr w:type="spellEnd"/>
      <w:r>
        <w:t xml:space="preserve"> preference during heatwave events</w:t>
      </w:r>
    </w:p>
    <w:p w14:paraId="62A383A1" w14:textId="77777777" w:rsidR="005B5413" w:rsidRDefault="005B5413" w:rsidP="005B5413">
      <w:pPr>
        <w:ind w:left="720" w:firstLine="0"/>
      </w:pPr>
    </w:p>
    <w:p w14:paraId="4F72D022" w14:textId="239F0360" w:rsidR="005B5413" w:rsidRDefault="005B5413" w:rsidP="005B5413">
      <w:pPr>
        <w:pStyle w:val="Heading2"/>
      </w:pPr>
      <w:r>
        <w:t>Elevation and distance to water preference during heatwave events</w:t>
      </w:r>
    </w:p>
    <w:p w14:paraId="0987A70D" w14:textId="77777777" w:rsidR="005B5413" w:rsidRPr="005B5413" w:rsidRDefault="005B5413" w:rsidP="005B5413">
      <w:pPr>
        <w:pStyle w:val="Textafterheading"/>
      </w:pPr>
    </w:p>
    <w:p w14:paraId="767A1577" w14:textId="77777777" w:rsidR="005B5413" w:rsidRDefault="005B5413" w:rsidP="005B5413">
      <w:pPr>
        <w:pStyle w:val="Heading1"/>
        <w:numPr>
          <w:ilvl w:val="0"/>
          <w:numId w:val="0"/>
        </w:numPr>
      </w:pPr>
    </w:p>
    <w:p w14:paraId="24F8E867" w14:textId="77777777" w:rsidR="005B5413" w:rsidRPr="005B5413" w:rsidRDefault="005B5413" w:rsidP="005B5413">
      <w:pPr>
        <w:pStyle w:val="Textafterheading"/>
      </w:pPr>
    </w:p>
    <w:p w14:paraId="3C6848DF" w14:textId="77777777" w:rsidR="00024E02" w:rsidRDefault="00024E02" w:rsidP="008D1E03">
      <w:pPr>
        <w:pStyle w:val="Heading1"/>
        <w:numPr>
          <w:ilvl w:val="0"/>
          <w:numId w:val="0"/>
        </w:numPr>
      </w:pPr>
    </w:p>
    <w:p w14:paraId="7CF16F4B" w14:textId="77777777" w:rsidR="00024E02" w:rsidRPr="00024E02" w:rsidRDefault="00024E02" w:rsidP="008D1E03">
      <w:pPr>
        <w:ind w:firstLine="0"/>
      </w:pPr>
    </w:p>
    <w:p w14:paraId="56DB17DD" w14:textId="02A5B809" w:rsidR="00BC155E" w:rsidRDefault="00BC155E" w:rsidP="00BC155E">
      <w:pPr>
        <w:pStyle w:val="Heading1"/>
      </w:pPr>
      <w:r>
        <w:lastRenderedPageBreak/>
        <w:t>Discussion</w:t>
      </w:r>
      <w:r w:rsidR="00866C84">
        <w:t xml:space="preserve"> and Conclusion</w:t>
      </w:r>
    </w:p>
    <w:p w14:paraId="589FC776" w14:textId="04B3D223" w:rsidR="00201D63" w:rsidRDefault="00201D63" w:rsidP="00201D63">
      <w:pPr>
        <w:ind w:firstLine="0"/>
        <w:rPr>
          <w:lang w:val="en-NL"/>
        </w:rPr>
      </w:pPr>
      <w:r w:rsidRPr="004400F6">
        <w:rPr>
          <w:lang w:val="en-NL"/>
        </w:rPr>
        <w:t>Three pairs of harmonics were initially tested but often resulted in model convergence issues due to some animals not visiting all habitat types at every harmonic timestamp. This led to missing interaction terms, making two pairs the most consistent and reliable option.</w:t>
      </w:r>
    </w:p>
    <w:p w14:paraId="3B96B749" w14:textId="77777777" w:rsidR="00201D63" w:rsidRPr="00201D63" w:rsidRDefault="00201D63" w:rsidP="00201D63"/>
    <w:p w14:paraId="4E816826" w14:textId="77777777" w:rsidR="00B97856" w:rsidRDefault="00403126" w:rsidP="00403126">
      <w:pPr>
        <w:pStyle w:val="Textafterheading"/>
      </w:pPr>
      <w:r>
        <w:t>Limited temporal resolution, which has been shown to make it difficult to find significant results and fine scale behaviour</w:t>
      </w:r>
      <w:r w:rsidR="00D2439C">
        <w:t xml:space="preserve">. </w:t>
      </w:r>
    </w:p>
    <w:p w14:paraId="78A43E91" w14:textId="77777777" w:rsidR="00B97856" w:rsidRDefault="00B97856" w:rsidP="00403126">
      <w:pPr>
        <w:pStyle w:val="Textafterheading"/>
      </w:pPr>
    </w:p>
    <w:p w14:paraId="2E0EF695" w14:textId="55855F42" w:rsidR="00403126" w:rsidRDefault="00D2439C" w:rsidP="00403126">
      <w:pPr>
        <w:pStyle w:val="Textafterheading"/>
      </w:pPr>
      <w:r>
        <w:t xml:space="preserve">Limitations in calculating bootstrapped confidence intervals due to </w:t>
      </w:r>
      <w:r w:rsidR="00CA5EA4">
        <w:t>errors and shifts in phase.</w:t>
      </w:r>
    </w:p>
    <w:p w14:paraId="1E681807" w14:textId="77777777" w:rsidR="00403126" w:rsidRDefault="00403126" w:rsidP="00403126"/>
    <w:p w14:paraId="154A59D9" w14:textId="383FA776" w:rsidR="00EB3155" w:rsidRDefault="00403126" w:rsidP="00403126">
      <w:pPr>
        <w:ind w:firstLine="0"/>
      </w:pPr>
      <w:r>
        <w:t xml:space="preserve">Limited spatial resolution, and limited quality of landcover maps. An attempt was made using what is available, but future work should focus on incorporating remote sensing derived indexes </w:t>
      </w:r>
      <w:r w:rsidR="00390A02">
        <w:t xml:space="preserve">such as </w:t>
      </w:r>
      <w:proofErr w:type="gramStart"/>
      <w:r w:rsidR="00390A02">
        <w:t>NDVI</w:t>
      </w:r>
      <w:proofErr w:type="gramEnd"/>
    </w:p>
    <w:p w14:paraId="3B9831A3" w14:textId="77777777" w:rsidR="00403126" w:rsidRDefault="00403126" w:rsidP="00403126">
      <w:pPr>
        <w:ind w:firstLine="0"/>
      </w:pPr>
    </w:p>
    <w:p w14:paraId="0B5646F4" w14:textId="77777777" w:rsidR="00EF6BF2" w:rsidRDefault="00403126" w:rsidP="00403126">
      <w:pPr>
        <w:ind w:firstLine="0"/>
      </w:pPr>
      <w:r>
        <w:t xml:space="preserve">Two step conditional regression has its limitations, in categorical variables it is mostly that every animal needs to have visited every categorical variable. A more robust way is to portray habitat through continuous variables. </w:t>
      </w:r>
    </w:p>
    <w:p w14:paraId="20098899" w14:textId="77777777" w:rsidR="00EF6BF2" w:rsidRDefault="00EF6BF2" w:rsidP="00403126">
      <w:pPr>
        <w:ind w:firstLine="0"/>
      </w:pPr>
    </w:p>
    <w:p w14:paraId="33E97014" w14:textId="07ECBC89" w:rsidR="00403126" w:rsidRDefault="00403126" w:rsidP="00403126">
      <w:pPr>
        <w:ind w:firstLine="0"/>
      </w:pPr>
      <w:r>
        <w:t xml:space="preserve">Other </w:t>
      </w:r>
      <w:proofErr w:type="spellStart"/>
      <w:r>
        <w:t>implementions</w:t>
      </w:r>
      <w:proofErr w:type="spellEnd"/>
      <w:r>
        <w:t xml:space="preserve"> such as through GLMMT and </w:t>
      </w:r>
      <w:proofErr w:type="spellStart"/>
      <w:r>
        <w:t>mcsv</w:t>
      </w:r>
      <w:proofErr w:type="spellEnd"/>
      <w:r>
        <w:t xml:space="preserve"> are </w:t>
      </w:r>
      <w:proofErr w:type="gramStart"/>
      <w:r>
        <w:t xml:space="preserve">possible, </w:t>
      </w:r>
      <w:r w:rsidR="00866C84">
        <w:t>and</w:t>
      </w:r>
      <w:proofErr w:type="gramEnd"/>
      <w:r w:rsidR="00866C84">
        <w:t xml:space="preserve"> can be considered for small scale studies where the number of individuals is limited. </w:t>
      </w:r>
    </w:p>
    <w:p w14:paraId="51E2CEE9" w14:textId="77777777" w:rsidR="00EB3155" w:rsidRDefault="00EB3155" w:rsidP="00403126">
      <w:pPr>
        <w:ind w:firstLine="0"/>
      </w:pPr>
    </w:p>
    <w:p w14:paraId="009EC587" w14:textId="5518B82E" w:rsidR="00EB3155" w:rsidRDefault="00EB3155" w:rsidP="00403126">
      <w:pPr>
        <w:ind w:firstLine="0"/>
      </w:pPr>
      <w:r>
        <w:t xml:space="preserve">Consider daylight length by anchoring </w:t>
      </w:r>
      <w:proofErr w:type="gramStart"/>
      <w:r>
        <w:t>time</w:t>
      </w:r>
      <w:proofErr w:type="gramEnd"/>
      <w:r>
        <w:t xml:space="preserve"> </w:t>
      </w:r>
    </w:p>
    <w:p w14:paraId="6A1DB25E" w14:textId="77777777" w:rsidR="00EF6BF2" w:rsidRDefault="00EF6BF2" w:rsidP="00403126">
      <w:pPr>
        <w:ind w:firstLine="0"/>
      </w:pPr>
    </w:p>
    <w:p w14:paraId="4EBD8B6F" w14:textId="5682D478" w:rsidR="00EB3155" w:rsidRDefault="00EB3155" w:rsidP="00403126">
      <w:pPr>
        <w:ind w:firstLine="0"/>
      </w:pPr>
      <w:r>
        <w:t xml:space="preserve">Further studies into boreal circadian rhythm and extreme weather </w:t>
      </w:r>
      <w:proofErr w:type="gramStart"/>
      <w:r>
        <w:t>required</w:t>
      </w:r>
      <w:proofErr w:type="gramEnd"/>
    </w:p>
    <w:p w14:paraId="5E2B82DE" w14:textId="77777777" w:rsidR="00EB3155" w:rsidRDefault="00EB3155" w:rsidP="00403126">
      <w:pPr>
        <w:ind w:firstLine="0"/>
      </w:pPr>
    </w:p>
    <w:p w14:paraId="631B06B0" w14:textId="1C11BF97" w:rsidR="00EB3155" w:rsidRPr="00403126" w:rsidRDefault="00EB3155" w:rsidP="00403126">
      <w:pPr>
        <w:ind w:firstLine="0"/>
      </w:pPr>
    </w:p>
    <w:p w14:paraId="2F70496D" w14:textId="64E58830" w:rsidR="00403126" w:rsidRPr="00403126" w:rsidRDefault="00403126" w:rsidP="005D0689">
      <w:pPr>
        <w:pStyle w:val="Heading1"/>
        <w:numPr>
          <w:ilvl w:val="0"/>
          <w:numId w:val="0"/>
        </w:numPr>
      </w:pPr>
    </w:p>
    <w:p w14:paraId="254F493D" w14:textId="0F0C4FA2" w:rsidR="00197FC0" w:rsidRPr="003F32A8" w:rsidRDefault="00197FC0" w:rsidP="00F42BB8">
      <w:pPr>
        <w:pStyle w:val="Headingwithoutnumbering"/>
      </w:pPr>
      <w:r w:rsidRPr="003F32A8">
        <w:lastRenderedPageBreak/>
        <w:t>R</w:t>
      </w:r>
      <w:r w:rsidR="00CA2252" w:rsidRPr="003F32A8">
        <w:t>eferenc</w:t>
      </w:r>
      <w:r w:rsidRPr="003F32A8">
        <w:t>e</w:t>
      </w:r>
      <w:bookmarkEnd w:id="9"/>
      <w:bookmarkEnd w:id="10"/>
      <w:bookmarkEnd w:id="11"/>
      <w:bookmarkEnd w:id="12"/>
      <w:r w:rsidR="00CA2252" w:rsidRPr="003F32A8">
        <w:t>s</w:t>
      </w:r>
      <w:bookmarkEnd w:id="13"/>
      <w:bookmarkEnd w:id="14"/>
    </w:p>
    <w:p w14:paraId="31D4FA95" w14:textId="77777777" w:rsidR="00D641FD" w:rsidRDefault="00844639" w:rsidP="00844639">
      <w:pPr>
        <w:pStyle w:val="Headingwithoutnumbering"/>
      </w:pPr>
      <w:bookmarkStart w:id="15" w:name="_Toc76479175"/>
      <w:bookmarkStart w:id="16" w:name="_Toc175127427"/>
      <w:r>
        <w:lastRenderedPageBreak/>
        <w:t>Popular science summary</w:t>
      </w:r>
      <w:bookmarkEnd w:id="15"/>
      <w:bookmarkEnd w:id="16"/>
    </w:p>
    <w:p w14:paraId="529DE2E5" w14:textId="77777777" w:rsidR="002161ED" w:rsidRDefault="002161ED" w:rsidP="002161ED">
      <w:pPr>
        <w:pStyle w:val="Textafterheading"/>
        <w:rPr>
          <w:lang w:val="la-Latn"/>
        </w:rPr>
      </w:pPr>
      <w:r w:rsidRPr="009621BB">
        <w:t xml:space="preserve">This is </w:t>
      </w:r>
      <w:r>
        <w:t>the style “</w:t>
      </w:r>
      <w:r w:rsidRPr="009621BB">
        <w:t>Text after heading</w:t>
      </w:r>
      <w:r>
        <w:t xml:space="preserve">”. </w:t>
      </w:r>
      <w:r w:rsidRPr="009621BB">
        <w:t xml:space="preserve">This is </w:t>
      </w:r>
      <w:r>
        <w:t>the style “</w:t>
      </w:r>
      <w:r w:rsidRPr="009621BB">
        <w:t>Text after heading</w:t>
      </w:r>
      <w:r>
        <w:t xml:space="preserve">”. </w:t>
      </w:r>
      <w:r w:rsidRPr="009621BB">
        <w:t xml:space="preserve">This is </w:t>
      </w:r>
      <w:r>
        <w:t>the style “</w:t>
      </w:r>
      <w:r w:rsidRPr="009621BB">
        <w:t>Text after heading</w:t>
      </w:r>
      <w:r>
        <w:t xml:space="preserve">”. </w:t>
      </w:r>
      <w:r w:rsidRPr="009621BB">
        <w:t xml:space="preserve">This is </w:t>
      </w:r>
      <w:r>
        <w:t>the style “</w:t>
      </w:r>
      <w:r w:rsidRPr="009621BB">
        <w:t>Text after heading</w:t>
      </w:r>
      <w:r>
        <w:t xml:space="preserve">”. </w:t>
      </w:r>
      <w:r w:rsidRPr="009621BB">
        <w:t xml:space="preserve">This is </w:t>
      </w:r>
      <w:r>
        <w:t>the style “</w:t>
      </w:r>
      <w:r w:rsidRPr="009621BB">
        <w:t>Text after heading</w:t>
      </w:r>
      <w:r>
        <w:t xml:space="preserve">”. </w:t>
      </w:r>
      <w:r w:rsidRPr="009621BB">
        <w:t xml:space="preserve">This is </w:t>
      </w:r>
      <w:r>
        <w:t>the style “</w:t>
      </w:r>
      <w:r w:rsidRPr="009621BB">
        <w:t>Text after heading</w:t>
      </w:r>
      <w:r>
        <w:t>”.</w:t>
      </w:r>
    </w:p>
    <w:p w14:paraId="0E1650F3" w14:textId="77777777" w:rsidR="002161ED" w:rsidRPr="00CF79EC" w:rsidRDefault="002161ED" w:rsidP="002161ED">
      <w:r w:rsidRPr="009621BB">
        <w:t xml:space="preserve">This is </w:t>
      </w:r>
      <w:r>
        <w:t>the style “</w:t>
      </w:r>
      <w:r w:rsidRPr="009621BB">
        <w:t>Normal”.</w:t>
      </w:r>
      <w:r>
        <w:t xml:space="preserve"> </w:t>
      </w:r>
      <w:r w:rsidRPr="009621BB">
        <w:t xml:space="preserve">This is </w:t>
      </w:r>
      <w:r>
        <w:t>the style “</w:t>
      </w:r>
      <w:r w:rsidRPr="009621BB">
        <w:t>Normal”.</w:t>
      </w:r>
      <w:r>
        <w:t xml:space="preserve"> </w:t>
      </w:r>
      <w:r w:rsidRPr="009621BB">
        <w:t xml:space="preserve">This is </w:t>
      </w:r>
      <w:r>
        <w:t>the style “</w:t>
      </w:r>
      <w:r w:rsidRPr="009621BB">
        <w:t>Normal”.</w:t>
      </w:r>
      <w:r>
        <w:t xml:space="preserve"> </w:t>
      </w:r>
      <w:r w:rsidRPr="009621BB">
        <w:t xml:space="preserve">This is </w:t>
      </w:r>
      <w:r>
        <w:t>the style “</w:t>
      </w:r>
      <w:r w:rsidRPr="009621BB">
        <w:t>Normal”.</w:t>
      </w:r>
    </w:p>
    <w:p w14:paraId="092C2105" w14:textId="77777777" w:rsidR="002161ED" w:rsidRDefault="002161ED" w:rsidP="00844639">
      <w:pPr>
        <w:pStyle w:val="Textafterheading"/>
      </w:pPr>
    </w:p>
    <w:p w14:paraId="5488A4FF" w14:textId="77777777" w:rsidR="00E574B0" w:rsidRPr="00E574B0" w:rsidRDefault="00E574B0" w:rsidP="00E574B0"/>
    <w:p w14:paraId="0C7293CC" w14:textId="6DA779E4" w:rsidR="00024E02" w:rsidRDefault="00BC155E" w:rsidP="00024E02">
      <w:pPr>
        <w:pStyle w:val="Headingwithoutnumbering"/>
      </w:pPr>
      <w:bookmarkStart w:id="17" w:name="_Toc76479177"/>
      <w:bookmarkStart w:id="18" w:name="_Toc175127428"/>
      <w:r w:rsidRPr="00682061">
        <w:lastRenderedPageBreak/>
        <w:t xml:space="preserve">Appendix </w:t>
      </w:r>
      <w:r>
        <w:t xml:space="preserve">1 – </w:t>
      </w:r>
      <w:r w:rsidR="000E5A49">
        <w:t xml:space="preserve">Sampling Temperature with </w:t>
      </w:r>
      <w:r>
        <w:t xml:space="preserve">Space-Time Regression Kriging </w:t>
      </w:r>
    </w:p>
    <w:p w14:paraId="41CA157D" w14:textId="77777777" w:rsidR="00E838D3" w:rsidRDefault="00E838D3" w:rsidP="00E838D3">
      <w:pPr>
        <w:pStyle w:val="Heading4"/>
        <w:rPr>
          <w:lang w:val="en-US"/>
        </w:rPr>
      </w:pPr>
      <w:r>
        <w:rPr>
          <w:lang w:val="en-US"/>
        </w:rPr>
        <w:t>SMHI Mock Database</w:t>
      </w:r>
    </w:p>
    <w:p w14:paraId="72CFB170" w14:textId="2DC6D9AB" w:rsidR="005F5F9D" w:rsidRPr="000E5A49" w:rsidRDefault="000E5A49" w:rsidP="005F5F9D">
      <w:pPr>
        <w:ind w:firstLine="0"/>
        <w:rPr>
          <w:lang w:val="en-NL"/>
        </w:rPr>
      </w:pPr>
      <w:r w:rsidRPr="000E5A49">
        <w:rPr>
          <w:lang w:val="en-NL"/>
        </w:rPr>
        <w:t>To efficiently handle large volumes of weather data, I implemented a database layer between the client and the SMHI API. This layer minimizes redundant API requests and allows for faster querying during analysis. The backend is powered by PostgreSQL 16, extended with PostGIS to manage spatial vector data. PostgreSQL was chosen for its performance, scalability, and strong support for spatial operations.</w:t>
      </w:r>
      <w:r w:rsidRPr="000E5A49">
        <w:rPr>
          <w:lang w:val="en-US"/>
        </w:rPr>
        <w:t xml:space="preserve"> </w:t>
      </w:r>
      <w:r w:rsidRPr="000E5A49">
        <w:rPr>
          <w:lang w:val="en-NL"/>
        </w:rPr>
        <w:t>Data ingestion and querying were handled using Python. I used the requests library to communicate with the SMHI API, and SQLAlchemy to interface with the PostgreSQL database. This setup allowed me to seed the database with all available SMHI stations once, thereby eliminating the need for repeated API calls during subsequent analyses.</w:t>
      </w:r>
      <w:r w:rsidR="005F5F9D" w:rsidRPr="005F5F9D">
        <w:rPr>
          <w:lang w:val="en-US"/>
        </w:rPr>
        <w:t xml:space="preserve"> </w:t>
      </w:r>
      <w:r w:rsidR="005F5F9D" w:rsidRPr="005F5F9D">
        <w:t>Most weather stations in the database recorded temperature either hourly or every three hours. Three-hour intervals were more common in the earlier years of the study period, whereas hourly recordings became more frequent in later years.</w:t>
      </w:r>
    </w:p>
    <w:p w14:paraId="0F8B720B" w14:textId="550AFC30" w:rsidR="000E5A49" w:rsidRDefault="000E5A49" w:rsidP="000E5A49">
      <w:pPr>
        <w:pStyle w:val="Heading4"/>
        <w:rPr>
          <w:lang w:val="en-US"/>
        </w:rPr>
      </w:pPr>
      <w:r>
        <w:rPr>
          <w:lang w:val="en-US"/>
        </w:rPr>
        <w:t>Linear Regression Model</w:t>
      </w:r>
    </w:p>
    <w:p w14:paraId="5D04FC59" w14:textId="3877F5F6" w:rsidR="000E5A49" w:rsidRPr="000E5A49" w:rsidRDefault="000E5A49" w:rsidP="000E5A49">
      <w:pPr>
        <w:pStyle w:val="Textafterheading"/>
        <w:rPr>
          <w:lang w:val="en-NL"/>
        </w:rPr>
      </w:pPr>
      <w:r w:rsidRPr="000E5A49">
        <w:rPr>
          <w:lang w:val="en-NL"/>
        </w:rPr>
        <w:t xml:space="preserve">As the first step in the kriging workflow, I fitted a linear regression model using all available summer weather data from the study period (2004–2023). This model served to extract residuals that could be interpolated using kriging. The explanatory variables included elevation, the year of measurement, and Growing Temperature Threshold (GTT), which was </w:t>
      </w:r>
      <w:r w:rsidRPr="000E5A49">
        <w:rPr>
          <w:lang w:val="en-US"/>
        </w:rPr>
        <w:t>calculated</w:t>
      </w:r>
      <w:r w:rsidRPr="000E5A49">
        <w:rPr>
          <w:lang w:val="en-NL"/>
        </w:rPr>
        <w:t xml:space="preserve"> using the r-meteo package</w:t>
      </w:r>
      <w:r w:rsidRPr="000E5A49">
        <w:rPr>
          <w:lang w:val="en-US"/>
        </w:rPr>
        <w:t xml:space="preserve"> </w:t>
      </w:r>
      <w:r>
        <w:rPr>
          <w:lang w:val="en-US"/>
        </w:rPr>
        <w:t>based on latitude and day of the year.</w:t>
      </w:r>
      <w:r w:rsidRPr="000E5A49">
        <w:rPr>
          <w:lang w:val="en-NL"/>
        </w:rPr>
        <w:t xml:space="preserve"> The model accounted for 26.4 percent of the variation in temperature across the temporal window of interest.</w:t>
      </w:r>
      <w:r w:rsidRPr="000E5A49">
        <w:rPr>
          <w:lang w:val="en-US"/>
        </w:rPr>
        <w:t xml:space="preserve"> </w:t>
      </w:r>
      <w:r w:rsidRPr="000E5A49">
        <w:rPr>
          <w:lang w:val="en-NL"/>
        </w:rPr>
        <w:t>To assess whether a linear relationship was appropriate, I inspected a Q-Q plot of the residuals. The plot showed approximate normality, with only minor deviations at the higher end of the distribution. This indicated that the model's assumptions were reasonably satisfied.</w:t>
      </w:r>
      <w:r w:rsidRPr="000E5A49">
        <w:rPr>
          <w:lang w:val="en-US"/>
        </w:rPr>
        <w:t xml:space="preserve"> </w:t>
      </w:r>
      <w:r w:rsidRPr="000E5A49">
        <w:rPr>
          <w:lang w:val="en-NL"/>
        </w:rPr>
        <w:t>The coefficients of the regression model are shown in Table 1. Elevation had a small but consistent negative effect on temperature, while GTT showed a strong positive relationship. Yearly effects were significant across the entire range, except for the year 2022.</w:t>
      </w:r>
    </w:p>
    <w:p w14:paraId="6F6A356A" w14:textId="77777777" w:rsidR="00E607AB" w:rsidRDefault="00E607AB" w:rsidP="000E5A49">
      <w:pPr>
        <w:ind w:firstLine="0"/>
      </w:pPr>
    </w:p>
    <w:tbl>
      <w:tblPr>
        <w:tblStyle w:val="TableGrid"/>
        <w:tblW w:w="0" w:type="auto"/>
        <w:tblLook w:val="04A0" w:firstRow="1" w:lastRow="0" w:firstColumn="1" w:lastColumn="0" w:noHBand="0" w:noVBand="1"/>
      </w:tblPr>
      <w:tblGrid>
        <w:gridCol w:w="2036"/>
        <w:gridCol w:w="2036"/>
        <w:gridCol w:w="2037"/>
        <w:gridCol w:w="2037"/>
      </w:tblGrid>
      <w:tr w:rsidR="00E607AB" w14:paraId="3296C6FC" w14:textId="77777777" w:rsidTr="00201D77">
        <w:tc>
          <w:tcPr>
            <w:tcW w:w="2036" w:type="dxa"/>
          </w:tcPr>
          <w:p w14:paraId="58900391" w14:textId="77777777" w:rsidR="00E607AB" w:rsidRDefault="00E607AB" w:rsidP="00201D77">
            <w:pPr>
              <w:ind w:firstLine="0"/>
            </w:pPr>
            <w:r>
              <w:t>Variable name</w:t>
            </w:r>
          </w:p>
        </w:tc>
        <w:tc>
          <w:tcPr>
            <w:tcW w:w="2036" w:type="dxa"/>
          </w:tcPr>
          <w:p w14:paraId="27E5A646" w14:textId="77777777" w:rsidR="00E607AB" w:rsidRDefault="00E607AB" w:rsidP="00201D77">
            <w:pPr>
              <w:ind w:firstLine="0"/>
            </w:pPr>
            <w:r>
              <w:t>B Estimate</w:t>
            </w:r>
          </w:p>
        </w:tc>
        <w:tc>
          <w:tcPr>
            <w:tcW w:w="2037" w:type="dxa"/>
          </w:tcPr>
          <w:p w14:paraId="302881AE" w14:textId="77777777" w:rsidR="00E607AB" w:rsidRDefault="00E607AB" w:rsidP="00201D77">
            <w:pPr>
              <w:ind w:firstLine="0"/>
            </w:pPr>
            <w:proofErr w:type="spellStart"/>
            <w:r>
              <w:t>Std.Error</w:t>
            </w:r>
            <w:proofErr w:type="spellEnd"/>
          </w:p>
        </w:tc>
        <w:tc>
          <w:tcPr>
            <w:tcW w:w="2037" w:type="dxa"/>
          </w:tcPr>
          <w:p w14:paraId="1D03B72C" w14:textId="77777777" w:rsidR="00E607AB" w:rsidRDefault="00E607AB" w:rsidP="00201D77">
            <w:pPr>
              <w:ind w:firstLine="0"/>
            </w:pPr>
            <w:r>
              <w:t>P-value</w:t>
            </w:r>
          </w:p>
        </w:tc>
      </w:tr>
      <w:tr w:rsidR="00E607AB" w14:paraId="41B02C98" w14:textId="77777777" w:rsidTr="00201D77">
        <w:tc>
          <w:tcPr>
            <w:tcW w:w="2036" w:type="dxa"/>
          </w:tcPr>
          <w:p w14:paraId="5D5C8DA2" w14:textId="77777777" w:rsidR="00E607AB" w:rsidRPr="0095313F" w:rsidRDefault="00E607AB" w:rsidP="00201D77">
            <w:pPr>
              <w:ind w:firstLine="0"/>
              <w:rPr>
                <w:lang w:val="en-NL"/>
              </w:rPr>
            </w:pPr>
            <w:r w:rsidRPr="0095313F">
              <w:rPr>
                <w:lang w:val="en-NL"/>
              </w:rPr>
              <w:t>(Intercept)</w:t>
            </w:r>
          </w:p>
        </w:tc>
        <w:tc>
          <w:tcPr>
            <w:tcW w:w="2036" w:type="dxa"/>
          </w:tcPr>
          <w:p w14:paraId="42B262C2" w14:textId="77777777" w:rsidR="00E607AB" w:rsidRPr="0095313F" w:rsidRDefault="00E607AB" w:rsidP="00201D77">
            <w:pPr>
              <w:ind w:firstLine="0"/>
              <w:rPr>
                <w:lang w:val="en-NL"/>
              </w:rPr>
            </w:pPr>
            <w:r w:rsidRPr="0095313F">
              <w:rPr>
                <w:lang w:val="en-NL"/>
              </w:rPr>
              <w:t>6.717</w:t>
            </w:r>
          </w:p>
        </w:tc>
        <w:tc>
          <w:tcPr>
            <w:tcW w:w="2037" w:type="dxa"/>
          </w:tcPr>
          <w:p w14:paraId="50837D53" w14:textId="77777777" w:rsidR="00E607AB" w:rsidRPr="0095313F" w:rsidRDefault="00E607AB" w:rsidP="00201D77">
            <w:pPr>
              <w:ind w:firstLine="0"/>
              <w:rPr>
                <w:lang w:val="en-NL"/>
              </w:rPr>
            </w:pPr>
            <w:r w:rsidRPr="0095313F">
              <w:rPr>
                <w:lang w:val="en-NL"/>
              </w:rPr>
              <w:t>1.627e-02</w:t>
            </w:r>
          </w:p>
        </w:tc>
        <w:tc>
          <w:tcPr>
            <w:tcW w:w="2037" w:type="dxa"/>
          </w:tcPr>
          <w:p w14:paraId="5F6BB29D" w14:textId="77777777" w:rsidR="00E607AB" w:rsidRPr="0095313F" w:rsidRDefault="00E607AB" w:rsidP="00201D77">
            <w:pPr>
              <w:ind w:firstLine="0"/>
              <w:rPr>
                <w:lang w:val="en-NL"/>
              </w:rPr>
            </w:pPr>
            <w:r w:rsidRPr="0095313F">
              <w:rPr>
                <w:lang w:val="en-NL"/>
              </w:rPr>
              <w:t>&lt;2e-16 ***</w:t>
            </w:r>
          </w:p>
        </w:tc>
      </w:tr>
      <w:tr w:rsidR="00E607AB" w14:paraId="7D542246" w14:textId="77777777" w:rsidTr="00201D77">
        <w:tc>
          <w:tcPr>
            <w:tcW w:w="2036" w:type="dxa"/>
          </w:tcPr>
          <w:p w14:paraId="1EAB8ADA" w14:textId="77777777" w:rsidR="00E607AB" w:rsidRDefault="00E607AB" w:rsidP="00201D77">
            <w:pPr>
              <w:ind w:firstLine="0"/>
            </w:pPr>
            <w:r>
              <w:t>elevation</w:t>
            </w:r>
          </w:p>
        </w:tc>
        <w:tc>
          <w:tcPr>
            <w:tcW w:w="2036" w:type="dxa"/>
          </w:tcPr>
          <w:p w14:paraId="35FA998C" w14:textId="77777777" w:rsidR="00E607AB" w:rsidRPr="006E4D73" w:rsidRDefault="00E607AB" w:rsidP="00201D77">
            <w:pPr>
              <w:ind w:firstLine="0"/>
              <w:rPr>
                <w:lang w:val="en-NL"/>
              </w:rPr>
            </w:pPr>
            <w:r w:rsidRPr="006E4D73">
              <w:rPr>
                <w:lang w:val="en-NL"/>
              </w:rPr>
              <w:t>-5.533e-03</w:t>
            </w:r>
          </w:p>
        </w:tc>
        <w:tc>
          <w:tcPr>
            <w:tcW w:w="2037" w:type="dxa"/>
          </w:tcPr>
          <w:p w14:paraId="69E16D38" w14:textId="77777777" w:rsidR="00E607AB" w:rsidRPr="006E4D73" w:rsidRDefault="00E607AB" w:rsidP="00201D77">
            <w:pPr>
              <w:ind w:firstLine="0"/>
              <w:rPr>
                <w:lang w:val="en-NL"/>
              </w:rPr>
            </w:pPr>
            <w:r w:rsidRPr="006E4D73">
              <w:rPr>
                <w:lang w:val="en-NL"/>
              </w:rPr>
              <w:t>8.039e-06</w:t>
            </w:r>
          </w:p>
        </w:tc>
        <w:tc>
          <w:tcPr>
            <w:tcW w:w="2037" w:type="dxa"/>
          </w:tcPr>
          <w:p w14:paraId="0827E3A0" w14:textId="77777777" w:rsidR="00E607AB" w:rsidRDefault="00E607AB" w:rsidP="00201D77">
            <w:pPr>
              <w:ind w:firstLine="0"/>
            </w:pPr>
            <w:r w:rsidRPr="0095313F">
              <w:rPr>
                <w:lang w:val="en-NL"/>
              </w:rPr>
              <w:t>&lt;2e-16 ***</w:t>
            </w:r>
          </w:p>
        </w:tc>
      </w:tr>
      <w:tr w:rsidR="00E607AB" w14:paraId="68B925AE" w14:textId="77777777" w:rsidTr="00201D77">
        <w:tc>
          <w:tcPr>
            <w:tcW w:w="2036" w:type="dxa"/>
          </w:tcPr>
          <w:p w14:paraId="1FB3DDA1" w14:textId="77777777" w:rsidR="00E607AB" w:rsidRDefault="00E607AB" w:rsidP="00201D77">
            <w:pPr>
              <w:ind w:firstLine="0"/>
            </w:pPr>
            <w:proofErr w:type="spellStart"/>
            <w:r>
              <w:t>gtt</w:t>
            </w:r>
            <w:proofErr w:type="spellEnd"/>
          </w:p>
        </w:tc>
        <w:tc>
          <w:tcPr>
            <w:tcW w:w="2036" w:type="dxa"/>
          </w:tcPr>
          <w:p w14:paraId="524A2940" w14:textId="77777777" w:rsidR="00E607AB" w:rsidRPr="006E4D73" w:rsidRDefault="00E607AB" w:rsidP="00201D77">
            <w:pPr>
              <w:ind w:firstLine="0"/>
              <w:rPr>
                <w:lang w:val="en-NL"/>
              </w:rPr>
            </w:pPr>
            <w:r w:rsidRPr="006E4D73">
              <w:rPr>
                <w:lang w:val="en-NL"/>
              </w:rPr>
              <w:t>7.387e-01</w:t>
            </w:r>
          </w:p>
        </w:tc>
        <w:tc>
          <w:tcPr>
            <w:tcW w:w="2037" w:type="dxa"/>
          </w:tcPr>
          <w:p w14:paraId="021D6C32" w14:textId="77777777" w:rsidR="00E607AB" w:rsidRPr="006E4D73" w:rsidRDefault="00E607AB" w:rsidP="00201D77">
            <w:pPr>
              <w:ind w:firstLine="0"/>
              <w:rPr>
                <w:lang w:val="en-NL"/>
              </w:rPr>
            </w:pPr>
            <w:r w:rsidRPr="006E4D73">
              <w:rPr>
                <w:lang w:val="en-NL"/>
              </w:rPr>
              <w:t>8.507e-04</w:t>
            </w:r>
          </w:p>
        </w:tc>
        <w:tc>
          <w:tcPr>
            <w:tcW w:w="2037" w:type="dxa"/>
          </w:tcPr>
          <w:p w14:paraId="3DCC7BE0" w14:textId="77777777" w:rsidR="00E607AB" w:rsidRPr="006E4D73" w:rsidRDefault="00E607AB" w:rsidP="00201D77">
            <w:pPr>
              <w:ind w:firstLine="0"/>
              <w:rPr>
                <w:lang w:val="en-NL"/>
              </w:rPr>
            </w:pPr>
            <w:r w:rsidRPr="006E4D73">
              <w:rPr>
                <w:lang w:val="en-NL"/>
              </w:rPr>
              <w:t>&lt;2e-16 ***</w:t>
            </w:r>
          </w:p>
        </w:tc>
      </w:tr>
      <w:tr w:rsidR="00E607AB" w14:paraId="1FCF5B87" w14:textId="77777777" w:rsidTr="00201D77">
        <w:tc>
          <w:tcPr>
            <w:tcW w:w="2036" w:type="dxa"/>
          </w:tcPr>
          <w:p w14:paraId="21E764DF" w14:textId="77777777" w:rsidR="00E607AB" w:rsidRDefault="00E607AB" w:rsidP="00201D77">
            <w:pPr>
              <w:ind w:firstLine="0"/>
            </w:pPr>
            <w:r>
              <w:t xml:space="preserve">Year 2004 till </w:t>
            </w:r>
            <w:r>
              <w:lastRenderedPageBreak/>
              <w:t>Year 2023</w:t>
            </w:r>
          </w:p>
        </w:tc>
        <w:tc>
          <w:tcPr>
            <w:tcW w:w="2036" w:type="dxa"/>
          </w:tcPr>
          <w:p w14:paraId="45157EA0" w14:textId="77777777" w:rsidR="00E607AB" w:rsidRPr="006E4D73" w:rsidRDefault="00E607AB" w:rsidP="00201D77">
            <w:pPr>
              <w:ind w:firstLine="0"/>
              <w:rPr>
                <w:lang w:val="nl-NL"/>
              </w:rPr>
            </w:pPr>
            <w:r>
              <w:rPr>
                <w:lang w:val="nl-NL"/>
              </w:rPr>
              <w:lastRenderedPageBreak/>
              <w:t>(,)</w:t>
            </w:r>
          </w:p>
        </w:tc>
        <w:tc>
          <w:tcPr>
            <w:tcW w:w="2037" w:type="dxa"/>
          </w:tcPr>
          <w:p w14:paraId="64A7A221" w14:textId="77777777" w:rsidR="00E607AB" w:rsidRDefault="00E607AB" w:rsidP="00201D77">
            <w:pPr>
              <w:ind w:firstLine="0"/>
            </w:pPr>
            <w:r>
              <w:t>(,)</w:t>
            </w:r>
          </w:p>
        </w:tc>
        <w:tc>
          <w:tcPr>
            <w:tcW w:w="2037" w:type="dxa"/>
          </w:tcPr>
          <w:p w14:paraId="0E03BC4F" w14:textId="77777777" w:rsidR="00E607AB" w:rsidRPr="006E4D73" w:rsidRDefault="00E607AB" w:rsidP="00201D77">
            <w:pPr>
              <w:ind w:firstLine="0"/>
              <w:rPr>
                <w:lang w:val="en-NL"/>
              </w:rPr>
            </w:pPr>
            <w:proofErr w:type="spellStart"/>
            <w:r>
              <w:rPr>
                <w:lang w:val="nl-NL"/>
              </w:rPr>
              <w:t>All</w:t>
            </w:r>
            <w:proofErr w:type="spellEnd"/>
            <w:r>
              <w:rPr>
                <w:lang w:val="nl-NL"/>
              </w:rPr>
              <w:t xml:space="preserve"> </w:t>
            </w:r>
            <w:r w:rsidRPr="006E4D73">
              <w:rPr>
                <w:lang w:val="en-NL"/>
              </w:rPr>
              <w:t>&lt;2e-16 ***</w:t>
            </w:r>
          </w:p>
          <w:p w14:paraId="405BE0E4" w14:textId="77777777" w:rsidR="00E607AB" w:rsidRDefault="00E607AB" w:rsidP="00201D77">
            <w:pPr>
              <w:ind w:firstLine="0"/>
            </w:pPr>
            <w:r>
              <w:lastRenderedPageBreak/>
              <w:t>except 2022 (0.593)</w:t>
            </w:r>
          </w:p>
        </w:tc>
      </w:tr>
    </w:tbl>
    <w:p w14:paraId="1FAD6527" w14:textId="77777777" w:rsidR="00E607AB" w:rsidRDefault="00E607AB" w:rsidP="00E607AB"/>
    <w:p w14:paraId="7590D70A" w14:textId="685AB222" w:rsidR="00E607AB" w:rsidRDefault="00E607AB" w:rsidP="000E5A49">
      <w:r w:rsidRPr="00403CC8">
        <w:rPr>
          <w:noProof/>
        </w:rPr>
        <w:drawing>
          <wp:inline distT="0" distB="0" distL="0" distR="0" wp14:anchorId="0BAA8737" wp14:editId="3C39AC36">
            <wp:extent cx="4797734" cy="2946400"/>
            <wp:effectExtent l="0" t="0" r="0" b="0"/>
            <wp:docPr id="1257556466" name="Picture 1" descr="A black line graph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56466" name="Picture 1" descr="A black line graph with white text&#10;&#10;Description automatically generated"/>
                    <pic:cNvPicPr/>
                  </pic:nvPicPr>
                  <pic:blipFill>
                    <a:blip r:embed="rId19"/>
                    <a:stretch>
                      <a:fillRect/>
                    </a:stretch>
                  </pic:blipFill>
                  <pic:spPr>
                    <a:xfrm>
                      <a:off x="0" y="0"/>
                      <a:ext cx="4864279" cy="2987267"/>
                    </a:xfrm>
                    <a:prstGeom prst="rect">
                      <a:avLst/>
                    </a:prstGeom>
                  </pic:spPr>
                </pic:pic>
              </a:graphicData>
            </a:graphic>
          </wp:inline>
        </w:drawing>
      </w:r>
    </w:p>
    <w:p w14:paraId="14610349" w14:textId="76F677B1" w:rsidR="000E5A49" w:rsidRDefault="000E5A49" w:rsidP="000E5A49">
      <w:pPr>
        <w:pStyle w:val="Heading4"/>
        <w:rPr>
          <w:lang w:val="en-US"/>
        </w:rPr>
      </w:pPr>
      <w:r>
        <w:rPr>
          <w:lang w:val="en-US"/>
        </w:rPr>
        <w:t xml:space="preserve">Semi-variogram </w:t>
      </w:r>
      <w:proofErr w:type="gramStart"/>
      <w:r>
        <w:rPr>
          <w:lang w:val="en-US"/>
        </w:rPr>
        <w:t>Fitting</w:t>
      </w:r>
      <w:proofErr w:type="gramEnd"/>
    </w:p>
    <w:p w14:paraId="24B6921E" w14:textId="7B8D686F" w:rsidR="000E5A49" w:rsidRPr="000E5A49" w:rsidRDefault="000E5A49" w:rsidP="000E5A49">
      <w:pPr>
        <w:ind w:firstLine="0"/>
      </w:pPr>
      <w:r w:rsidRPr="000E5A49">
        <w:rPr>
          <w:lang w:val="en-US"/>
        </w:rPr>
        <w:t>T</w:t>
      </w:r>
      <w:r w:rsidRPr="000E5A49">
        <w:rPr>
          <w:lang w:val="en-NL"/>
        </w:rPr>
        <w:t xml:space="preserve">o address the computational demands of kriging, which has cubic time complexity, I divided the dataset into weekly intervals. This allowed me to run separate variogram models on each week, reducing memory and processing requirements. </w:t>
      </w:r>
      <w:r w:rsidR="005D2F4A">
        <w:t xml:space="preserve">Across the different summer weeks I examined, I did not observe major differences in the fitted variograms. While this conclusion is based on visual inspection rather than formal testing, the same parameter values appeared to fit reasonably well throughout the summer period. This suggests that, although the underlying process may not be strictly stationary, the variogram model and parameters were consistently applicable to the data used. </w:t>
      </w:r>
      <w:r w:rsidRPr="000E5A49">
        <w:rPr>
          <w:lang w:val="en-NL"/>
        </w:rPr>
        <w:t xml:space="preserve">For illustration, I present the results for the week of 1 June to 7 June 2018. An empirical variogram was fitted using the spacetime package in R. I used this variogram to derive initial parameters for the model variogram (see Table </w:t>
      </w:r>
      <w:r>
        <w:rPr>
          <w:lang w:val="en-US"/>
        </w:rPr>
        <w:t>2</w:t>
      </w:r>
      <w:r w:rsidRPr="000E5A49">
        <w:rPr>
          <w:lang w:val="en-US"/>
        </w:rPr>
        <w:t>)</w:t>
      </w:r>
      <w:r w:rsidRPr="000E5A49">
        <w:rPr>
          <w:lang w:val="en-NL"/>
        </w:rPr>
        <w:t>. A small nugget effect was included for both the spatial and temporal dimensions. This decision was made to counteract the screening effect caused by the close proximity of some weather stations, which occasionally led to negative kriging weights.</w:t>
      </w:r>
      <w:r>
        <w:rPr>
          <w:lang w:val="en-US"/>
        </w:rPr>
        <w:t xml:space="preserve"> </w:t>
      </w:r>
      <w:r w:rsidRPr="000E5A49">
        <w:t>I then fitted a model variogram based on these initial values. The results of this fitted model are presented in Table 3.</w:t>
      </w:r>
    </w:p>
    <w:p w14:paraId="64D1DA55" w14:textId="77777777" w:rsidR="0024770C" w:rsidRPr="000E5A49" w:rsidRDefault="0024770C" w:rsidP="00E607AB">
      <w:pPr>
        <w:ind w:firstLine="0"/>
        <w:rPr>
          <w:lang w:val="en-NL"/>
        </w:rPr>
      </w:pPr>
    </w:p>
    <w:tbl>
      <w:tblPr>
        <w:tblStyle w:val="TableGrid"/>
        <w:tblW w:w="0" w:type="auto"/>
        <w:tblLook w:val="04A0" w:firstRow="1" w:lastRow="0" w:firstColumn="1" w:lastColumn="0" w:noHBand="0" w:noVBand="1"/>
      </w:tblPr>
      <w:tblGrid>
        <w:gridCol w:w="2036"/>
        <w:gridCol w:w="2036"/>
        <w:gridCol w:w="2037"/>
        <w:gridCol w:w="2037"/>
      </w:tblGrid>
      <w:tr w:rsidR="0024770C" w14:paraId="047F3D9B" w14:textId="77777777" w:rsidTr="00201D77">
        <w:tc>
          <w:tcPr>
            <w:tcW w:w="2036" w:type="dxa"/>
          </w:tcPr>
          <w:p w14:paraId="524240D7" w14:textId="77777777" w:rsidR="0024770C" w:rsidRDefault="0024770C" w:rsidP="00201D77">
            <w:pPr>
              <w:ind w:firstLine="0"/>
            </w:pPr>
          </w:p>
        </w:tc>
        <w:tc>
          <w:tcPr>
            <w:tcW w:w="2036" w:type="dxa"/>
          </w:tcPr>
          <w:p w14:paraId="52BE492D" w14:textId="77777777" w:rsidR="0024770C" w:rsidRDefault="0024770C" w:rsidP="00201D77">
            <w:pPr>
              <w:ind w:firstLine="0"/>
            </w:pPr>
            <w:proofErr w:type="gramStart"/>
            <w:r>
              <w:t>Partial-sill</w:t>
            </w:r>
            <w:proofErr w:type="gramEnd"/>
          </w:p>
        </w:tc>
        <w:tc>
          <w:tcPr>
            <w:tcW w:w="2037" w:type="dxa"/>
          </w:tcPr>
          <w:p w14:paraId="690A31B7" w14:textId="77777777" w:rsidR="0024770C" w:rsidRDefault="0024770C" w:rsidP="00201D77">
            <w:pPr>
              <w:ind w:firstLine="0"/>
            </w:pPr>
            <w:r>
              <w:t>Range</w:t>
            </w:r>
          </w:p>
        </w:tc>
        <w:tc>
          <w:tcPr>
            <w:tcW w:w="2037" w:type="dxa"/>
          </w:tcPr>
          <w:p w14:paraId="472228AD" w14:textId="77777777" w:rsidR="0024770C" w:rsidRDefault="0024770C" w:rsidP="00201D77">
            <w:pPr>
              <w:ind w:firstLine="0"/>
            </w:pPr>
            <w:r>
              <w:t>Nugget</w:t>
            </w:r>
          </w:p>
        </w:tc>
      </w:tr>
      <w:tr w:rsidR="0024770C" w14:paraId="358D7746" w14:textId="77777777" w:rsidTr="00201D77">
        <w:tc>
          <w:tcPr>
            <w:tcW w:w="2036" w:type="dxa"/>
          </w:tcPr>
          <w:p w14:paraId="206B2519" w14:textId="77777777" w:rsidR="0024770C" w:rsidRDefault="0024770C" w:rsidP="00201D77">
            <w:pPr>
              <w:ind w:firstLine="0"/>
            </w:pPr>
            <w:r>
              <w:t>Space</w:t>
            </w:r>
          </w:p>
        </w:tc>
        <w:tc>
          <w:tcPr>
            <w:tcW w:w="2036" w:type="dxa"/>
          </w:tcPr>
          <w:p w14:paraId="497AF5FD" w14:textId="5436D8E5" w:rsidR="0024770C" w:rsidRDefault="0024770C" w:rsidP="00201D77">
            <w:pPr>
              <w:ind w:firstLine="0"/>
            </w:pPr>
            <w:r w:rsidRPr="0024770C">
              <w:t>6</w:t>
            </w:r>
          </w:p>
        </w:tc>
        <w:tc>
          <w:tcPr>
            <w:tcW w:w="2037" w:type="dxa"/>
          </w:tcPr>
          <w:p w14:paraId="0D3BD6CF" w14:textId="411B03EE" w:rsidR="0024770C" w:rsidRDefault="0024770C" w:rsidP="00201D77">
            <w:pPr>
              <w:ind w:firstLine="0"/>
            </w:pPr>
            <w:r w:rsidRPr="0024770C">
              <w:t>550000</w:t>
            </w:r>
          </w:p>
        </w:tc>
        <w:tc>
          <w:tcPr>
            <w:tcW w:w="2037" w:type="dxa"/>
          </w:tcPr>
          <w:p w14:paraId="4BAC8C41" w14:textId="16E4AF51" w:rsidR="0024770C" w:rsidRDefault="0024770C" w:rsidP="00201D77">
            <w:pPr>
              <w:ind w:firstLine="0"/>
            </w:pPr>
            <w:r w:rsidRPr="0024770C">
              <w:t>0</w:t>
            </w:r>
            <w:r>
              <w:t>.001</w:t>
            </w:r>
          </w:p>
        </w:tc>
      </w:tr>
      <w:tr w:rsidR="0024770C" w14:paraId="2B505BA0" w14:textId="77777777" w:rsidTr="00201D77">
        <w:tc>
          <w:tcPr>
            <w:tcW w:w="2036" w:type="dxa"/>
          </w:tcPr>
          <w:p w14:paraId="0F259438" w14:textId="77777777" w:rsidR="0024770C" w:rsidRDefault="0024770C" w:rsidP="00201D77">
            <w:pPr>
              <w:ind w:firstLine="0"/>
            </w:pPr>
            <w:r>
              <w:t>Time</w:t>
            </w:r>
          </w:p>
        </w:tc>
        <w:tc>
          <w:tcPr>
            <w:tcW w:w="2036" w:type="dxa"/>
          </w:tcPr>
          <w:p w14:paraId="2FB3EF61" w14:textId="28CBFAB7" w:rsidR="0024770C" w:rsidRDefault="0024770C" w:rsidP="00201D77">
            <w:pPr>
              <w:ind w:firstLine="0"/>
            </w:pPr>
            <w:r>
              <w:t>30</w:t>
            </w:r>
          </w:p>
        </w:tc>
        <w:tc>
          <w:tcPr>
            <w:tcW w:w="2037" w:type="dxa"/>
          </w:tcPr>
          <w:p w14:paraId="24F31735" w14:textId="57496C0F" w:rsidR="0024770C" w:rsidRDefault="0024770C" w:rsidP="00201D77">
            <w:pPr>
              <w:ind w:firstLine="0"/>
            </w:pPr>
            <w:r>
              <w:t>10</w:t>
            </w:r>
          </w:p>
        </w:tc>
        <w:tc>
          <w:tcPr>
            <w:tcW w:w="2037" w:type="dxa"/>
          </w:tcPr>
          <w:p w14:paraId="1CCE2439" w14:textId="77777777" w:rsidR="0024770C" w:rsidRDefault="0024770C" w:rsidP="00201D77">
            <w:pPr>
              <w:ind w:firstLine="0"/>
            </w:pPr>
            <w:r>
              <w:t>0</w:t>
            </w:r>
          </w:p>
        </w:tc>
      </w:tr>
      <w:tr w:rsidR="0024770C" w14:paraId="60597CCD" w14:textId="77777777" w:rsidTr="00201D77">
        <w:tc>
          <w:tcPr>
            <w:tcW w:w="2036" w:type="dxa"/>
          </w:tcPr>
          <w:p w14:paraId="44D7D673" w14:textId="77777777" w:rsidR="0024770C" w:rsidRDefault="0024770C" w:rsidP="00201D77">
            <w:pPr>
              <w:ind w:firstLine="0"/>
            </w:pPr>
            <w:r>
              <w:t>Joint</w:t>
            </w:r>
          </w:p>
        </w:tc>
        <w:tc>
          <w:tcPr>
            <w:tcW w:w="2036" w:type="dxa"/>
          </w:tcPr>
          <w:p w14:paraId="274AE500" w14:textId="6640FF86" w:rsidR="0024770C" w:rsidRDefault="0024770C" w:rsidP="00201D77">
            <w:pPr>
              <w:ind w:firstLine="0"/>
            </w:pPr>
            <w:r>
              <w:t>4</w:t>
            </w:r>
          </w:p>
        </w:tc>
        <w:tc>
          <w:tcPr>
            <w:tcW w:w="2037" w:type="dxa"/>
          </w:tcPr>
          <w:p w14:paraId="7F400810" w14:textId="774AF884" w:rsidR="0024770C" w:rsidRDefault="0024770C" w:rsidP="00201D77">
            <w:pPr>
              <w:ind w:firstLine="0"/>
            </w:pPr>
            <w:r w:rsidRPr="0024770C">
              <w:t>50000</w:t>
            </w:r>
          </w:p>
        </w:tc>
        <w:tc>
          <w:tcPr>
            <w:tcW w:w="2037" w:type="dxa"/>
          </w:tcPr>
          <w:p w14:paraId="56825090" w14:textId="77777777" w:rsidR="0024770C" w:rsidRDefault="0024770C" w:rsidP="00201D77">
            <w:pPr>
              <w:ind w:firstLine="0"/>
            </w:pPr>
            <w:r>
              <w:t>0.001</w:t>
            </w:r>
          </w:p>
        </w:tc>
      </w:tr>
    </w:tbl>
    <w:p w14:paraId="1678C0B2" w14:textId="77777777" w:rsidR="00117630" w:rsidRDefault="00117630" w:rsidP="00E607AB">
      <w:pPr>
        <w:ind w:firstLine="0"/>
      </w:pPr>
    </w:p>
    <w:tbl>
      <w:tblPr>
        <w:tblStyle w:val="TableGrid"/>
        <w:tblW w:w="0" w:type="auto"/>
        <w:tblLook w:val="04A0" w:firstRow="1" w:lastRow="0" w:firstColumn="1" w:lastColumn="0" w:noHBand="0" w:noVBand="1"/>
      </w:tblPr>
      <w:tblGrid>
        <w:gridCol w:w="2036"/>
        <w:gridCol w:w="2036"/>
        <w:gridCol w:w="2037"/>
        <w:gridCol w:w="2037"/>
      </w:tblGrid>
      <w:tr w:rsidR="0024770C" w14:paraId="780F2DEF" w14:textId="77777777" w:rsidTr="0024770C">
        <w:tc>
          <w:tcPr>
            <w:tcW w:w="2036" w:type="dxa"/>
          </w:tcPr>
          <w:p w14:paraId="0434E7F9" w14:textId="77777777" w:rsidR="0024770C" w:rsidRDefault="0024770C" w:rsidP="00E607AB">
            <w:pPr>
              <w:ind w:firstLine="0"/>
            </w:pPr>
          </w:p>
        </w:tc>
        <w:tc>
          <w:tcPr>
            <w:tcW w:w="2036" w:type="dxa"/>
          </w:tcPr>
          <w:p w14:paraId="7CB3EEDB" w14:textId="66EDDF55" w:rsidR="0024770C" w:rsidRDefault="0024770C" w:rsidP="00E607AB">
            <w:pPr>
              <w:ind w:firstLine="0"/>
            </w:pPr>
            <w:proofErr w:type="gramStart"/>
            <w:r>
              <w:t>Partial-sill</w:t>
            </w:r>
            <w:proofErr w:type="gramEnd"/>
          </w:p>
        </w:tc>
        <w:tc>
          <w:tcPr>
            <w:tcW w:w="2037" w:type="dxa"/>
          </w:tcPr>
          <w:p w14:paraId="1DDF38A1" w14:textId="50A69AD2" w:rsidR="0024770C" w:rsidRDefault="0024770C" w:rsidP="00E607AB">
            <w:pPr>
              <w:ind w:firstLine="0"/>
            </w:pPr>
            <w:r>
              <w:t>Range</w:t>
            </w:r>
          </w:p>
        </w:tc>
        <w:tc>
          <w:tcPr>
            <w:tcW w:w="2037" w:type="dxa"/>
          </w:tcPr>
          <w:p w14:paraId="178C2FB7" w14:textId="5EEA0F1F" w:rsidR="0024770C" w:rsidRDefault="0024770C" w:rsidP="00E607AB">
            <w:pPr>
              <w:ind w:firstLine="0"/>
            </w:pPr>
            <w:r>
              <w:t>Nugget</w:t>
            </w:r>
          </w:p>
        </w:tc>
      </w:tr>
      <w:tr w:rsidR="0024770C" w14:paraId="620D47F1" w14:textId="77777777" w:rsidTr="0024770C">
        <w:tc>
          <w:tcPr>
            <w:tcW w:w="2036" w:type="dxa"/>
          </w:tcPr>
          <w:p w14:paraId="62311C58" w14:textId="296B71C5" w:rsidR="0024770C" w:rsidRDefault="0024770C" w:rsidP="00E607AB">
            <w:pPr>
              <w:ind w:firstLine="0"/>
            </w:pPr>
            <w:r>
              <w:t>Space</w:t>
            </w:r>
          </w:p>
        </w:tc>
        <w:tc>
          <w:tcPr>
            <w:tcW w:w="2036" w:type="dxa"/>
          </w:tcPr>
          <w:p w14:paraId="11193882" w14:textId="337EC0C5" w:rsidR="0024770C" w:rsidRDefault="0024770C" w:rsidP="00E607AB">
            <w:pPr>
              <w:ind w:firstLine="0"/>
            </w:pPr>
            <w:r w:rsidRPr="0024770C">
              <w:t>6.4286891</w:t>
            </w:r>
          </w:p>
        </w:tc>
        <w:tc>
          <w:tcPr>
            <w:tcW w:w="2037" w:type="dxa"/>
          </w:tcPr>
          <w:p w14:paraId="0F999338" w14:textId="214421AB" w:rsidR="0024770C" w:rsidRDefault="0024770C" w:rsidP="00E607AB">
            <w:pPr>
              <w:ind w:firstLine="0"/>
            </w:pPr>
            <w:r w:rsidRPr="0024770C">
              <w:t>550000</w:t>
            </w:r>
          </w:p>
        </w:tc>
        <w:tc>
          <w:tcPr>
            <w:tcW w:w="2037" w:type="dxa"/>
          </w:tcPr>
          <w:p w14:paraId="11B18378" w14:textId="249916BF" w:rsidR="0024770C" w:rsidRDefault="0024770C" w:rsidP="00E607AB">
            <w:pPr>
              <w:ind w:firstLine="0"/>
            </w:pPr>
            <w:r w:rsidRPr="0024770C">
              <w:t>0.3684194</w:t>
            </w:r>
          </w:p>
        </w:tc>
      </w:tr>
      <w:tr w:rsidR="0024770C" w14:paraId="27539455" w14:textId="77777777" w:rsidTr="0024770C">
        <w:tc>
          <w:tcPr>
            <w:tcW w:w="2036" w:type="dxa"/>
          </w:tcPr>
          <w:p w14:paraId="328DCEFB" w14:textId="27DC421D" w:rsidR="0024770C" w:rsidRDefault="0024770C" w:rsidP="00E607AB">
            <w:pPr>
              <w:ind w:firstLine="0"/>
            </w:pPr>
            <w:r>
              <w:t>Time</w:t>
            </w:r>
          </w:p>
        </w:tc>
        <w:tc>
          <w:tcPr>
            <w:tcW w:w="2036" w:type="dxa"/>
          </w:tcPr>
          <w:p w14:paraId="054A3247" w14:textId="74601600" w:rsidR="0024770C" w:rsidRDefault="0024770C" w:rsidP="00E607AB">
            <w:pPr>
              <w:ind w:firstLine="0"/>
            </w:pPr>
            <w:r w:rsidRPr="0024770C">
              <w:t>299.3258</w:t>
            </w:r>
          </w:p>
        </w:tc>
        <w:tc>
          <w:tcPr>
            <w:tcW w:w="2037" w:type="dxa"/>
          </w:tcPr>
          <w:p w14:paraId="0A777F06" w14:textId="2538FCB5" w:rsidR="0024770C" w:rsidRDefault="0024770C" w:rsidP="00E607AB">
            <w:pPr>
              <w:ind w:firstLine="0"/>
            </w:pPr>
            <w:r w:rsidRPr="0024770C">
              <w:t>193.5573</w:t>
            </w:r>
          </w:p>
        </w:tc>
        <w:tc>
          <w:tcPr>
            <w:tcW w:w="2037" w:type="dxa"/>
          </w:tcPr>
          <w:p w14:paraId="2550C99F" w14:textId="0C3853F6" w:rsidR="0024770C" w:rsidRDefault="0024770C" w:rsidP="00E607AB">
            <w:pPr>
              <w:ind w:firstLine="0"/>
            </w:pPr>
            <w:r>
              <w:t>0</w:t>
            </w:r>
          </w:p>
        </w:tc>
      </w:tr>
      <w:tr w:rsidR="0024770C" w14:paraId="7A4BCF5F" w14:textId="77777777" w:rsidTr="0024770C">
        <w:tc>
          <w:tcPr>
            <w:tcW w:w="2036" w:type="dxa"/>
          </w:tcPr>
          <w:p w14:paraId="4C6E43DD" w14:textId="1CCE9149" w:rsidR="0024770C" w:rsidRDefault="0024770C" w:rsidP="00E607AB">
            <w:pPr>
              <w:ind w:firstLine="0"/>
            </w:pPr>
            <w:r>
              <w:t>Joint</w:t>
            </w:r>
          </w:p>
        </w:tc>
        <w:tc>
          <w:tcPr>
            <w:tcW w:w="2036" w:type="dxa"/>
          </w:tcPr>
          <w:p w14:paraId="3D2E5DF6" w14:textId="54499606" w:rsidR="0024770C" w:rsidRDefault="0024770C" w:rsidP="00E607AB">
            <w:pPr>
              <w:ind w:firstLine="0"/>
            </w:pPr>
            <w:r w:rsidRPr="0024770C">
              <w:t>0.001</w:t>
            </w:r>
          </w:p>
        </w:tc>
        <w:tc>
          <w:tcPr>
            <w:tcW w:w="2037" w:type="dxa"/>
          </w:tcPr>
          <w:p w14:paraId="36D776B1" w14:textId="63216B80" w:rsidR="0024770C" w:rsidRDefault="0024770C" w:rsidP="0024770C">
            <w:pPr>
              <w:ind w:firstLine="0"/>
            </w:pPr>
            <w:r w:rsidRPr="0024770C">
              <w:t>50000</w:t>
            </w:r>
          </w:p>
        </w:tc>
        <w:tc>
          <w:tcPr>
            <w:tcW w:w="2037" w:type="dxa"/>
          </w:tcPr>
          <w:p w14:paraId="02F1335B" w14:textId="228D70C2" w:rsidR="0024770C" w:rsidRDefault="0024770C" w:rsidP="00E607AB">
            <w:pPr>
              <w:ind w:firstLine="0"/>
            </w:pPr>
            <w:r>
              <w:t>0.001</w:t>
            </w:r>
          </w:p>
        </w:tc>
      </w:tr>
    </w:tbl>
    <w:p w14:paraId="007B846B" w14:textId="77777777" w:rsidR="00117630" w:rsidRDefault="00117630" w:rsidP="00E607AB">
      <w:pPr>
        <w:ind w:firstLine="0"/>
      </w:pPr>
    </w:p>
    <w:p w14:paraId="5DF5F27A" w14:textId="3CCC30CF" w:rsidR="000E5A49" w:rsidRPr="000E5A49" w:rsidRDefault="000E5A49" w:rsidP="000E5A49">
      <w:pPr>
        <w:ind w:firstLine="0"/>
        <w:rPr>
          <w:lang w:val="en-US"/>
        </w:rPr>
      </w:pPr>
      <w:r w:rsidRPr="000E5A49">
        <w:rPr>
          <w:lang w:val="en-NL"/>
        </w:rPr>
        <w:t xml:space="preserve">I </w:t>
      </w:r>
      <w:r w:rsidRPr="000E5A49">
        <w:rPr>
          <w:lang w:val="en-US"/>
        </w:rPr>
        <w:t>should be noted I did</w:t>
      </w:r>
      <w:r w:rsidRPr="000E5A49">
        <w:rPr>
          <w:lang w:val="en-NL"/>
        </w:rPr>
        <w:t xml:space="preserve"> not perform a full sensitivity analysis to optimize starting values or parameter bounds. Instead, I selected a model that consistently converged and provided a good empirical fit. The sum-metric variogram model proved to be the most stable across different weeks and appeared well-suited to summer temperature data. </w:t>
      </w:r>
      <w:r w:rsidR="005D2F4A">
        <w:t>For those planning to apply this methodology in other contexts, it is worth noting that I encountered more difficulty fitting variogram models to winter temperature data. In these cases, adjustments to the initial parameter values were often required to obtain a reasonable fit. While this was not central to my study, it may be an important consideration for future applications.</w:t>
      </w:r>
    </w:p>
    <w:p w14:paraId="0BCF76BE" w14:textId="77777777" w:rsidR="00117630" w:rsidRDefault="00117630" w:rsidP="00E607AB">
      <w:pPr>
        <w:ind w:firstLine="0"/>
      </w:pPr>
    </w:p>
    <w:p w14:paraId="1DEB8766" w14:textId="2734AD76" w:rsidR="00117630" w:rsidRDefault="00117630" w:rsidP="00E607AB">
      <w:pPr>
        <w:ind w:firstLine="0"/>
      </w:pPr>
      <w:r w:rsidRPr="00117630">
        <w:rPr>
          <w:noProof/>
        </w:rPr>
        <w:drawing>
          <wp:inline distT="0" distB="0" distL="0" distR="0" wp14:anchorId="2AEF471C" wp14:editId="60F18DC8">
            <wp:extent cx="5035550" cy="2799715"/>
            <wp:effectExtent l="0" t="0" r="0" b="0"/>
            <wp:docPr id="1433177040" name="Picture 1" descr="A diagram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7040" name="Picture 1" descr="A diagram of different colors&#10;&#10;Description automatically generated"/>
                    <pic:cNvPicPr/>
                  </pic:nvPicPr>
                  <pic:blipFill>
                    <a:blip r:embed="rId20"/>
                    <a:stretch>
                      <a:fillRect/>
                    </a:stretch>
                  </pic:blipFill>
                  <pic:spPr>
                    <a:xfrm>
                      <a:off x="0" y="0"/>
                      <a:ext cx="5035550" cy="2799715"/>
                    </a:xfrm>
                    <a:prstGeom prst="rect">
                      <a:avLst/>
                    </a:prstGeom>
                  </pic:spPr>
                </pic:pic>
              </a:graphicData>
            </a:graphic>
          </wp:inline>
        </w:drawing>
      </w:r>
    </w:p>
    <w:p w14:paraId="095852FC" w14:textId="77777777" w:rsidR="000E5A49" w:rsidRDefault="000E5A49" w:rsidP="00E607AB">
      <w:pPr>
        <w:ind w:firstLine="0"/>
      </w:pPr>
    </w:p>
    <w:p w14:paraId="52B6B30B" w14:textId="0C04AC14" w:rsidR="005F5F9D" w:rsidRPr="005F5F9D" w:rsidRDefault="005F5F9D" w:rsidP="005F5F9D">
      <w:pPr>
        <w:pStyle w:val="Heading4"/>
        <w:rPr>
          <w:lang w:val="en-US"/>
        </w:rPr>
      </w:pPr>
      <w:r>
        <w:rPr>
          <w:lang w:val="en-US"/>
        </w:rPr>
        <w:t>Cross Validation</w:t>
      </w:r>
    </w:p>
    <w:p w14:paraId="4C74B5DF" w14:textId="32C5EF9E" w:rsidR="00E06863" w:rsidRDefault="000E5A49" w:rsidP="00E607AB">
      <w:pPr>
        <w:ind w:firstLine="0"/>
      </w:pPr>
      <w:r w:rsidRPr="000E5A49">
        <w:t>To evaluate the accuracy of the space-time regression kriging model, I conducted a five-fold cross-validation. This involved dividing the weather dataset into five parts, training the model on four parts, and testing on the remaining one, cycling through all combinations.</w:t>
      </w:r>
      <w:r w:rsidR="005F5F9D">
        <w:t xml:space="preserve"> </w:t>
      </w:r>
      <w:r w:rsidRPr="000E5A49">
        <w:t xml:space="preserve">The model consistently explained approximately 96 percent of the variance in the held-out data across all folds. Mean absolute error was 0.96, and root mean square error was 1.36. These low error values indicate that the model has sufficient precision for the purposes of this study, where small </w:t>
      </w:r>
      <w:r w:rsidRPr="000E5A49">
        <w:lastRenderedPageBreak/>
        <w:t xml:space="preserve">deviations of a </w:t>
      </w:r>
      <w:r w:rsidR="004B2B4F">
        <w:t>1 or 2</w:t>
      </w:r>
      <w:r w:rsidRPr="000E5A49">
        <w:t xml:space="preserve"> degrees Celsius are unlikely to influence the overall results meaningfully.</w:t>
      </w:r>
    </w:p>
    <w:p w14:paraId="1C34D08A" w14:textId="77777777" w:rsidR="004B2B4F" w:rsidRDefault="004B2B4F" w:rsidP="00E607AB">
      <w:pPr>
        <w:ind w:firstLine="0"/>
      </w:pPr>
    </w:p>
    <w:p w14:paraId="06A24EDD" w14:textId="05A3C3BB" w:rsidR="0095313F" w:rsidRDefault="00E06863" w:rsidP="00E607AB">
      <w:pPr>
        <w:ind w:firstLine="0"/>
      </w:pPr>
      <w:r>
        <w:rPr>
          <w:noProof/>
        </w:rPr>
        <w:drawing>
          <wp:inline distT="0" distB="0" distL="0" distR="0" wp14:anchorId="3ED6E3F3" wp14:editId="6D96D140">
            <wp:extent cx="5035550" cy="3109595"/>
            <wp:effectExtent l="0" t="0" r="0" b="0"/>
            <wp:docPr id="194193150" name="Picture 1" descr="A graph showing a line of valu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3150" name="Picture 1" descr="A graph showing a line of value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5550" cy="3109595"/>
                    </a:xfrm>
                    <a:prstGeom prst="rect">
                      <a:avLst/>
                    </a:prstGeom>
                  </pic:spPr>
                </pic:pic>
              </a:graphicData>
            </a:graphic>
          </wp:inline>
        </w:drawing>
      </w:r>
    </w:p>
    <w:p w14:paraId="41E733D8" w14:textId="7A969FEB" w:rsidR="00F27E13" w:rsidRDefault="00E838D3" w:rsidP="00F27E13">
      <w:pPr>
        <w:pStyle w:val="Heading4"/>
        <w:rPr>
          <w:lang w:val="en-US"/>
        </w:rPr>
      </w:pPr>
      <w:proofErr w:type="spellStart"/>
      <w:r>
        <w:rPr>
          <w:lang w:val="en-US"/>
        </w:rPr>
        <w:t>Predicitng</w:t>
      </w:r>
      <w:proofErr w:type="spellEnd"/>
      <w:r>
        <w:rPr>
          <w:lang w:val="en-US"/>
        </w:rPr>
        <w:t xml:space="preserve"> Temperature at Moose </w:t>
      </w:r>
      <w:proofErr w:type="spellStart"/>
      <w:r>
        <w:rPr>
          <w:lang w:val="en-US"/>
        </w:rPr>
        <w:t>Localisations</w:t>
      </w:r>
      <w:proofErr w:type="spellEnd"/>
      <w:r>
        <w:rPr>
          <w:lang w:val="en-US"/>
        </w:rPr>
        <w:t xml:space="preserve"> </w:t>
      </w:r>
    </w:p>
    <w:p w14:paraId="583B1D0A" w14:textId="03836819" w:rsidR="008E697C" w:rsidRPr="008E697C" w:rsidRDefault="008E697C" w:rsidP="008E697C">
      <w:pPr>
        <w:pStyle w:val="Textafterheading"/>
        <w:rPr>
          <w:lang w:val="en-NL"/>
        </w:rPr>
      </w:pPr>
      <w:r w:rsidRPr="008E697C">
        <w:rPr>
          <w:lang w:val="en-NL"/>
        </w:rPr>
        <w:t>To estimate temperature at the locations of moose and random steps, I split the data into weekly batches. For each batch, I retrieved the corresponding week of weather data from the database, applied the linear regression model, fitted the variogram (using the same initial values as above), and then performed kriging. This was done independently for each batch, using the residuals from the regression as input for kriging.</w:t>
      </w:r>
      <w:r w:rsidRPr="008E697C">
        <w:rPr>
          <w:lang w:val="en-US"/>
        </w:rPr>
        <w:t xml:space="preserve"> </w:t>
      </w:r>
      <w:r w:rsidRPr="008E697C">
        <w:rPr>
          <w:lang w:val="en-NL"/>
        </w:rPr>
        <w:t xml:space="preserve">The entire process was parallelised using the parabar package. </w:t>
      </w:r>
    </w:p>
    <w:p w14:paraId="6852816B" w14:textId="5F8EC75F" w:rsidR="008E697C" w:rsidRDefault="008E697C" w:rsidP="008E697C">
      <w:pPr>
        <w:pStyle w:val="Heading4"/>
        <w:rPr>
          <w:lang w:val="en-US"/>
        </w:rPr>
      </w:pPr>
      <w:r>
        <w:rPr>
          <w:lang w:val="en-US"/>
        </w:rPr>
        <w:t xml:space="preserve">Hardware Details </w:t>
      </w:r>
    </w:p>
    <w:p w14:paraId="7A7EA957" w14:textId="77777777" w:rsidR="008E697C" w:rsidRPr="008E697C" w:rsidRDefault="008E697C" w:rsidP="008E697C">
      <w:pPr>
        <w:ind w:firstLine="0"/>
        <w:rPr>
          <w:lang w:val="en-NL"/>
        </w:rPr>
      </w:pPr>
      <w:r w:rsidRPr="008E697C">
        <w:rPr>
          <w:lang w:val="en-NL"/>
        </w:rPr>
        <w:t>Parallellisation significantly reduced runtime for the most computationally expensive parts of the workflow. Annotating temperature at moose localisations using space-time regression kriging required approximately 20 hours using 48 CPU cores. This step was one of the most resource-intensive components of the entire analysis.</w:t>
      </w:r>
    </w:p>
    <w:p w14:paraId="4B45FF98" w14:textId="5BDCC517" w:rsidR="00403CC8" w:rsidRPr="008E697C" w:rsidRDefault="00403CC8" w:rsidP="0095313F">
      <w:pPr>
        <w:rPr>
          <w:lang w:val="en-NL"/>
        </w:rPr>
      </w:pPr>
    </w:p>
    <w:p w14:paraId="4776C1F5" w14:textId="158AA7B7" w:rsidR="00C035A6" w:rsidRDefault="00F27CAE" w:rsidP="00C035A6">
      <w:pPr>
        <w:pStyle w:val="Headingwithoutnumbering"/>
      </w:pPr>
      <w:r>
        <w:rPr>
          <w:noProof/>
        </w:rPr>
        <w:lastRenderedPageBreak/>
        <w:drawing>
          <wp:anchor distT="0" distB="0" distL="114300" distR="114300" simplePos="0" relativeHeight="251699200" behindDoc="0" locked="0" layoutInCell="1" allowOverlap="1" wp14:anchorId="507FAD82" wp14:editId="34A98F93">
            <wp:simplePos x="0" y="0"/>
            <wp:positionH relativeFrom="column">
              <wp:posOffset>-69567</wp:posOffset>
            </wp:positionH>
            <wp:positionV relativeFrom="paragraph">
              <wp:posOffset>4950460</wp:posOffset>
            </wp:positionV>
            <wp:extent cx="4953000" cy="3965575"/>
            <wp:effectExtent l="0" t="0" r="0" b="0"/>
            <wp:wrapTopAndBottom/>
            <wp:docPr id="116998127" name="Picture 2" descr="A map of the boreal inland are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8127" name="Picture 2" descr="A map of the boreal inland area&#10;&#10;Description automatically generated"/>
                    <pic:cNvPicPr/>
                  </pic:nvPicPr>
                  <pic:blipFill rotWithShape="1">
                    <a:blip r:embed="rId22" cstate="print">
                      <a:extLst>
                        <a:ext uri="{28A0092B-C50C-407E-A947-70E740481C1C}">
                          <a14:useLocalDpi xmlns:a14="http://schemas.microsoft.com/office/drawing/2010/main" val="0"/>
                        </a:ext>
                      </a:extLst>
                    </a:blip>
                    <a:srcRect l="10147" r="11837"/>
                    <a:stretch/>
                  </pic:blipFill>
                  <pic:spPr bwMode="auto">
                    <a:xfrm>
                      <a:off x="0" y="0"/>
                      <a:ext cx="4953000" cy="3965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035A6">
        <w:rPr>
          <w:noProof/>
        </w:rPr>
        <w:drawing>
          <wp:anchor distT="0" distB="0" distL="114300" distR="114300" simplePos="0" relativeHeight="251698176" behindDoc="0" locked="0" layoutInCell="1" allowOverlap="1" wp14:anchorId="40323B41" wp14:editId="3D6425E3">
            <wp:simplePos x="0" y="0"/>
            <wp:positionH relativeFrom="column">
              <wp:posOffset>3810</wp:posOffset>
            </wp:positionH>
            <wp:positionV relativeFrom="paragraph">
              <wp:posOffset>860989</wp:posOffset>
            </wp:positionV>
            <wp:extent cx="4876800" cy="3965759"/>
            <wp:effectExtent l="0" t="0" r="0" b="0"/>
            <wp:wrapTopAndBottom/>
            <wp:docPr id="1069299436" name="Picture 1" descr="A map of the boreal alpine str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99436" name="Picture 1" descr="A map of the boreal alpine strata&#10;&#10;Description automatically generated"/>
                    <pic:cNvPicPr/>
                  </pic:nvPicPr>
                  <pic:blipFill rotWithShape="1">
                    <a:blip r:embed="rId23" cstate="print">
                      <a:extLst>
                        <a:ext uri="{28A0092B-C50C-407E-A947-70E740481C1C}">
                          <a14:useLocalDpi xmlns:a14="http://schemas.microsoft.com/office/drawing/2010/main" val="0"/>
                        </a:ext>
                      </a:extLst>
                    </a:blip>
                    <a:srcRect l="251" t="10610" r="2901" b="10634"/>
                    <a:stretch/>
                  </pic:blipFill>
                  <pic:spPr bwMode="auto">
                    <a:xfrm>
                      <a:off x="0" y="0"/>
                      <a:ext cx="4876800" cy="396575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20972" w:rsidRPr="00682061">
        <w:t xml:space="preserve">Appendix </w:t>
      </w:r>
      <w:r w:rsidR="00F20972">
        <w:t>2 – Moose Localisation Maps</w:t>
      </w:r>
    </w:p>
    <w:p w14:paraId="1D913CEE" w14:textId="15E36A36" w:rsidR="00C035A6" w:rsidRPr="00C035A6" w:rsidRDefault="00F27CAE" w:rsidP="00C035A6">
      <w:pPr>
        <w:pStyle w:val="Textafterheading"/>
      </w:pPr>
      <w:r>
        <w:rPr>
          <w:noProof/>
        </w:rPr>
        <w:lastRenderedPageBreak/>
        <w:drawing>
          <wp:anchor distT="0" distB="0" distL="114300" distR="114300" simplePos="0" relativeHeight="251701248" behindDoc="0" locked="0" layoutInCell="1" allowOverlap="1" wp14:anchorId="0FE626B6" wp14:editId="1DCCB356">
            <wp:simplePos x="0" y="0"/>
            <wp:positionH relativeFrom="column">
              <wp:posOffset>-74295</wp:posOffset>
            </wp:positionH>
            <wp:positionV relativeFrom="paragraph">
              <wp:posOffset>4465814</wp:posOffset>
            </wp:positionV>
            <wp:extent cx="4838700" cy="4058920"/>
            <wp:effectExtent l="0" t="0" r="0" b="0"/>
            <wp:wrapTopAndBottom/>
            <wp:docPr id="377439680" name="Picture 5" descr="A map of the temperature of the la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39680" name="Picture 5" descr="A map of the temperature of the land&#10;&#10;Description automatically generated with medium confidence"/>
                    <pic:cNvPicPr/>
                  </pic:nvPicPr>
                  <pic:blipFill rotWithShape="1">
                    <a:blip r:embed="rId24" cstate="print">
                      <a:extLst>
                        <a:ext uri="{28A0092B-C50C-407E-A947-70E740481C1C}">
                          <a14:useLocalDpi xmlns:a14="http://schemas.microsoft.com/office/drawing/2010/main" val="0"/>
                        </a:ext>
                      </a:extLst>
                    </a:blip>
                    <a:srcRect l="11785" r="13755"/>
                    <a:stretch/>
                  </pic:blipFill>
                  <pic:spPr bwMode="auto">
                    <a:xfrm>
                      <a:off x="0" y="0"/>
                      <a:ext cx="4838700" cy="40589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0224" behindDoc="0" locked="0" layoutInCell="1" allowOverlap="1" wp14:anchorId="4D192BB3" wp14:editId="46A19321">
            <wp:simplePos x="0" y="0"/>
            <wp:positionH relativeFrom="column">
              <wp:posOffset>3810</wp:posOffset>
            </wp:positionH>
            <wp:positionV relativeFrom="paragraph">
              <wp:posOffset>-30268</wp:posOffset>
            </wp:positionV>
            <wp:extent cx="4584700" cy="4145419"/>
            <wp:effectExtent l="0" t="0" r="0" b="0"/>
            <wp:wrapTopAndBottom/>
            <wp:docPr id="620392878" name="Picture 3" descr="A map of the boreal coa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92878" name="Picture 3" descr="A map of the boreal coast&#10;&#10;Description automatically generated"/>
                    <pic:cNvPicPr/>
                  </pic:nvPicPr>
                  <pic:blipFill rotWithShape="1">
                    <a:blip r:embed="rId25" cstate="print">
                      <a:extLst>
                        <a:ext uri="{28A0092B-C50C-407E-A947-70E740481C1C}">
                          <a14:useLocalDpi xmlns:a14="http://schemas.microsoft.com/office/drawing/2010/main" val="0"/>
                        </a:ext>
                      </a:extLst>
                    </a:blip>
                    <a:srcRect l="14481" r="16427"/>
                    <a:stretch/>
                  </pic:blipFill>
                  <pic:spPr bwMode="auto">
                    <a:xfrm>
                      <a:off x="0" y="0"/>
                      <a:ext cx="4584700" cy="414541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0DE5D7" w14:textId="12B3C82A" w:rsidR="00C035A6" w:rsidRPr="004033E3" w:rsidRDefault="00C035A6" w:rsidP="00C035A6">
      <w:pPr>
        <w:pStyle w:val="Headingwithoutnumbering"/>
      </w:pPr>
    </w:p>
    <w:p w14:paraId="79373FF2" w14:textId="2D3461E0" w:rsidR="00C035A6" w:rsidRPr="00000C18" w:rsidRDefault="00C035A6" w:rsidP="00C035A6">
      <w:pPr>
        <w:ind w:firstLine="0"/>
      </w:pPr>
    </w:p>
    <w:p w14:paraId="579D14C2" w14:textId="66C74E0A" w:rsidR="00C035A6" w:rsidRPr="00095AFF" w:rsidRDefault="00C035A6" w:rsidP="00C035A6">
      <w:pPr>
        <w:ind w:firstLine="0"/>
      </w:pPr>
    </w:p>
    <w:p w14:paraId="18AA6C6A" w14:textId="093CCCF6" w:rsidR="00C035A6" w:rsidRPr="00C035A6" w:rsidRDefault="00C035A6" w:rsidP="00C035A6">
      <w:pPr>
        <w:ind w:firstLine="0"/>
      </w:pPr>
    </w:p>
    <w:p w14:paraId="78D89504" w14:textId="77777777" w:rsidR="00F20972" w:rsidRDefault="00F20972" w:rsidP="00EB7197">
      <w:pPr>
        <w:pStyle w:val="Headingwithoutnumbering"/>
      </w:pPr>
    </w:p>
    <w:p w14:paraId="42FA634C" w14:textId="5CC125EB" w:rsidR="00EB7197" w:rsidRDefault="00EB7197" w:rsidP="00EB7197">
      <w:pPr>
        <w:pStyle w:val="Headingwithoutnumbering"/>
      </w:pPr>
      <w:r w:rsidRPr="00682061">
        <w:lastRenderedPageBreak/>
        <w:t xml:space="preserve">Appendix </w:t>
      </w:r>
      <w:r w:rsidR="00F20972">
        <w:t>3</w:t>
      </w:r>
      <w:r>
        <w:t xml:space="preserve"> – Code Availability</w:t>
      </w:r>
    </w:p>
    <w:p w14:paraId="4600AE58" w14:textId="400AB0DC" w:rsidR="00EB7197" w:rsidRPr="0016182D" w:rsidRDefault="00EB7197" w:rsidP="00EB7197">
      <w:pPr>
        <w:ind w:firstLine="0"/>
        <w:rPr>
          <w:lang w:val="en-US"/>
        </w:rPr>
      </w:pPr>
      <w:r w:rsidRPr="00EB7197">
        <w:rPr>
          <w:lang w:val="en-US"/>
        </w:rPr>
        <w:t xml:space="preserve">Quarto notebooks including explanations of the methodology </w:t>
      </w:r>
      <w:r>
        <w:rPr>
          <w:lang w:val="en-US"/>
        </w:rPr>
        <w:t xml:space="preserve">and reproduction steps can be found at: </w:t>
      </w:r>
      <w:hyperlink r:id="rId26" w:history="1">
        <w:r w:rsidR="00260ECF">
          <w:rPr>
            <w:rStyle w:val="Hyperlink"/>
            <w:lang w:val="en-US"/>
          </w:rPr>
          <w:t>(</w:t>
        </w:r>
        <w:proofErr w:type="spellStart"/>
        <w:r w:rsidR="00260ECF">
          <w:rPr>
            <w:rStyle w:val="Hyperlink"/>
            <w:lang w:val="en-US"/>
          </w:rPr>
          <w:t>Fieberg</w:t>
        </w:r>
        <w:proofErr w:type="spellEnd"/>
        <w:r w:rsidR="00260ECF">
          <w:rPr>
            <w:rStyle w:val="Hyperlink"/>
            <w:lang w:val="en-US"/>
          </w:rPr>
          <w:t xml:space="preserve"> et al. 2010)</w:t>
        </w:r>
      </w:hyperlink>
      <w:r>
        <w:rPr>
          <w:lang w:val="en-US"/>
        </w:rPr>
        <w:t xml:space="preserve">. View the README.md for help setting up the environment. </w:t>
      </w:r>
      <w:r w:rsidR="0016182D" w:rsidRPr="009E1A4F">
        <w:rPr>
          <w:lang w:val="en-NL"/>
        </w:rPr>
        <w:t xml:space="preserve">All spatial data </w:t>
      </w:r>
      <w:r w:rsidR="0016182D" w:rsidRPr="0016182D">
        <w:rPr>
          <w:lang w:val="en-US"/>
        </w:rPr>
        <w:t xml:space="preserve">used </w:t>
      </w:r>
      <w:proofErr w:type="spellStart"/>
      <w:r w:rsidR="0016182D">
        <w:rPr>
          <w:lang w:val="en-US"/>
        </w:rPr>
        <w:t>foranalysis</w:t>
      </w:r>
      <w:proofErr w:type="spellEnd"/>
      <w:r w:rsidR="0016182D">
        <w:rPr>
          <w:lang w:val="en-US"/>
        </w:rPr>
        <w:t xml:space="preserve"> </w:t>
      </w:r>
      <w:r w:rsidR="0016182D" w:rsidRPr="0016182D">
        <w:rPr>
          <w:lang w:val="en-US"/>
        </w:rPr>
        <w:t>was</w:t>
      </w:r>
      <w:r w:rsidR="0016182D" w:rsidRPr="009E1A4F">
        <w:rPr>
          <w:lang w:val="en-NL"/>
        </w:rPr>
        <w:t xml:space="preserve"> </w:t>
      </w:r>
      <w:r w:rsidR="0016182D" w:rsidRPr="0016182D">
        <w:rPr>
          <w:lang w:val="en-US"/>
        </w:rPr>
        <w:t>kept</w:t>
      </w:r>
      <w:r w:rsidR="0016182D" w:rsidRPr="009E1A4F">
        <w:rPr>
          <w:lang w:val="en-NL"/>
        </w:rPr>
        <w:t xml:space="preserve"> in </w:t>
      </w:r>
      <w:r w:rsidR="0016182D" w:rsidRPr="0016182D">
        <w:rPr>
          <w:lang w:val="en-US"/>
        </w:rPr>
        <w:t xml:space="preserve">the coordinate reference system </w:t>
      </w:r>
      <w:r w:rsidR="0016182D">
        <w:rPr>
          <w:lang w:val="en-US"/>
        </w:rPr>
        <w:t>SWEREF-99 (</w:t>
      </w:r>
      <w:r w:rsidR="0016182D" w:rsidRPr="009E1A4F">
        <w:rPr>
          <w:lang w:val="en-NL"/>
        </w:rPr>
        <w:t>EPSG</w:t>
      </w:r>
      <w:r w:rsidR="0016182D" w:rsidRPr="0016182D">
        <w:rPr>
          <w:lang w:val="en-US"/>
        </w:rPr>
        <w:t>:</w:t>
      </w:r>
      <w:r w:rsidR="0016182D" w:rsidRPr="009E1A4F">
        <w:rPr>
          <w:lang w:val="en-NL"/>
        </w:rPr>
        <w:t>3006</w:t>
      </w:r>
      <w:r w:rsidR="0016182D" w:rsidRPr="0016182D">
        <w:rPr>
          <w:lang w:val="en-US"/>
        </w:rPr>
        <w:t xml:space="preserve">). </w:t>
      </w:r>
    </w:p>
    <w:bookmarkEnd w:id="17"/>
    <w:bookmarkEnd w:id="18"/>
    <w:p w14:paraId="3E7796EF" w14:textId="77777777" w:rsidR="00EB7197" w:rsidRDefault="00EB7197" w:rsidP="00EB7197">
      <w:pPr>
        <w:pStyle w:val="Abstractafterheading"/>
        <w:rPr>
          <w:lang w:val="en-US" w:eastAsia="sv-SE"/>
        </w:rPr>
      </w:pPr>
    </w:p>
    <w:p w14:paraId="751D2EA4" w14:textId="77777777" w:rsidR="00EB7197" w:rsidRDefault="00EB7197" w:rsidP="00EB7197">
      <w:pPr>
        <w:pStyle w:val="Abstractnormal"/>
        <w:rPr>
          <w:lang w:val="en-US" w:eastAsia="sv-SE"/>
        </w:rPr>
      </w:pPr>
    </w:p>
    <w:p w14:paraId="5C966E6C" w14:textId="77777777" w:rsidR="00EB7197" w:rsidRDefault="00EB7197" w:rsidP="00EB7197">
      <w:pPr>
        <w:pStyle w:val="Abstractnormal"/>
        <w:rPr>
          <w:lang w:val="en-US" w:eastAsia="sv-SE"/>
        </w:rPr>
      </w:pPr>
    </w:p>
    <w:p w14:paraId="18A2FDCD" w14:textId="77777777" w:rsidR="00EB7197" w:rsidRDefault="00EB7197" w:rsidP="00EB7197">
      <w:pPr>
        <w:pStyle w:val="Abstractnormal"/>
        <w:rPr>
          <w:lang w:val="en-US" w:eastAsia="sv-SE"/>
        </w:rPr>
      </w:pPr>
    </w:p>
    <w:p w14:paraId="5AEE47B5" w14:textId="77777777" w:rsidR="00EB7197" w:rsidRDefault="00EB7197" w:rsidP="00EB7197">
      <w:pPr>
        <w:pStyle w:val="Abstractnormal"/>
        <w:rPr>
          <w:lang w:val="en-US" w:eastAsia="sv-SE"/>
        </w:rPr>
      </w:pPr>
    </w:p>
    <w:p w14:paraId="329DF02E" w14:textId="77777777" w:rsidR="00EB7197" w:rsidRDefault="00EB7197" w:rsidP="00EB7197">
      <w:pPr>
        <w:pStyle w:val="Abstractnormal"/>
        <w:rPr>
          <w:lang w:val="en-US" w:eastAsia="sv-SE"/>
        </w:rPr>
      </w:pPr>
    </w:p>
    <w:p w14:paraId="48827696" w14:textId="77777777" w:rsidR="00EB7197" w:rsidRDefault="00EB7197" w:rsidP="00EB7197">
      <w:pPr>
        <w:pStyle w:val="Abstractnormal"/>
        <w:rPr>
          <w:lang w:val="en-US" w:eastAsia="sv-SE"/>
        </w:rPr>
      </w:pPr>
    </w:p>
    <w:p w14:paraId="7F107741" w14:textId="77777777" w:rsidR="00EB7197" w:rsidRDefault="00EB7197" w:rsidP="00EB7197">
      <w:pPr>
        <w:pStyle w:val="Abstractnormal"/>
        <w:rPr>
          <w:lang w:val="en-US" w:eastAsia="sv-SE"/>
        </w:rPr>
      </w:pPr>
    </w:p>
    <w:p w14:paraId="06C6C15E" w14:textId="77777777" w:rsidR="00EB7197" w:rsidRDefault="00EB7197" w:rsidP="00EB7197">
      <w:pPr>
        <w:pStyle w:val="Abstractnormal"/>
        <w:rPr>
          <w:lang w:val="en-US" w:eastAsia="sv-SE"/>
        </w:rPr>
      </w:pPr>
    </w:p>
    <w:p w14:paraId="7AA800A6" w14:textId="77777777" w:rsidR="00EB7197" w:rsidRDefault="00EB7197" w:rsidP="00EB7197">
      <w:pPr>
        <w:pStyle w:val="Abstractnormal"/>
        <w:rPr>
          <w:lang w:val="en-US" w:eastAsia="sv-SE"/>
        </w:rPr>
      </w:pPr>
    </w:p>
    <w:p w14:paraId="6B3621FA" w14:textId="77777777" w:rsidR="00EB7197" w:rsidRDefault="00EB7197" w:rsidP="00EB7197">
      <w:pPr>
        <w:pStyle w:val="Abstractnormal"/>
        <w:rPr>
          <w:lang w:val="en-US" w:eastAsia="sv-SE"/>
        </w:rPr>
      </w:pPr>
    </w:p>
    <w:p w14:paraId="7580B281" w14:textId="77777777" w:rsidR="00EB7197" w:rsidRDefault="00EB7197" w:rsidP="00CE2FCF">
      <w:pPr>
        <w:pStyle w:val="Abstractnormal"/>
        <w:ind w:firstLine="0"/>
        <w:rPr>
          <w:lang w:val="en-US" w:eastAsia="sv-SE"/>
        </w:rPr>
      </w:pPr>
    </w:p>
    <w:p w14:paraId="53723CE9" w14:textId="77777777" w:rsidR="00EB7197" w:rsidRDefault="00EB7197" w:rsidP="00EB7197">
      <w:pPr>
        <w:pStyle w:val="Abstractnormal"/>
        <w:rPr>
          <w:lang w:val="en-US" w:eastAsia="sv-SE"/>
        </w:rPr>
      </w:pPr>
    </w:p>
    <w:p w14:paraId="334682EF" w14:textId="77777777" w:rsidR="00EB7197" w:rsidRDefault="00EB7197" w:rsidP="00EB7197">
      <w:pPr>
        <w:pStyle w:val="Abstractnormal"/>
        <w:rPr>
          <w:lang w:val="en-US" w:eastAsia="sv-SE"/>
        </w:rPr>
      </w:pPr>
    </w:p>
    <w:p w14:paraId="6B0868F7" w14:textId="77777777" w:rsidR="00256474" w:rsidRDefault="00256474" w:rsidP="00EB7197">
      <w:pPr>
        <w:pStyle w:val="Abstractnormal"/>
        <w:rPr>
          <w:lang w:val="en-US" w:eastAsia="sv-SE"/>
        </w:rPr>
      </w:pPr>
    </w:p>
    <w:p w14:paraId="3F745E78" w14:textId="77777777" w:rsidR="00256474" w:rsidRDefault="00256474" w:rsidP="00EB7197">
      <w:pPr>
        <w:pStyle w:val="Abstractnormal"/>
        <w:rPr>
          <w:lang w:val="en-US" w:eastAsia="sv-SE"/>
        </w:rPr>
      </w:pPr>
    </w:p>
    <w:p w14:paraId="6459DE06" w14:textId="77777777" w:rsidR="00256474" w:rsidRDefault="00256474" w:rsidP="00EB7197">
      <w:pPr>
        <w:pStyle w:val="Abstractnormal"/>
        <w:rPr>
          <w:lang w:val="en-US" w:eastAsia="sv-SE"/>
        </w:rPr>
      </w:pPr>
    </w:p>
    <w:p w14:paraId="418B4243" w14:textId="77777777" w:rsidR="00256474" w:rsidRDefault="00256474" w:rsidP="00EB7197">
      <w:pPr>
        <w:pStyle w:val="Abstractnormal"/>
        <w:rPr>
          <w:lang w:val="en-US" w:eastAsia="sv-SE"/>
        </w:rPr>
      </w:pPr>
    </w:p>
    <w:p w14:paraId="5AA3EF86" w14:textId="77777777" w:rsidR="00256474" w:rsidRDefault="00256474" w:rsidP="00EB7197">
      <w:pPr>
        <w:pStyle w:val="Abstractnormal"/>
        <w:rPr>
          <w:lang w:val="en-US" w:eastAsia="sv-SE"/>
        </w:rPr>
      </w:pPr>
    </w:p>
    <w:p w14:paraId="5BEE247D" w14:textId="77777777" w:rsidR="00256474" w:rsidRDefault="00256474" w:rsidP="00EB7197">
      <w:pPr>
        <w:pStyle w:val="Abstractnormal"/>
        <w:rPr>
          <w:lang w:val="en-US" w:eastAsia="sv-SE"/>
        </w:rPr>
      </w:pPr>
    </w:p>
    <w:p w14:paraId="017DBF71" w14:textId="77777777" w:rsidR="00256474" w:rsidRDefault="00256474" w:rsidP="00EB7197">
      <w:pPr>
        <w:pStyle w:val="Abstractnormal"/>
        <w:rPr>
          <w:lang w:val="en-US" w:eastAsia="sv-SE"/>
        </w:rPr>
      </w:pPr>
    </w:p>
    <w:p w14:paraId="5D6FA08F" w14:textId="77777777" w:rsidR="00256474" w:rsidRDefault="00256474" w:rsidP="00EB7197">
      <w:pPr>
        <w:pStyle w:val="Abstractnormal"/>
        <w:rPr>
          <w:lang w:val="en-US" w:eastAsia="sv-SE"/>
        </w:rPr>
      </w:pPr>
    </w:p>
    <w:p w14:paraId="36AAB6FD" w14:textId="77777777" w:rsidR="00256474" w:rsidRDefault="00256474" w:rsidP="00EB7197">
      <w:pPr>
        <w:pStyle w:val="Abstractnormal"/>
        <w:rPr>
          <w:lang w:val="en-US" w:eastAsia="sv-SE"/>
        </w:rPr>
      </w:pPr>
    </w:p>
    <w:p w14:paraId="45326611" w14:textId="77777777" w:rsidR="00256474" w:rsidRDefault="00256474" w:rsidP="00EB7197">
      <w:pPr>
        <w:pStyle w:val="Abstractnormal"/>
        <w:rPr>
          <w:lang w:val="en-US" w:eastAsia="sv-SE"/>
        </w:rPr>
      </w:pPr>
    </w:p>
    <w:p w14:paraId="5D086ADB" w14:textId="77777777" w:rsidR="00256474" w:rsidRDefault="00256474" w:rsidP="00EB7197">
      <w:pPr>
        <w:pStyle w:val="Abstractnormal"/>
        <w:rPr>
          <w:lang w:val="en-US" w:eastAsia="sv-SE"/>
        </w:rPr>
      </w:pPr>
    </w:p>
    <w:p w14:paraId="1C7EF65F" w14:textId="77777777" w:rsidR="00256474" w:rsidRDefault="00256474" w:rsidP="00EB7197">
      <w:pPr>
        <w:pStyle w:val="Abstractnormal"/>
        <w:rPr>
          <w:lang w:val="en-US" w:eastAsia="sv-SE"/>
        </w:rPr>
      </w:pPr>
    </w:p>
    <w:p w14:paraId="4D4C2600" w14:textId="77777777" w:rsidR="00F271C5" w:rsidRDefault="00F271C5" w:rsidP="00EB7197">
      <w:pPr>
        <w:pStyle w:val="Abstractnormal"/>
        <w:rPr>
          <w:lang w:val="en-US" w:eastAsia="sv-SE"/>
        </w:rPr>
      </w:pPr>
    </w:p>
    <w:p w14:paraId="1C3AEC9F" w14:textId="77777777" w:rsidR="00256474" w:rsidRDefault="00256474" w:rsidP="00EB7197">
      <w:pPr>
        <w:pStyle w:val="Abstractnormal"/>
        <w:rPr>
          <w:lang w:val="en-US" w:eastAsia="sv-SE"/>
        </w:rPr>
      </w:pPr>
    </w:p>
    <w:p w14:paraId="26763833" w14:textId="77777777" w:rsidR="00256474" w:rsidRDefault="00256474" w:rsidP="00EB7197">
      <w:pPr>
        <w:pStyle w:val="Abstractnormal"/>
        <w:rPr>
          <w:lang w:val="en-US" w:eastAsia="sv-SE"/>
        </w:rPr>
      </w:pPr>
    </w:p>
    <w:p w14:paraId="3A34B651" w14:textId="77777777" w:rsidR="00256474" w:rsidRDefault="00256474" w:rsidP="00EB7197">
      <w:pPr>
        <w:pStyle w:val="Abstractnormal"/>
        <w:rPr>
          <w:lang w:val="en-US" w:eastAsia="sv-SE"/>
        </w:rPr>
      </w:pPr>
    </w:p>
    <w:p w14:paraId="12095F67" w14:textId="77777777" w:rsidR="00256474" w:rsidRDefault="00256474" w:rsidP="00EB7197">
      <w:pPr>
        <w:pStyle w:val="Abstractnormal"/>
        <w:rPr>
          <w:lang w:val="en-US" w:eastAsia="sv-SE"/>
        </w:rPr>
      </w:pPr>
    </w:p>
    <w:p w14:paraId="487DC63B" w14:textId="77777777" w:rsidR="00AC7AD6" w:rsidRDefault="00AC7AD6" w:rsidP="00EB7197">
      <w:pPr>
        <w:pStyle w:val="Abstractnormal"/>
        <w:rPr>
          <w:lang w:val="en-US" w:eastAsia="sv-SE"/>
        </w:rPr>
      </w:pPr>
    </w:p>
    <w:p w14:paraId="1745701E" w14:textId="77777777" w:rsidR="00256474" w:rsidRPr="00EB7197" w:rsidRDefault="00256474" w:rsidP="00EB7197">
      <w:pPr>
        <w:pStyle w:val="Abstractnormal"/>
        <w:rPr>
          <w:lang w:val="en-US" w:eastAsia="sv-SE"/>
        </w:rPr>
      </w:pPr>
    </w:p>
    <w:p w14:paraId="5B0FA9B9" w14:textId="074C6D9F" w:rsidR="00F53ED5" w:rsidRPr="00F53ED5" w:rsidRDefault="00682061" w:rsidP="00F53ED5">
      <w:pPr>
        <w:pStyle w:val="Headingabstract"/>
        <w:rPr>
          <w:rFonts w:ascii="Segoe UI" w:hAnsi="Segoe UI" w:cs="Segoe UI"/>
          <w:lang w:val="en-US" w:eastAsia="sv-SE"/>
        </w:rPr>
      </w:pPr>
      <w:r>
        <w:rPr>
          <w:lang w:val="en-US" w:eastAsia="sv-SE"/>
        </w:rPr>
        <w:t xml:space="preserve">Publishing and </w:t>
      </w:r>
      <w:r w:rsidRPr="009A37FF">
        <w:t>archiving</w:t>
      </w:r>
    </w:p>
    <w:p w14:paraId="7E4BA819" w14:textId="362B546B" w:rsidR="00682061" w:rsidRDefault="00000000" w:rsidP="00E84662">
      <w:pPr>
        <w:pStyle w:val="Textusingspace"/>
        <w:rPr>
          <w:lang w:val="en-US" w:eastAsia="sv-SE"/>
        </w:rPr>
      </w:pPr>
      <w:sdt>
        <w:sdtPr>
          <w:rPr>
            <w:lang w:val="en-US" w:eastAsia="sv-SE"/>
          </w:rPr>
          <w:id w:val="2127806978"/>
          <w14:checkbox>
            <w14:checked w14:val="1"/>
            <w14:checkedState w14:val="2612" w14:font="MS Gothic"/>
            <w14:uncheckedState w14:val="2610" w14:font="MS Gothic"/>
          </w14:checkbox>
        </w:sdtPr>
        <w:sdtContent>
          <w:r w:rsidR="005B226B">
            <w:rPr>
              <w:rFonts w:ascii="MS Gothic" w:eastAsia="MS Gothic" w:hAnsi="MS Gothic" w:hint="eastAsia"/>
              <w:lang w:val="en-US" w:eastAsia="sv-SE"/>
            </w:rPr>
            <w:t>☒</w:t>
          </w:r>
        </w:sdtContent>
      </w:sdt>
      <w:r w:rsidR="00682061">
        <w:rPr>
          <w:lang w:val="en-US" w:eastAsia="sv-SE"/>
        </w:rPr>
        <w:t xml:space="preserve"> </w:t>
      </w:r>
      <w:r w:rsidR="00E84662" w:rsidRPr="00E84662">
        <w:rPr>
          <w:lang w:val="en-US" w:eastAsia="sv-SE"/>
        </w:rPr>
        <w:t>YES, I,</w:t>
      </w:r>
      <w:r w:rsidR="00F53ED5">
        <w:rPr>
          <w:lang w:val="en-US" w:eastAsia="sv-SE"/>
        </w:rPr>
        <w:t xml:space="preserve"> Niels van der Vegt, </w:t>
      </w:r>
      <w:r w:rsidR="00E84662" w:rsidRPr="00E84662">
        <w:rPr>
          <w:lang w:val="en-US" w:eastAsia="sv-SE"/>
        </w:rPr>
        <w:t xml:space="preserve">have read and agree to the agreement for publication and the personal data processing that takes place in connection with </w:t>
      </w:r>
      <w:proofErr w:type="gramStart"/>
      <w:r w:rsidR="00E84662" w:rsidRPr="00E84662">
        <w:rPr>
          <w:lang w:val="en-US" w:eastAsia="sv-SE"/>
        </w:rPr>
        <w:t>this</w:t>
      </w:r>
      <w:proofErr w:type="gramEnd"/>
      <w:r w:rsidR="00E84662" w:rsidRPr="00E84662">
        <w:rPr>
          <w:lang w:val="en-US" w:eastAsia="sv-SE"/>
        </w:rPr>
        <w:t xml:space="preserve"> </w:t>
      </w:r>
    </w:p>
    <w:p w14:paraId="49D08370" w14:textId="2AD4CE2C" w:rsidR="00682061" w:rsidRPr="005B226B" w:rsidRDefault="00682061" w:rsidP="00E84662">
      <w:pPr>
        <w:pStyle w:val="Textusingspace"/>
        <w:rPr>
          <w:lang w:val="en-US" w:eastAsia="sv-SE"/>
        </w:rPr>
      </w:pPr>
    </w:p>
    <w:sectPr w:rsidR="00682061" w:rsidRPr="005B226B" w:rsidSect="00321AC5">
      <w:footerReference w:type="default" r:id="rId27"/>
      <w:pgSz w:w="11900" w:h="16840"/>
      <w:pgMar w:top="1701" w:right="1985" w:bottom="1701" w:left="1985"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DEA145" w14:textId="77777777" w:rsidR="00D66A03" w:rsidRDefault="00D66A03" w:rsidP="004423F7">
      <w:r>
        <w:separator/>
      </w:r>
    </w:p>
    <w:p w14:paraId="32DDD41F" w14:textId="77777777" w:rsidR="00D66A03" w:rsidRDefault="00D66A03"/>
    <w:p w14:paraId="031F6D13" w14:textId="77777777" w:rsidR="00D66A03" w:rsidRDefault="00D66A03"/>
    <w:p w14:paraId="67A83423" w14:textId="77777777" w:rsidR="00D66A03" w:rsidRDefault="00D66A03"/>
    <w:p w14:paraId="3AE51270" w14:textId="77777777" w:rsidR="00D66A03" w:rsidRDefault="00D66A03"/>
    <w:p w14:paraId="01011680" w14:textId="77777777" w:rsidR="00D66A03" w:rsidRDefault="00D66A03"/>
  </w:endnote>
  <w:endnote w:type="continuationSeparator" w:id="0">
    <w:p w14:paraId="347B9204" w14:textId="77777777" w:rsidR="00D66A03" w:rsidRDefault="00D66A03" w:rsidP="004423F7">
      <w:r>
        <w:continuationSeparator/>
      </w:r>
    </w:p>
    <w:p w14:paraId="039D8221" w14:textId="77777777" w:rsidR="00D66A03" w:rsidRDefault="00D66A03"/>
    <w:p w14:paraId="4C95DF93" w14:textId="77777777" w:rsidR="00D66A03" w:rsidRDefault="00D66A03"/>
    <w:p w14:paraId="2CAEF9B6" w14:textId="77777777" w:rsidR="00D66A03" w:rsidRDefault="00D66A03"/>
    <w:p w14:paraId="4FAE7B2E" w14:textId="77777777" w:rsidR="00D66A03" w:rsidRDefault="00D66A03"/>
    <w:p w14:paraId="73B87929" w14:textId="77777777" w:rsidR="00D66A03" w:rsidRDefault="00D66A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B80F6" w14:textId="77777777" w:rsidR="00E2344F" w:rsidRDefault="00E2344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4023319"/>
      <w:docPartObj>
        <w:docPartGallery w:val="Page Numbers (Bottom of Page)"/>
        <w:docPartUnique/>
      </w:docPartObj>
    </w:sdtPr>
    <w:sdtContent>
      <w:p w14:paraId="750E279F" w14:textId="77777777" w:rsidR="00E2344F" w:rsidRDefault="00E2344F">
        <w:pPr>
          <w:pStyle w:val="Footer"/>
          <w:jc w:val="center"/>
        </w:pPr>
        <w:r>
          <w:fldChar w:fldCharType="begin"/>
        </w:r>
        <w:r>
          <w:instrText>PAGE   \* MERGEFORMAT</w:instrText>
        </w:r>
        <w:r>
          <w:fldChar w:fldCharType="separate"/>
        </w:r>
        <w:r w:rsidR="00C411EA">
          <w:rPr>
            <w:noProof/>
          </w:rPr>
          <w:t>15</w:t>
        </w:r>
        <w:r>
          <w:fldChar w:fldCharType="end"/>
        </w:r>
      </w:p>
    </w:sdtContent>
  </w:sdt>
  <w:p w14:paraId="3B1300C3" w14:textId="77777777" w:rsidR="00301496" w:rsidRDefault="0030149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8E0A77" w14:textId="77777777" w:rsidR="00D66A03" w:rsidRPr="00AA0DEF" w:rsidRDefault="00D66A03" w:rsidP="00AA0DEF">
      <w:pPr>
        <w:ind w:firstLine="0"/>
      </w:pPr>
      <w:r>
        <w:separator/>
      </w:r>
    </w:p>
  </w:footnote>
  <w:footnote w:type="continuationSeparator" w:id="0">
    <w:p w14:paraId="4EBA9E54" w14:textId="77777777" w:rsidR="00D66A03" w:rsidRDefault="00D66A03" w:rsidP="004423F7">
      <w:r>
        <w:continuationSeparator/>
      </w:r>
    </w:p>
    <w:p w14:paraId="6858E20B" w14:textId="77777777" w:rsidR="00D66A03" w:rsidRDefault="00D66A03"/>
    <w:p w14:paraId="34E49E8E" w14:textId="77777777" w:rsidR="00D66A03" w:rsidRDefault="00D66A03"/>
    <w:p w14:paraId="41A39044" w14:textId="77777777" w:rsidR="00D66A03" w:rsidRDefault="00D66A03"/>
    <w:p w14:paraId="3AE26302" w14:textId="77777777" w:rsidR="00D66A03" w:rsidRDefault="00D66A03"/>
    <w:p w14:paraId="19FD298F" w14:textId="77777777" w:rsidR="00D66A03" w:rsidRDefault="00D66A03"/>
  </w:footnote>
  <w:footnote w:type="continuationNotice" w:id="1">
    <w:p w14:paraId="6C95FF3A" w14:textId="77777777" w:rsidR="00D66A03" w:rsidRDefault="00D66A03">
      <w:pPr>
        <w:spacing w:line="240" w:lineRule="auto"/>
      </w:pPr>
    </w:p>
    <w:p w14:paraId="516D37E0" w14:textId="77777777" w:rsidR="00D66A03" w:rsidRDefault="00D66A0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B2429"/>
    <w:multiLevelType w:val="multilevel"/>
    <w:tmpl w:val="F174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91FF4"/>
    <w:multiLevelType w:val="multilevel"/>
    <w:tmpl w:val="840A1BEE"/>
    <w:styleLink w:val="Headings"/>
    <w:lvl w:ilvl="0">
      <w:start w:val="1"/>
      <w:numFmt w:val="decimal"/>
      <w:pStyle w:val="Heading1"/>
      <w:lvlText w:val="%1."/>
      <w:lvlJc w:val="left"/>
      <w:pPr>
        <w:tabs>
          <w:tab w:val="num" w:pos="680"/>
        </w:tabs>
        <w:ind w:left="680" w:hanging="680"/>
      </w:pPr>
      <w:rPr>
        <w:rFonts w:hint="default"/>
      </w:rPr>
    </w:lvl>
    <w:lvl w:ilvl="1">
      <w:start w:val="1"/>
      <w:numFmt w:val="decimal"/>
      <w:pStyle w:val="Heading2"/>
      <w:lvlText w:val="%1.%2"/>
      <w:lvlJc w:val="left"/>
      <w:pPr>
        <w:ind w:left="680" w:hanging="680"/>
      </w:pPr>
      <w:rPr>
        <w:rFonts w:hint="default"/>
      </w:rPr>
    </w:lvl>
    <w:lvl w:ilvl="2">
      <w:start w:val="1"/>
      <w:numFmt w:val="decimal"/>
      <w:pStyle w:val="Heading3"/>
      <w:lvlText w:val="%1.%2.%3"/>
      <w:lvlJc w:val="left"/>
      <w:pPr>
        <w:ind w:left="794" w:hanging="794"/>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 w15:restartNumberingAfterBreak="0">
    <w:nsid w:val="21E45A3B"/>
    <w:multiLevelType w:val="multilevel"/>
    <w:tmpl w:val="0E926C58"/>
    <w:lvl w:ilvl="0">
      <w:start w:val="1"/>
      <w:numFmt w:val="upperRoman"/>
      <w:lvlText w:val="%1."/>
      <w:lvlJc w:val="righ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DA3032"/>
    <w:multiLevelType w:val="hybridMultilevel"/>
    <w:tmpl w:val="B40A9C0C"/>
    <w:lvl w:ilvl="0" w:tplc="C576B1BE">
      <w:start w:val="1"/>
      <w:numFmt w:val="decimal"/>
      <w:pStyle w:val="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E2200F2"/>
    <w:multiLevelType w:val="multilevel"/>
    <w:tmpl w:val="0E926C58"/>
    <w:lvl w:ilvl="0">
      <w:start w:val="1"/>
      <w:numFmt w:val="upperRoman"/>
      <w:lvlText w:val="%1."/>
      <w:lvlJc w:val="righ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B93130"/>
    <w:multiLevelType w:val="multilevel"/>
    <w:tmpl w:val="840A1BEE"/>
    <w:numStyleLink w:val="Headings"/>
  </w:abstractNum>
  <w:abstractNum w:abstractNumId="6" w15:restartNumberingAfterBreak="0">
    <w:nsid w:val="618C0D81"/>
    <w:multiLevelType w:val="multilevel"/>
    <w:tmpl w:val="8D28BF20"/>
    <w:styleLink w:val="PunktlistaBulletpointlist"/>
    <w:lvl w:ilvl="0">
      <w:start w:val="1"/>
      <w:numFmt w:val="bullet"/>
      <w:lvlText w:val=""/>
      <w:lvlJc w:val="left"/>
      <w:pPr>
        <w:ind w:left="787" w:hanging="360"/>
      </w:pPr>
      <w:rPr>
        <w:rFonts w:ascii="Symbol" w:hAnsi="Symbol" w:hint="default"/>
      </w:rPr>
    </w:lvl>
    <w:lvl w:ilvl="1">
      <w:start w:val="1"/>
      <w:numFmt w:val="lowerLetter"/>
      <w:lvlText w:val="%2."/>
      <w:lvlJc w:val="left"/>
      <w:pPr>
        <w:ind w:left="1507" w:hanging="360"/>
      </w:pPr>
    </w:lvl>
    <w:lvl w:ilvl="2">
      <w:start w:val="1"/>
      <w:numFmt w:val="lowerRoman"/>
      <w:lvlText w:val="%3."/>
      <w:lvlJc w:val="right"/>
      <w:pPr>
        <w:ind w:left="2227" w:hanging="180"/>
      </w:pPr>
    </w:lvl>
    <w:lvl w:ilvl="3">
      <w:start w:val="1"/>
      <w:numFmt w:val="decimal"/>
      <w:lvlText w:val="%4."/>
      <w:lvlJc w:val="left"/>
      <w:pPr>
        <w:ind w:left="2947" w:hanging="360"/>
      </w:pPr>
    </w:lvl>
    <w:lvl w:ilvl="4">
      <w:start w:val="1"/>
      <w:numFmt w:val="lowerLetter"/>
      <w:lvlText w:val="%5."/>
      <w:lvlJc w:val="left"/>
      <w:pPr>
        <w:ind w:left="3667" w:hanging="360"/>
      </w:pPr>
    </w:lvl>
    <w:lvl w:ilvl="5">
      <w:start w:val="1"/>
      <w:numFmt w:val="lowerRoman"/>
      <w:lvlText w:val="%6."/>
      <w:lvlJc w:val="right"/>
      <w:pPr>
        <w:ind w:left="4387" w:hanging="180"/>
      </w:pPr>
    </w:lvl>
    <w:lvl w:ilvl="6">
      <w:start w:val="1"/>
      <w:numFmt w:val="decimal"/>
      <w:lvlText w:val="%7."/>
      <w:lvlJc w:val="left"/>
      <w:pPr>
        <w:ind w:left="5107" w:hanging="360"/>
      </w:pPr>
    </w:lvl>
    <w:lvl w:ilvl="7">
      <w:start w:val="1"/>
      <w:numFmt w:val="lowerLetter"/>
      <w:lvlText w:val="%8."/>
      <w:lvlJc w:val="left"/>
      <w:pPr>
        <w:ind w:left="5827" w:hanging="360"/>
      </w:pPr>
    </w:lvl>
    <w:lvl w:ilvl="8">
      <w:start w:val="1"/>
      <w:numFmt w:val="lowerRoman"/>
      <w:lvlText w:val="%9."/>
      <w:lvlJc w:val="right"/>
      <w:pPr>
        <w:ind w:left="6547" w:hanging="180"/>
      </w:pPr>
    </w:lvl>
  </w:abstractNum>
  <w:abstractNum w:abstractNumId="7" w15:restartNumberingAfterBreak="0">
    <w:nsid w:val="72A26F75"/>
    <w:multiLevelType w:val="multilevel"/>
    <w:tmpl w:val="602E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719644">
    <w:abstractNumId w:val="6"/>
  </w:num>
  <w:num w:numId="2" w16cid:durableId="23022953">
    <w:abstractNumId w:val="3"/>
  </w:num>
  <w:num w:numId="3" w16cid:durableId="766383443">
    <w:abstractNumId w:val="1"/>
  </w:num>
  <w:num w:numId="4" w16cid:durableId="819540861">
    <w:abstractNumId w:val="5"/>
  </w:num>
  <w:num w:numId="5" w16cid:durableId="853809413">
    <w:abstractNumId w:val="4"/>
  </w:num>
  <w:num w:numId="6" w16cid:durableId="1348409528">
    <w:abstractNumId w:val="5"/>
  </w:num>
  <w:num w:numId="7" w16cid:durableId="759060029">
    <w:abstractNumId w:val="7"/>
  </w:num>
  <w:num w:numId="8" w16cid:durableId="1387025210">
    <w:abstractNumId w:val="2"/>
  </w:num>
  <w:num w:numId="9" w16cid:durableId="176102195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hideSpellingErrors/>
  <w:hideGrammaticalErrors/>
  <w:proofState w:spelling="clean" w:grammar="clean"/>
  <w:attachedTemplate r:id="rId1"/>
  <w:stylePaneFormatFilter w:val="5A04" w:allStyles="0" w:customStyles="0" w:latentStyles="1" w:stylesInUse="0" w:headingStyles="0" w:numberingStyles="0" w:tableStyles="0" w:directFormattingOnRuns="0" w:directFormattingOnParagraphs="1" w:directFormattingOnNumbering="0" w:directFormattingOnTables="1"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0MDY3tjAxtzAzNTYwNTVR0lEKTi0uzszPAykwN6wFABuqZDwtAAAA"/>
  </w:docVars>
  <w:rsids>
    <w:rsidRoot w:val="00083669"/>
    <w:rsid w:val="000006C1"/>
    <w:rsid w:val="00000C18"/>
    <w:rsid w:val="00000FB6"/>
    <w:rsid w:val="000014E0"/>
    <w:rsid w:val="0000338C"/>
    <w:rsid w:val="00004128"/>
    <w:rsid w:val="00011832"/>
    <w:rsid w:val="000170B8"/>
    <w:rsid w:val="00020B18"/>
    <w:rsid w:val="0002309E"/>
    <w:rsid w:val="00024693"/>
    <w:rsid w:val="00024BF9"/>
    <w:rsid w:val="00024E02"/>
    <w:rsid w:val="0002713F"/>
    <w:rsid w:val="000303FF"/>
    <w:rsid w:val="00031C09"/>
    <w:rsid w:val="00032FB7"/>
    <w:rsid w:val="000362E2"/>
    <w:rsid w:val="00037E5C"/>
    <w:rsid w:val="00037F04"/>
    <w:rsid w:val="00041FB9"/>
    <w:rsid w:val="00042334"/>
    <w:rsid w:val="00042436"/>
    <w:rsid w:val="000435FD"/>
    <w:rsid w:val="0005578C"/>
    <w:rsid w:val="00060046"/>
    <w:rsid w:val="00064832"/>
    <w:rsid w:val="0006552A"/>
    <w:rsid w:val="00066AE1"/>
    <w:rsid w:val="00067C57"/>
    <w:rsid w:val="000706A1"/>
    <w:rsid w:val="000707F4"/>
    <w:rsid w:val="00070E8A"/>
    <w:rsid w:val="000711EF"/>
    <w:rsid w:val="00074130"/>
    <w:rsid w:val="00074B0A"/>
    <w:rsid w:val="000754EE"/>
    <w:rsid w:val="00077E85"/>
    <w:rsid w:val="00082FE5"/>
    <w:rsid w:val="00083669"/>
    <w:rsid w:val="000839EA"/>
    <w:rsid w:val="00085AC8"/>
    <w:rsid w:val="0008636C"/>
    <w:rsid w:val="000869B6"/>
    <w:rsid w:val="00090CC9"/>
    <w:rsid w:val="00093EB9"/>
    <w:rsid w:val="00095AFF"/>
    <w:rsid w:val="000A1A2B"/>
    <w:rsid w:val="000A342B"/>
    <w:rsid w:val="000A3600"/>
    <w:rsid w:val="000A3FB1"/>
    <w:rsid w:val="000A44D3"/>
    <w:rsid w:val="000A4A9D"/>
    <w:rsid w:val="000A4FB7"/>
    <w:rsid w:val="000A6525"/>
    <w:rsid w:val="000A683E"/>
    <w:rsid w:val="000A703A"/>
    <w:rsid w:val="000B0103"/>
    <w:rsid w:val="000B20A1"/>
    <w:rsid w:val="000B3447"/>
    <w:rsid w:val="000B49F2"/>
    <w:rsid w:val="000B7470"/>
    <w:rsid w:val="000B7750"/>
    <w:rsid w:val="000C064C"/>
    <w:rsid w:val="000C1A9C"/>
    <w:rsid w:val="000C20ED"/>
    <w:rsid w:val="000C4478"/>
    <w:rsid w:val="000C7A79"/>
    <w:rsid w:val="000C7B27"/>
    <w:rsid w:val="000D0DB3"/>
    <w:rsid w:val="000D0EE7"/>
    <w:rsid w:val="000D3AF9"/>
    <w:rsid w:val="000D4541"/>
    <w:rsid w:val="000D6663"/>
    <w:rsid w:val="000D7DD4"/>
    <w:rsid w:val="000E0E90"/>
    <w:rsid w:val="000E4173"/>
    <w:rsid w:val="000E539D"/>
    <w:rsid w:val="000E5A49"/>
    <w:rsid w:val="000F00BE"/>
    <w:rsid w:val="000F021A"/>
    <w:rsid w:val="000F13AF"/>
    <w:rsid w:val="000F2D46"/>
    <w:rsid w:val="000F307C"/>
    <w:rsid w:val="000F7444"/>
    <w:rsid w:val="0010381B"/>
    <w:rsid w:val="00103BBB"/>
    <w:rsid w:val="001046FD"/>
    <w:rsid w:val="0010553E"/>
    <w:rsid w:val="00106719"/>
    <w:rsid w:val="0011051D"/>
    <w:rsid w:val="0011131C"/>
    <w:rsid w:val="00112D1C"/>
    <w:rsid w:val="00113482"/>
    <w:rsid w:val="00113D2E"/>
    <w:rsid w:val="00114DEC"/>
    <w:rsid w:val="00116C95"/>
    <w:rsid w:val="00117630"/>
    <w:rsid w:val="00123B95"/>
    <w:rsid w:val="00124349"/>
    <w:rsid w:val="00125C1F"/>
    <w:rsid w:val="0012621D"/>
    <w:rsid w:val="001270E2"/>
    <w:rsid w:val="00127C0C"/>
    <w:rsid w:val="001323D1"/>
    <w:rsid w:val="0013310B"/>
    <w:rsid w:val="00133DF3"/>
    <w:rsid w:val="0013466B"/>
    <w:rsid w:val="00134914"/>
    <w:rsid w:val="00135239"/>
    <w:rsid w:val="0014095B"/>
    <w:rsid w:val="001419B9"/>
    <w:rsid w:val="00143F26"/>
    <w:rsid w:val="00145263"/>
    <w:rsid w:val="00147168"/>
    <w:rsid w:val="00147A4D"/>
    <w:rsid w:val="00147AF2"/>
    <w:rsid w:val="001503AC"/>
    <w:rsid w:val="001550C9"/>
    <w:rsid w:val="00155AC9"/>
    <w:rsid w:val="001563E6"/>
    <w:rsid w:val="0016182D"/>
    <w:rsid w:val="001629C6"/>
    <w:rsid w:val="0016388A"/>
    <w:rsid w:val="00165338"/>
    <w:rsid w:val="00166106"/>
    <w:rsid w:val="00170C03"/>
    <w:rsid w:val="00171DEB"/>
    <w:rsid w:val="00172273"/>
    <w:rsid w:val="00176656"/>
    <w:rsid w:val="001815BD"/>
    <w:rsid w:val="00187E75"/>
    <w:rsid w:val="00190614"/>
    <w:rsid w:val="00191D0A"/>
    <w:rsid w:val="001922AD"/>
    <w:rsid w:val="0019393F"/>
    <w:rsid w:val="00195564"/>
    <w:rsid w:val="00197FC0"/>
    <w:rsid w:val="001A4FC2"/>
    <w:rsid w:val="001A6B90"/>
    <w:rsid w:val="001A6C05"/>
    <w:rsid w:val="001A75DE"/>
    <w:rsid w:val="001A7E0F"/>
    <w:rsid w:val="001B7DA3"/>
    <w:rsid w:val="001C0EB5"/>
    <w:rsid w:val="001C0EE0"/>
    <w:rsid w:val="001C16C7"/>
    <w:rsid w:val="001C283E"/>
    <w:rsid w:val="001C5532"/>
    <w:rsid w:val="001C6277"/>
    <w:rsid w:val="001D01EA"/>
    <w:rsid w:val="001D2E1E"/>
    <w:rsid w:val="001D3849"/>
    <w:rsid w:val="001D3B50"/>
    <w:rsid w:val="001D4B6F"/>
    <w:rsid w:val="001E07E8"/>
    <w:rsid w:val="001E1A77"/>
    <w:rsid w:val="001E4424"/>
    <w:rsid w:val="001E4923"/>
    <w:rsid w:val="001E73A4"/>
    <w:rsid w:val="001F230A"/>
    <w:rsid w:val="001F2C58"/>
    <w:rsid w:val="001F6A9E"/>
    <w:rsid w:val="00201D63"/>
    <w:rsid w:val="0020702E"/>
    <w:rsid w:val="00212490"/>
    <w:rsid w:val="00214358"/>
    <w:rsid w:val="002153F0"/>
    <w:rsid w:val="002161ED"/>
    <w:rsid w:val="002164A6"/>
    <w:rsid w:val="002178C7"/>
    <w:rsid w:val="00220049"/>
    <w:rsid w:val="00221672"/>
    <w:rsid w:val="00222313"/>
    <w:rsid w:val="0022288F"/>
    <w:rsid w:val="00223463"/>
    <w:rsid w:val="002245DF"/>
    <w:rsid w:val="0023255E"/>
    <w:rsid w:val="0023265E"/>
    <w:rsid w:val="00234A59"/>
    <w:rsid w:val="00236063"/>
    <w:rsid w:val="00236589"/>
    <w:rsid w:val="0023688E"/>
    <w:rsid w:val="00240761"/>
    <w:rsid w:val="00243E90"/>
    <w:rsid w:val="0024642A"/>
    <w:rsid w:val="00246762"/>
    <w:rsid w:val="0024770C"/>
    <w:rsid w:val="00252591"/>
    <w:rsid w:val="00252E18"/>
    <w:rsid w:val="0025568D"/>
    <w:rsid w:val="00256223"/>
    <w:rsid w:val="00256474"/>
    <w:rsid w:val="00256A28"/>
    <w:rsid w:val="00256CE3"/>
    <w:rsid w:val="00260ECF"/>
    <w:rsid w:val="0026672A"/>
    <w:rsid w:val="00271BFF"/>
    <w:rsid w:val="00273BE5"/>
    <w:rsid w:val="00273F79"/>
    <w:rsid w:val="0027485B"/>
    <w:rsid w:val="00276D41"/>
    <w:rsid w:val="00284D3D"/>
    <w:rsid w:val="00287F00"/>
    <w:rsid w:val="0029008E"/>
    <w:rsid w:val="002924BA"/>
    <w:rsid w:val="00296533"/>
    <w:rsid w:val="002A23FB"/>
    <w:rsid w:val="002A3621"/>
    <w:rsid w:val="002A5B22"/>
    <w:rsid w:val="002A72D8"/>
    <w:rsid w:val="002A791F"/>
    <w:rsid w:val="002B02D4"/>
    <w:rsid w:val="002B042A"/>
    <w:rsid w:val="002B30DC"/>
    <w:rsid w:val="002B3B67"/>
    <w:rsid w:val="002B5E7B"/>
    <w:rsid w:val="002B5F05"/>
    <w:rsid w:val="002C3F07"/>
    <w:rsid w:val="002C5C0F"/>
    <w:rsid w:val="002C64BF"/>
    <w:rsid w:val="002D172A"/>
    <w:rsid w:val="002D5B2F"/>
    <w:rsid w:val="002D5E2E"/>
    <w:rsid w:val="002E16CF"/>
    <w:rsid w:val="002E442C"/>
    <w:rsid w:val="002E5592"/>
    <w:rsid w:val="002F0ECD"/>
    <w:rsid w:val="002F4247"/>
    <w:rsid w:val="003013F4"/>
    <w:rsid w:val="00301496"/>
    <w:rsid w:val="003016F8"/>
    <w:rsid w:val="00303B7C"/>
    <w:rsid w:val="00312BFB"/>
    <w:rsid w:val="00313DAA"/>
    <w:rsid w:val="00315516"/>
    <w:rsid w:val="00316D73"/>
    <w:rsid w:val="00321AC5"/>
    <w:rsid w:val="00326411"/>
    <w:rsid w:val="003272BA"/>
    <w:rsid w:val="003311CC"/>
    <w:rsid w:val="00331E89"/>
    <w:rsid w:val="003343C2"/>
    <w:rsid w:val="00335C36"/>
    <w:rsid w:val="003365BF"/>
    <w:rsid w:val="00336F06"/>
    <w:rsid w:val="00337671"/>
    <w:rsid w:val="00340B83"/>
    <w:rsid w:val="003412EE"/>
    <w:rsid w:val="00342C33"/>
    <w:rsid w:val="0034459B"/>
    <w:rsid w:val="00345A66"/>
    <w:rsid w:val="00345B19"/>
    <w:rsid w:val="00347A75"/>
    <w:rsid w:val="00347EB0"/>
    <w:rsid w:val="00351B93"/>
    <w:rsid w:val="003525F0"/>
    <w:rsid w:val="00352B01"/>
    <w:rsid w:val="0035410F"/>
    <w:rsid w:val="0035656B"/>
    <w:rsid w:val="003567EB"/>
    <w:rsid w:val="0035696F"/>
    <w:rsid w:val="0036194C"/>
    <w:rsid w:val="0036440F"/>
    <w:rsid w:val="00366846"/>
    <w:rsid w:val="00366A3E"/>
    <w:rsid w:val="003677A4"/>
    <w:rsid w:val="00373B98"/>
    <w:rsid w:val="0037402A"/>
    <w:rsid w:val="003742EE"/>
    <w:rsid w:val="00375D8F"/>
    <w:rsid w:val="00381BC3"/>
    <w:rsid w:val="00383976"/>
    <w:rsid w:val="00383E76"/>
    <w:rsid w:val="0038611C"/>
    <w:rsid w:val="00390A02"/>
    <w:rsid w:val="00390F7A"/>
    <w:rsid w:val="00391685"/>
    <w:rsid w:val="00393B14"/>
    <w:rsid w:val="00393E19"/>
    <w:rsid w:val="00394064"/>
    <w:rsid w:val="00394833"/>
    <w:rsid w:val="00397356"/>
    <w:rsid w:val="00397CF0"/>
    <w:rsid w:val="003A1991"/>
    <w:rsid w:val="003A327B"/>
    <w:rsid w:val="003A5124"/>
    <w:rsid w:val="003A596B"/>
    <w:rsid w:val="003A78F3"/>
    <w:rsid w:val="003B0854"/>
    <w:rsid w:val="003B1645"/>
    <w:rsid w:val="003B17A0"/>
    <w:rsid w:val="003B5335"/>
    <w:rsid w:val="003B7639"/>
    <w:rsid w:val="003C1064"/>
    <w:rsid w:val="003C3723"/>
    <w:rsid w:val="003C5245"/>
    <w:rsid w:val="003D28E1"/>
    <w:rsid w:val="003D2A5E"/>
    <w:rsid w:val="003D4DD3"/>
    <w:rsid w:val="003E01FD"/>
    <w:rsid w:val="003E03B0"/>
    <w:rsid w:val="003E0DA0"/>
    <w:rsid w:val="003E59C3"/>
    <w:rsid w:val="003E7415"/>
    <w:rsid w:val="003F2817"/>
    <w:rsid w:val="003F2B4D"/>
    <w:rsid w:val="003F2C5F"/>
    <w:rsid w:val="003F32A8"/>
    <w:rsid w:val="003F345A"/>
    <w:rsid w:val="003F38A9"/>
    <w:rsid w:val="003F4F55"/>
    <w:rsid w:val="003F6FA0"/>
    <w:rsid w:val="004018A1"/>
    <w:rsid w:val="00403126"/>
    <w:rsid w:val="004033E3"/>
    <w:rsid w:val="00403CC8"/>
    <w:rsid w:val="004065C0"/>
    <w:rsid w:val="00407D1A"/>
    <w:rsid w:val="00407E18"/>
    <w:rsid w:val="00413574"/>
    <w:rsid w:val="0041463C"/>
    <w:rsid w:val="0042034A"/>
    <w:rsid w:val="00421C41"/>
    <w:rsid w:val="0042215F"/>
    <w:rsid w:val="004278C8"/>
    <w:rsid w:val="00427C3B"/>
    <w:rsid w:val="00427E6C"/>
    <w:rsid w:val="004307B0"/>
    <w:rsid w:val="0043188D"/>
    <w:rsid w:val="00431BD0"/>
    <w:rsid w:val="004350BF"/>
    <w:rsid w:val="004400F6"/>
    <w:rsid w:val="00441500"/>
    <w:rsid w:val="004423B7"/>
    <w:rsid w:val="004423F7"/>
    <w:rsid w:val="004468FD"/>
    <w:rsid w:val="00450B90"/>
    <w:rsid w:val="00450C9B"/>
    <w:rsid w:val="00451D0B"/>
    <w:rsid w:val="0045734C"/>
    <w:rsid w:val="00457E25"/>
    <w:rsid w:val="00463CC6"/>
    <w:rsid w:val="00463D1B"/>
    <w:rsid w:val="004651AF"/>
    <w:rsid w:val="00465681"/>
    <w:rsid w:val="00467D70"/>
    <w:rsid w:val="00472A6B"/>
    <w:rsid w:val="00474278"/>
    <w:rsid w:val="004748A9"/>
    <w:rsid w:val="0047684E"/>
    <w:rsid w:val="00476EED"/>
    <w:rsid w:val="00477A19"/>
    <w:rsid w:val="0048231A"/>
    <w:rsid w:val="004840C9"/>
    <w:rsid w:val="00485C91"/>
    <w:rsid w:val="0049034F"/>
    <w:rsid w:val="004905B4"/>
    <w:rsid w:val="00490CFB"/>
    <w:rsid w:val="00491979"/>
    <w:rsid w:val="004939A5"/>
    <w:rsid w:val="004959A0"/>
    <w:rsid w:val="004965EC"/>
    <w:rsid w:val="004A0AF7"/>
    <w:rsid w:val="004A189D"/>
    <w:rsid w:val="004A3B84"/>
    <w:rsid w:val="004B0A0D"/>
    <w:rsid w:val="004B2B4F"/>
    <w:rsid w:val="004B3CF2"/>
    <w:rsid w:val="004B5FC9"/>
    <w:rsid w:val="004B72A0"/>
    <w:rsid w:val="004B7390"/>
    <w:rsid w:val="004B76B8"/>
    <w:rsid w:val="004C13A3"/>
    <w:rsid w:val="004C17DD"/>
    <w:rsid w:val="004C4EC3"/>
    <w:rsid w:val="004C54AD"/>
    <w:rsid w:val="004C6A6A"/>
    <w:rsid w:val="004C6D4F"/>
    <w:rsid w:val="004C73B6"/>
    <w:rsid w:val="004C7560"/>
    <w:rsid w:val="004D1235"/>
    <w:rsid w:val="004D17A8"/>
    <w:rsid w:val="004D1A44"/>
    <w:rsid w:val="004D5A94"/>
    <w:rsid w:val="004E2B16"/>
    <w:rsid w:val="004E3F8A"/>
    <w:rsid w:val="004E5604"/>
    <w:rsid w:val="004E70F2"/>
    <w:rsid w:val="004F15F8"/>
    <w:rsid w:val="004F1DB6"/>
    <w:rsid w:val="004F1F40"/>
    <w:rsid w:val="004F239F"/>
    <w:rsid w:val="004F295A"/>
    <w:rsid w:val="004F3D8F"/>
    <w:rsid w:val="004F509A"/>
    <w:rsid w:val="004F7CE3"/>
    <w:rsid w:val="0050152D"/>
    <w:rsid w:val="00501F8B"/>
    <w:rsid w:val="005039C5"/>
    <w:rsid w:val="00504411"/>
    <w:rsid w:val="00504973"/>
    <w:rsid w:val="00505352"/>
    <w:rsid w:val="005066CA"/>
    <w:rsid w:val="0051062C"/>
    <w:rsid w:val="00510B8A"/>
    <w:rsid w:val="0051273A"/>
    <w:rsid w:val="00512C4E"/>
    <w:rsid w:val="00512F06"/>
    <w:rsid w:val="00514883"/>
    <w:rsid w:val="00515D58"/>
    <w:rsid w:val="00516901"/>
    <w:rsid w:val="00520822"/>
    <w:rsid w:val="00520A47"/>
    <w:rsid w:val="00522969"/>
    <w:rsid w:val="00523222"/>
    <w:rsid w:val="005246C9"/>
    <w:rsid w:val="005248D8"/>
    <w:rsid w:val="00531ABE"/>
    <w:rsid w:val="00531BCB"/>
    <w:rsid w:val="00531DA9"/>
    <w:rsid w:val="00531DE8"/>
    <w:rsid w:val="00532E88"/>
    <w:rsid w:val="00534F1E"/>
    <w:rsid w:val="00536A87"/>
    <w:rsid w:val="00536B6A"/>
    <w:rsid w:val="005400CC"/>
    <w:rsid w:val="0054329C"/>
    <w:rsid w:val="00543531"/>
    <w:rsid w:val="005458C7"/>
    <w:rsid w:val="00550661"/>
    <w:rsid w:val="00553F68"/>
    <w:rsid w:val="005541E9"/>
    <w:rsid w:val="0055425B"/>
    <w:rsid w:val="00554605"/>
    <w:rsid w:val="00554EFB"/>
    <w:rsid w:val="00555E3A"/>
    <w:rsid w:val="00562D24"/>
    <w:rsid w:val="0056318A"/>
    <w:rsid w:val="00564560"/>
    <w:rsid w:val="005658EE"/>
    <w:rsid w:val="0056748F"/>
    <w:rsid w:val="005702C8"/>
    <w:rsid w:val="0057359A"/>
    <w:rsid w:val="00573773"/>
    <w:rsid w:val="0058057A"/>
    <w:rsid w:val="00581B8A"/>
    <w:rsid w:val="00581C18"/>
    <w:rsid w:val="00582152"/>
    <w:rsid w:val="0058262C"/>
    <w:rsid w:val="0058284D"/>
    <w:rsid w:val="00583ADF"/>
    <w:rsid w:val="00587A1E"/>
    <w:rsid w:val="005920B8"/>
    <w:rsid w:val="00593EE5"/>
    <w:rsid w:val="00595410"/>
    <w:rsid w:val="00596E8A"/>
    <w:rsid w:val="005A0C28"/>
    <w:rsid w:val="005A1099"/>
    <w:rsid w:val="005A1CB6"/>
    <w:rsid w:val="005A49B0"/>
    <w:rsid w:val="005A5331"/>
    <w:rsid w:val="005A72F1"/>
    <w:rsid w:val="005A7A7B"/>
    <w:rsid w:val="005B0F7C"/>
    <w:rsid w:val="005B2208"/>
    <w:rsid w:val="005B226B"/>
    <w:rsid w:val="005B2903"/>
    <w:rsid w:val="005B2EFC"/>
    <w:rsid w:val="005B3E5D"/>
    <w:rsid w:val="005B41DE"/>
    <w:rsid w:val="005B5413"/>
    <w:rsid w:val="005C1743"/>
    <w:rsid w:val="005C3002"/>
    <w:rsid w:val="005C34CA"/>
    <w:rsid w:val="005C450F"/>
    <w:rsid w:val="005C4AA8"/>
    <w:rsid w:val="005C4E78"/>
    <w:rsid w:val="005C5B17"/>
    <w:rsid w:val="005C7651"/>
    <w:rsid w:val="005D0689"/>
    <w:rsid w:val="005D0973"/>
    <w:rsid w:val="005D0AE6"/>
    <w:rsid w:val="005D1EC8"/>
    <w:rsid w:val="005D2F4A"/>
    <w:rsid w:val="005D3929"/>
    <w:rsid w:val="005D51CE"/>
    <w:rsid w:val="005D57EA"/>
    <w:rsid w:val="005E02D8"/>
    <w:rsid w:val="005E7B51"/>
    <w:rsid w:val="005F0628"/>
    <w:rsid w:val="005F288A"/>
    <w:rsid w:val="005F2D0E"/>
    <w:rsid w:val="005F4A4F"/>
    <w:rsid w:val="005F5F9D"/>
    <w:rsid w:val="005F641F"/>
    <w:rsid w:val="005F6904"/>
    <w:rsid w:val="006005DE"/>
    <w:rsid w:val="00602C5E"/>
    <w:rsid w:val="00603DD0"/>
    <w:rsid w:val="006105C2"/>
    <w:rsid w:val="00610A08"/>
    <w:rsid w:val="006114CB"/>
    <w:rsid w:val="00612FFE"/>
    <w:rsid w:val="006176E2"/>
    <w:rsid w:val="0061793D"/>
    <w:rsid w:val="00617F5E"/>
    <w:rsid w:val="006232B9"/>
    <w:rsid w:val="006236CA"/>
    <w:rsid w:val="006274C6"/>
    <w:rsid w:val="00627994"/>
    <w:rsid w:val="0063063F"/>
    <w:rsid w:val="00640019"/>
    <w:rsid w:val="00641E29"/>
    <w:rsid w:val="00642123"/>
    <w:rsid w:val="006423A8"/>
    <w:rsid w:val="00650D14"/>
    <w:rsid w:val="00652632"/>
    <w:rsid w:val="00652DE6"/>
    <w:rsid w:val="00653898"/>
    <w:rsid w:val="0065433A"/>
    <w:rsid w:val="006556A8"/>
    <w:rsid w:val="00656D58"/>
    <w:rsid w:val="00656E37"/>
    <w:rsid w:val="00660AA4"/>
    <w:rsid w:val="0066214B"/>
    <w:rsid w:val="0066259F"/>
    <w:rsid w:val="00670553"/>
    <w:rsid w:val="00670667"/>
    <w:rsid w:val="0067132C"/>
    <w:rsid w:val="00675299"/>
    <w:rsid w:val="0067763F"/>
    <w:rsid w:val="006812BA"/>
    <w:rsid w:val="006818A7"/>
    <w:rsid w:val="00682061"/>
    <w:rsid w:val="00684555"/>
    <w:rsid w:val="00687167"/>
    <w:rsid w:val="006925D2"/>
    <w:rsid w:val="00693C4B"/>
    <w:rsid w:val="00694C20"/>
    <w:rsid w:val="00696373"/>
    <w:rsid w:val="00696E9B"/>
    <w:rsid w:val="006A2799"/>
    <w:rsid w:val="006A428F"/>
    <w:rsid w:val="006A50C0"/>
    <w:rsid w:val="006A568A"/>
    <w:rsid w:val="006B6BC4"/>
    <w:rsid w:val="006B7906"/>
    <w:rsid w:val="006C2497"/>
    <w:rsid w:val="006C4DB4"/>
    <w:rsid w:val="006C5366"/>
    <w:rsid w:val="006C6434"/>
    <w:rsid w:val="006D143E"/>
    <w:rsid w:val="006D157E"/>
    <w:rsid w:val="006D6657"/>
    <w:rsid w:val="006E2D4B"/>
    <w:rsid w:val="006E3659"/>
    <w:rsid w:val="006E4961"/>
    <w:rsid w:val="006E4D73"/>
    <w:rsid w:val="006E7049"/>
    <w:rsid w:val="006E77D4"/>
    <w:rsid w:val="006E7E3B"/>
    <w:rsid w:val="006F092F"/>
    <w:rsid w:val="006F0D37"/>
    <w:rsid w:val="006F4F1D"/>
    <w:rsid w:val="006F70D6"/>
    <w:rsid w:val="00701791"/>
    <w:rsid w:val="00702B6B"/>
    <w:rsid w:val="00703468"/>
    <w:rsid w:val="00703514"/>
    <w:rsid w:val="007035A8"/>
    <w:rsid w:val="00705BB7"/>
    <w:rsid w:val="0070756D"/>
    <w:rsid w:val="0071116A"/>
    <w:rsid w:val="00714A9F"/>
    <w:rsid w:val="00716D2B"/>
    <w:rsid w:val="007172FC"/>
    <w:rsid w:val="00717479"/>
    <w:rsid w:val="00717980"/>
    <w:rsid w:val="00721263"/>
    <w:rsid w:val="0072240E"/>
    <w:rsid w:val="007224DA"/>
    <w:rsid w:val="00723B8F"/>
    <w:rsid w:val="00724CB9"/>
    <w:rsid w:val="00727A71"/>
    <w:rsid w:val="00732422"/>
    <w:rsid w:val="007326DF"/>
    <w:rsid w:val="00732CB9"/>
    <w:rsid w:val="00732DF2"/>
    <w:rsid w:val="007346A0"/>
    <w:rsid w:val="007356D5"/>
    <w:rsid w:val="00736992"/>
    <w:rsid w:val="0073724D"/>
    <w:rsid w:val="007413B5"/>
    <w:rsid w:val="00742111"/>
    <w:rsid w:val="00742C0B"/>
    <w:rsid w:val="007443A8"/>
    <w:rsid w:val="007464A9"/>
    <w:rsid w:val="00746CD7"/>
    <w:rsid w:val="0074736F"/>
    <w:rsid w:val="00751078"/>
    <w:rsid w:val="00751A17"/>
    <w:rsid w:val="00755444"/>
    <w:rsid w:val="00760659"/>
    <w:rsid w:val="007609D9"/>
    <w:rsid w:val="007612C7"/>
    <w:rsid w:val="00762CC1"/>
    <w:rsid w:val="00763D45"/>
    <w:rsid w:val="00763DC7"/>
    <w:rsid w:val="007644B7"/>
    <w:rsid w:val="00764789"/>
    <w:rsid w:val="007701D9"/>
    <w:rsid w:val="0077097C"/>
    <w:rsid w:val="00772DE6"/>
    <w:rsid w:val="00773BB7"/>
    <w:rsid w:val="00774077"/>
    <w:rsid w:val="007750D2"/>
    <w:rsid w:val="00782F52"/>
    <w:rsid w:val="00784A5B"/>
    <w:rsid w:val="00784B32"/>
    <w:rsid w:val="0078616A"/>
    <w:rsid w:val="00787483"/>
    <w:rsid w:val="00787A6D"/>
    <w:rsid w:val="00790850"/>
    <w:rsid w:val="007915F3"/>
    <w:rsid w:val="00793002"/>
    <w:rsid w:val="00793D62"/>
    <w:rsid w:val="007A0C11"/>
    <w:rsid w:val="007A0F45"/>
    <w:rsid w:val="007A56BB"/>
    <w:rsid w:val="007A5E38"/>
    <w:rsid w:val="007A60E1"/>
    <w:rsid w:val="007A6D73"/>
    <w:rsid w:val="007B1175"/>
    <w:rsid w:val="007B6342"/>
    <w:rsid w:val="007C0B80"/>
    <w:rsid w:val="007C2F14"/>
    <w:rsid w:val="007C3A0F"/>
    <w:rsid w:val="007C43F9"/>
    <w:rsid w:val="007C7E15"/>
    <w:rsid w:val="007D0E34"/>
    <w:rsid w:val="007D1EBB"/>
    <w:rsid w:val="007D20F6"/>
    <w:rsid w:val="007D3A5C"/>
    <w:rsid w:val="007D56F5"/>
    <w:rsid w:val="007E0310"/>
    <w:rsid w:val="007E27E6"/>
    <w:rsid w:val="007E4E11"/>
    <w:rsid w:val="007F1028"/>
    <w:rsid w:val="007F12CB"/>
    <w:rsid w:val="007F2862"/>
    <w:rsid w:val="007F4361"/>
    <w:rsid w:val="007F4672"/>
    <w:rsid w:val="007F5EEB"/>
    <w:rsid w:val="007F7ECE"/>
    <w:rsid w:val="008024EC"/>
    <w:rsid w:val="008026A8"/>
    <w:rsid w:val="008028F5"/>
    <w:rsid w:val="0080596D"/>
    <w:rsid w:val="00806A30"/>
    <w:rsid w:val="00807972"/>
    <w:rsid w:val="00811EAF"/>
    <w:rsid w:val="008168E3"/>
    <w:rsid w:val="00817CAA"/>
    <w:rsid w:val="00817D7C"/>
    <w:rsid w:val="0082005A"/>
    <w:rsid w:val="0082096D"/>
    <w:rsid w:val="00822F62"/>
    <w:rsid w:val="00826089"/>
    <w:rsid w:val="008369D2"/>
    <w:rsid w:val="00837833"/>
    <w:rsid w:val="00840425"/>
    <w:rsid w:val="00840A6A"/>
    <w:rsid w:val="00843EB5"/>
    <w:rsid w:val="00844639"/>
    <w:rsid w:val="0084502F"/>
    <w:rsid w:val="0085018A"/>
    <w:rsid w:val="0085200F"/>
    <w:rsid w:val="00852699"/>
    <w:rsid w:val="008526BE"/>
    <w:rsid w:val="00854557"/>
    <w:rsid w:val="00854C66"/>
    <w:rsid w:val="00855977"/>
    <w:rsid w:val="00855ACB"/>
    <w:rsid w:val="00861DDB"/>
    <w:rsid w:val="0086329E"/>
    <w:rsid w:val="00863E52"/>
    <w:rsid w:val="00864630"/>
    <w:rsid w:val="00865906"/>
    <w:rsid w:val="008659F8"/>
    <w:rsid w:val="00866C84"/>
    <w:rsid w:val="00867FC7"/>
    <w:rsid w:val="00870BAE"/>
    <w:rsid w:val="008724CD"/>
    <w:rsid w:val="00872560"/>
    <w:rsid w:val="0087494C"/>
    <w:rsid w:val="008769EF"/>
    <w:rsid w:val="0087716C"/>
    <w:rsid w:val="0088002E"/>
    <w:rsid w:val="0088052A"/>
    <w:rsid w:val="00882464"/>
    <w:rsid w:val="0088386A"/>
    <w:rsid w:val="008858FC"/>
    <w:rsid w:val="00886010"/>
    <w:rsid w:val="008874F0"/>
    <w:rsid w:val="00887CEE"/>
    <w:rsid w:val="00890C37"/>
    <w:rsid w:val="00895847"/>
    <w:rsid w:val="00895EF2"/>
    <w:rsid w:val="00896413"/>
    <w:rsid w:val="0089745A"/>
    <w:rsid w:val="008A0A53"/>
    <w:rsid w:val="008A1782"/>
    <w:rsid w:val="008A458B"/>
    <w:rsid w:val="008B09EB"/>
    <w:rsid w:val="008B17AF"/>
    <w:rsid w:val="008B192D"/>
    <w:rsid w:val="008B4903"/>
    <w:rsid w:val="008B514C"/>
    <w:rsid w:val="008B6929"/>
    <w:rsid w:val="008C0243"/>
    <w:rsid w:val="008C09C0"/>
    <w:rsid w:val="008C15ED"/>
    <w:rsid w:val="008C1AF6"/>
    <w:rsid w:val="008C2D57"/>
    <w:rsid w:val="008C3D6C"/>
    <w:rsid w:val="008C4952"/>
    <w:rsid w:val="008C62E6"/>
    <w:rsid w:val="008C7970"/>
    <w:rsid w:val="008D080F"/>
    <w:rsid w:val="008D18FE"/>
    <w:rsid w:val="008D1E03"/>
    <w:rsid w:val="008D4A33"/>
    <w:rsid w:val="008D5315"/>
    <w:rsid w:val="008D5C8B"/>
    <w:rsid w:val="008D5D31"/>
    <w:rsid w:val="008D699D"/>
    <w:rsid w:val="008D7056"/>
    <w:rsid w:val="008D7853"/>
    <w:rsid w:val="008E697C"/>
    <w:rsid w:val="008E6BB4"/>
    <w:rsid w:val="008E6C61"/>
    <w:rsid w:val="008F0C21"/>
    <w:rsid w:val="008F0F30"/>
    <w:rsid w:val="008F15A7"/>
    <w:rsid w:val="008F2ECD"/>
    <w:rsid w:val="008F3699"/>
    <w:rsid w:val="008F7AEA"/>
    <w:rsid w:val="00906D03"/>
    <w:rsid w:val="00907D18"/>
    <w:rsid w:val="00907ED2"/>
    <w:rsid w:val="009102D9"/>
    <w:rsid w:val="009110BF"/>
    <w:rsid w:val="00911F10"/>
    <w:rsid w:val="00913542"/>
    <w:rsid w:val="0091434A"/>
    <w:rsid w:val="00915B35"/>
    <w:rsid w:val="0091634E"/>
    <w:rsid w:val="00916484"/>
    <w:rsid w:val="0091706F"/>
    <w:rsid w:val="00920D8C"/>
    <w:rsid w:val="0092297D"/>
    <w:rsid w:val="00923C63"/>
    <w:rsid w:val="009275C9"/>
    <w:rsid w:val="00930664"/>
    <w:rsid w:val="009307AA"/>
    <w:rsid w:val="00937613"/>
    <w:rsid w:val="00940226"/>
    <w:rsid w:val="00940F32"/>
    <w:rsid w:val="009411C2"/>
    <w:rsid w:val="009419F3"/>
    <w:rsid w:val="009470EF"/>
    <w:rsid w:val="0094768C"/>
    <w:rsid w:val="00951C22"/>
    <w:rsid w:val="0095313F"/>
    <w:rsid w:val="009538C7"/>
    <w:rsid w:val="00954880"/>
    <w:rsid w:val="00954A3F"/>
    <w:rsid w:val="00955F33"/>
    <w:rsid w:val="0095790D"/>
    <w:rsid w:val="00961891"/>
    <w:rsid w:val="009621BB"/>
    <w:rsid w:val="00962405"/>
    <w:rsid w:val="0096258D"/>
    <w:rsid w:val="009628DF"/>
    <w:rsid w:val="009656E5"/>
    <w:rsid w:val="00966CC3"/>
    <w:rsid w:val="00972826"/>
    <w:rsid w:val="00973881"/>
    <w:rsid w:val="00975846"/>
    <w:rsid w:val="00977148"/>
    <w:rsid w:val="0097790C"/>
    <w:rsid w:val="00977F9E"/>
    <w:rsid w:val="009804C5"/>
    <w:rsid w:val="00980DEB"/>
    <w:rsid w:val="00981E9C"/>
    <w:rsid w:val="0098462F"/>
    <w:rsid w:val="00986553"/>
    <w:rsid w:val="009871A7"/>
    <w:rsid w:val="009905A2"/>
    <w:rsid w:val="00992DC2"/>
    <w:rsid w:val="0099346C"/>
    <w:rsid w:val="00993817"/>
    <w:rsid w:val="00994E8B"/>
    <w:rsid w:val="0099712C"/>
    <w:rsid w:val="009A1E1F"/>
    <w:rsid w:val="009A37FF"/>
    <w:rsid w:val="009A39E8"/>
    <w:rsid w:val="009A3E92"/>
    <w:rsid w:val="009A4090"/>
    <w:rsid w:val="009A41EA"/>
    <w:rsid w:val="009A48D3"/>
    <w:rsid w:val="009A6684"/>
    <w:rsid w:val="009A706F"/>
    <w:rsid w:val="009B1CC5"/>
    <w:rsid w:val="009B1D5F"/>
    <w:rsid w:val="009B3BD0"/>
    <w:rsid w:val="009B46B8"/>
    <w:rsid w:val="009B6774"/>
    <w:rsid w:val="009C0604"/>
    <w:rsid w:val="009C2BD2"/>
    <w:rsid w:val="009C7036"/>
    <w:rsid w:val="009D20F6"/>
    <w:rsid w:val="009D434A"/>
    <w:rsid w:val="009D509D"/>
    <w:rsid w:val="009D6042"/>
    <w:rsid w:val="009D7D2C"/>
    <w:rsid w:val="009E1A4F"/>
    <w:rsid w:val="009E25FA"/>
    <w:rsid w:val="009E2719"/>
    <w:rsid w:val="009E2B74"/>
    <w:rsid w:val="009E2E14"/>
    <w:rsid w:val="009E2FC9"/>
    <w:rsid w:val="009E331A"/>
    <w:rsid w:val="009E3DC6"/>
    <w:rsid w:val="009E4F8A"/>
    <w:rsid w:val="009F30E5"/>
    <w:rsid w:val="009F369C"/>
    <w:rsid w:val="009F3B43"/>
    <w:rsid w:val="009F4467"/>
    <w:rsid w:val="009F5061"/>
    <w:rsid w:val="00A07447"/>
    <w:rsid w:val="00A122A1"/>
    <w:rsid w:val="00A12A0D"/>
    <w:rsid w:val="00A12A78"/>
    <w:rsid w:val="00A12A79"/>
    <w:rsid w:val="00A12B95"/>
    <w:rsid w:val="00A1368E"/>
    <w:rsid w:val="00A144E4"/>
    <w:rsid w:val="00A2090A"/>
    <w:rsid w:val="00A22BA1"/>
    <w:rsid w:val="00A255F9"/>
    <w:rsid w:val="00A30674"/>
    <w:rsid w:val="00A3605D"/>
    <w:rsid w:val="00A41760"/>
    <w:rsid w:val="00A42400"/>
    <w:rsid w:val="00A43470"/>
    <w:rsid w:val="00A509FA"/>
    <w:rsid w:val="00A50B5C"/>
    <w:rsid w:val="00A517EC"/>
    <w:rsid w:val="00A5342F"/>
    <w:rsid w:val="00A53B55"/>
    <w:rsid w:val="00A54CC3"/>
    <w:rsid w:val="00A55186"/>
    <w:rsid w:val="00A56317"/>
    <w:rsid w:val="00A564B2"/>
    <w:rsid w:val="00A5656C"/>
    <w:rsid w:val="00A56BD0"/>
    <w:rsid w:val="00A64E9B"/>
    <w:rsid w:val="00A653D8"/>
    <w:rsid w:val="00A70DEB"/>
    <w:rsid w:val="00A72264"/>
    <w:rsid w:val="00A7396A"/>
    <w:rsid w:val="00A769E9"/>
    <w:rsid w:val="00A7775F"/>
    <w:rsid w:val="00A818DD"/>
    <w:rsid w:val="00A83C42"/>
    <w:rsid w:val="00A849E1"/>
    <w:rsid w:val="00A9053C"/>
    <w:rsid w:val="00A90798"/>
    <w:rsid w:val="00A95CCD"/>
    <w:rsid w:val="00A97D63"/>
    <w:rsid w:val="00AA0DEF"/>
    <w:rsid w:val="00AA130C"/>
    <w:rsid w:val="00AA1963"/>
    <w:rsid w:val="00AA1A3E"/>
    <w:rsid w:val="00AA3873"/>
    <w:rsid w:val="00AA5936"/>
    <w:rsid w:val="00AA5BCA"/>
    <w:rsid w:val="00AA67E5"/>
    <w:rsid w:val="00AB0F93"/>
    <w:rsid w:val="00AB374C"/>
    <w:rsid w:val="00AC0D86"/>
    <w:rsid w:val="00AC0E05"/>
    <w:rsid w:val="00AC1360"/>
    <w:rsid w:val="00AC257C"/>
    <w:rsid w:val="00AC2FA2"/>
    <w:rsid w:val="00AC3E53"/>
    <w:rsid w:val="00AC62CE"/>
    <w:rsid w:val="00AC7104"/>
    <w:rsid w:val="00AC7AD6"/>
    <w:rsid w:val="00AD7092"/>
    <w:rsid w:val="00AE36CD"/>
    <w:rsid w:val="00AF04B2"/>
    <w:rsid w:val="00AF05F5"/>
    <w:rsid w:val="00AF25E3"/>
    <w:rsid w:val="00AF3F7C"/>
    <w:rsid w:val="00AF6CA9"/>
    <w:rsid w:val="00B00A2E"/>
    <w:rsid w:val="00B00EAA"/>
    <w:rsid w:val="00B01030"/>
    <w:rsid w:val="00B01336"/>
    <w:rsid w:val="00B036AC"/>
    <w:rsid w:val="00B0648B"/>
    <w:rsid w:val="00B06D39"/>
    <w:rsid w:val="00B07D98"/>
    <w:rsid w:val="00B146F6"/>
    <w:rsid w:val="00B14FFB"/>
    <w:rsid w:val="00B1522D"/>
    <w:rsid w:val="00B20E02"/>
    <w:rsid w:val="00B224E4"/>
    <w:rsid w:val="00B22976"/>
    <w:rsid w:val="00B22F6B"/>
    <w:rsid w:val="00B23D8C"/>
    <w:rsid w:val="00B304DD"/>
    <w:rsid w:val="00B309FC"/>
    <w:rsid w:val="00B40494"/>
    <w:rsid w:val="00B4250B"/>
    <w:rsid w:val="00B434C8"/>
    <w:rsid w:val="00B44266"/>
    <w:rsid w:val="00B4489D"/>
    <w:rsid w:val="00B45296"/>
    <w:rsid w:val="00B45ADA"/>
    <w:rsid w:val="00B46A30"/>
    <w:rsid w:val="00B508FE"/>
    <w:rsid w:val="00B53415"/>
    <w:rsid w:val="00B53771"/>
    <w:rsid w:val="00B5414E"/>
    <w:rsid w:val="00B54471"/>
    <w:rsid w:val="00B54A69"/>
    <w:rsid w:val="00B54EDE"/>
    <w:rsid w:val="00B56375"/>
    <w:rsid w:val="00B61CF4"/>
    <w:rsid w:val="00B6433F"/>
    <w:rsid w:val="00B657D7"/>
    <w:rsid w:val="00B6680D"/>
    <w:rsid w:val="00B70C53"/>
    <w:rsid w:val="00B71CC9"/>
    <w:rsid w:val="00B71F78"/>
    <w:rsid w:val="00B75873"/>
    <w:rsid w:val="00B76B3C"/>
    <w:rsid w:val="00B76EA0"/>
    <w:rsid w:val="00B81553"/>
    <w:rsid w:val="00B823B9"/>
    <w:rsid w:val="00B854F4"/>
    <w:rsid w:val="00B875B2"/>
    <w:rsid w:val="00B90E65"/>
    <w:rsid w:val="00B9128F"/>
    <w:rsid w:val="00B97856"/>
    <w:rsid w:val="00B97A50"/>
    <w:rsid w:val="00BA05CB"/>
    <w:rsid w:val="00BA1437"/>
    <w:rsid w:val="00BA2342"/>
    <w:rsid w:val="00BA48BC"/>
    <w:rsid w:val="00BB00B3"/>
    <w:rsid w:val="00BB0C50"/>
    <w:rsid w:val="00BB2F29"/>
    <w:rsid w:val="00BB40CA"/>
    <w:rsid w:val="00BB543C"/>
    <w:rsid w:val="00BB5C8E"/>
    <w:rsid w:val="00BB7130"/>
    <w:rsid w:val="00BB7656"/>
    <w:rsid w:val="00BC155E"/>
    <w:rsid w:val="00BC2CD4"/>
    <w:rsid w:val="00BC4B98"/>
    <w:rsid w:val="00BC64E4"/>
    <w:rsid w:val="00BD4279"/>
    <w:rsid w:val="00BD455D"/>
    <w:rsid w:val="00BD4A95"/>
    <w:rsid w:val="00BE186F"/>
    <w:rsid w:val="00BE4D3B"/>
    <w:rsid w:val="00BE5837"/>
    <w:rsid w:val="00BE633E"/>
    <w:rsid w:val="00BE6A27"/>
    <w:rsid w:val="00BE7AF0"/>
    <w:rsid w:val="00BF2860"/>
    <w:rsid w:val="00BF411D"/>
    <w:rsid w:val="00C0182B"/>
    <w:rsid w:val="00C035A6"/>
    <w:rsid w:val="00C04493"/>
    <w:rsid w:val="00C044CE"/>
    <w:rsid w:val="00C04D38"/>
    <w:rsid w:val="00C06135"/>
    <w:rsid w:val="00C067B2"/>
    <w:rsid w:val="00C13A02"/>
    <w:rsid w:val="00C14760"/>
    <w:rsid w:val="00C175CB"/>
    <w:rsid w:val="00C2173F"/>
    <w:rsid w:val="00C221E5"/>
    <w:rsid w:val="00C23098"/>
    <w:rsid w:val="00C23590"/>
    <w:rsid w:val="00C2742F"/>
    <w:rsid w:val="00C2764D"/>
    <w:rsid w:val="00C3137C"/>
    <w:rsid w:val="00C3153D"/>
    <w:rsid w:val="00C32795"/>
    <w:rsid w:val="00C33F5D"/>
    <w:rsid w:val="00C34A7C"/>
    <w:rsid w:val="00C35671"/>
    <w:rsid w:val="00C376AC"/>
    <w:rsid w:val="00C4063C"/>
    <w:rsid w:val="00C411EA"/>
    <w:rsid w:val="00C43196"/>
    <w:rsid w:val="00C447BE"/>
    <w:rsid w:val="00C44D58"/>
    <w:rsid w:val="00C44FFD"/>
    <w:rsid w:val="00C4571D"/>
    <w:rsid w:val="00C465CB"/>
    <w:rsid w:val="00C46AFA"/>
    <w:rsid w:val="00C46DB3"/>
    <w:rsid w:val="00C52525"/>
    <w:rsid w:val="00C529DE"/>
    <w:rsid w:val="00C52B39"/>
    <w:rsid w:val="00C53861"/>
    <w:rsid w:val="00C53B2B"/>
    <w:rsid w:val="00C55F5F"/>
    <w:rsid w:val="00C56DA3"/>
    <w:rsid w:val="00C57FF4"/>
    <w:rsid w:val="00C6221C"/>
    <w:rsid w:val="00C62FDD"/>
    <w:rsid w:val="00C63CB3"/>
    <w:rsid w:val="00C63FFC"/>
    <w:rsid w:val="00C654CC"/>
    <w:rsid w:val="00C65626"/>
    <w:rsid w:val="00C6608C"/>
    <w:rsid w:val="00C66762"/>
    <w:rsid w:val="00C67281"/>
    <w:rsid w:val="00C71E6F"/>
    <w:rsid w:val="00C72750"/>
    <w:rsid w:val="00C72963"/>
    <w:rsid w:val="00C752A7"/>
    <w:rsid w:val="00C77B92"/>
    <w:rsid w:val="00C811D5"/>
    <w:rsid w:val="00C84E32"/>
    <w:rsid w:val="00C85221"/>
    <w:rsid w:val="00C857D4"/>
    <w:rsid w:val="00C86954"/>
    <w:rsid w:val="00C9187D"/>
    <w:rsid w:val="00C9256A"/>
    <w:rsid w:val="00C93C7E"/>
    <w:rsid w:val="00C94FFC"/>
    <w:rsid w:val="00C95167"/>
    <w:rsid w:val="00C96A3C"/>
    <w:rsid w:val="00C976E0"/>
    <w:rsid w:val="00CA2252"/>
    <w:rsid w:val="00CA44A4"/>
    <w:rsid w:val="00CA5494"/>
    <w:rsid w:val="00CA5514"/>
    <w:rsid w:val="00CA5EA4"/>
    <w:rsid w:val="00CB0531"/>
    <w:rsid w:val="00CB274B"/>
    <w:rsid w:val="00CB6173"/>
    <w:rsid w:val="00CC4BDD"/>
    <w:rsid w:val="00CC7EB9"/>
    <w:rsid w:val="00CD153A"/>
    <w:rsid w:val="00CD27D3"/>
    <w:rsid w:val="00CD4527"/>
    <w:rsid w:val="00CD4C51"/>
    <w:rsid w:val="00CD5ECF"/>
    <w:rsid w:val="00CD6947"/>
    <w:rsid w:val="00CD6E97"/>
    <w:rsid w:val="00CE09B5"/>
    <w:rsid w:val="00CE2002"/>
    <w:rsid w:val="00CE2FCF"/>
    <w:rsid w:val="00CF131C"/>
    <w:rsid w:val="00CF1481"/>
    <w:rsid w:val="00CF1A11"/>
    <w:rsid w:val="00CF3B7F"/>
    <w:rsid w:val="00CF56F1"/>
    <w:rsid w:val="00CF5A9D"/>
    <w:rsid w:val="00CF6B43"/>
    <w:rsid w:val="00CF74E1"/>
    <w:rsid w:val="00CF79EC"/>
    <w:rsid w:val="00CF7B70"/>
    <w:rsid w:val="00D0466A"/>
    <w:rsid w:val="00D05B44"/>
    <w:rsid w:val="00D10B2A"/>
    <w:rsid w:val="00D12216"/>
    <w:rsid w:val="00D14798"/>
    <w:rsid w:val="00D148F4"/>
    <w:rsid w:val="00D16A0A"/>
    <w:rsid w:val="00D16AC8"/>
    <w:rsid w:val="00D16E5C"/>
    <w:rsid w:val="00D173C5"/>
    <w:rsid w:val="00D178A4"/>
    <w:rsid w:val="00D20F52"/>
    <w:rsid w:val="00D2439C"/>
    <w:rsid w:val="00D245D7"/>
    <w:rsid w:val="00D26137"/>
    <w:rsid w:val="00D26BAD"/>
    <w:rsid w:val="00D30420"/>
    <w:rsid w:val="00D3096C"/>
    <w:rsid w:val="00D32AB4"/>
    <w:rsid w:val="00D34B58"/>
    <w:rsid w:val="00D35BD8"/>
    <w:rsid w:val="00D37211"/>
    <w:rsid w:val="00D40352"/>
    <w:rsid w:val="00D406C4"/>
    <w:rsid w:val="00D40C40"/>
    <w:rsid w:val="00D42257"/>
    <w:rsid w:val="00D4384D"/>
    <w:rsid w:val="00D43A50"/>
    <w:rsid w:val="00D47A53"/>
    <w:rsid w:val="00D535E2"/>
    <w:rsid w:val="00D54CB6"/>
    <w:rsid w:val="00D55620"/>
    <w:rsid w:val="00D577DB"/>
    <w:rsid w:val="00D61067"/>
    <w:rsid w:val="00D63F75"/>
    <w:rsid w:val="00D641FD"/>
    <w:rsid w:val="00D6631D"/>
    <w:rsid w:val="00D66A03"/>
    <w:rsid w:val="00D67A59"/>
    <w:rsid w:val="00D7117A"/>
    <w:rsid w:val="00D71B2D"/>
    <w:rsid w:val="00D71E5F"/>
    <w:rsid w:val="00D73DF0"/>
    <w:rsid w:val="00D7490E"/>
    <w:rsid w:val="00D75CE5"/>
    <w:rsid w:val="00D77F72"/>
    <w:rsid w:val="00D84453"/>
    <w:rsid w:val="00D85129"/>
    <w:rsid w:val="00D93331"/>
    <w:rsid w:val="00D93BC2"/>
    <w:rsid w:val="00D94DE6"/>
    <w:rsid w:val="00D96B22"/>
    <w:rsid w:val="00D96B55"/>
    <w:rsid w:val="00D9703A"/>
    <w:rsid w:val="00DA1824"/>
    <w:rsid w:val="00DA188C"/>
    <w:rsid w:val="00DA1A89"/>
    <w:rsid w:val="00DA29CA"/>
    <w:rsid w:val="00DA3955"/>
    <w:rsid w:val="00DA3B8D"/>
    <w:rsid w:val="00DA46AD"/>
    <w:rsid w:val="00DA4837"/>
    <w:rsid w:val="00DA627B"/>
    <w:rsid w:val="00DA7E92"/>
    <w:rsid w:val="00DB0F5E"/>
    <w:rsid w:val="00DB12A2"/>
    <w:rsid w:val="00DB12D9"/>
    <w:rsid w:val="00DB1416"/>
    <w:rsid w:val="00DB255C"/>
    <w:rsid w:val="00DB2781"/>
    <w:rsid w:val="00DB43F6"/>
    <w:rsid w:val="00DB48FA"/>
    <w:rsid w:val="00DB57E8"/>
    <w:rsid w:val="00DB71E7"/>
    <w:rsid w:val="00DC09C2"/>
    <w:rsid w:val="00DC413E"/>
    <w:rsid w:val="00DC4245"/>
    <w:rsid w:val="00DC79D8"/>
    <w:rsid w:val="00DD0BD4"/>
    <w:rsid w:val="00DD2362"/>
    <w:rsid w:val="00DD2C7C"/>
    <w:rsid w:val="00DD52E5"/>
    <w:rsid w:val="00DD6AAB"/>
    <w:rsid w:val="00DD6E51"/>
    <w:rsid w:val="00DE02ED"/>
    <w:rsid w:val="00DE111B"/>
    <w:rsid w:val="00DE1C4E"/>
    <w:rsid w:val="00DE34A3"/>
    <w:rsid w:val="00DE4574"/>
    <w:rsid w:val="00DE4B90"/>
    <w:rsid w:val="00DE659F"/>
    <w:rsid w:val="00DE6D6D"/>
    <w:rsid w:val="00DE77F3"/>
    <w:rsid w:val="00DF0B9D"/>
    <w:rsid w:val="00DF2744"/>
    <w:rsid w:val="00DF298C"/>
    <w:rsid w:val="00E02160"/>
    <w:rsid w:val="00E0268E"/>
    <w:rsid w:val="00E028FB"/>
    <w:rsid w:val="00E06010"/>
    <w:rsid w:val="00E06863"/>
    <w:rsid w:val="00E101BB"/>
    <w:rsid w:val="00E104B8"/>
    <w:rsid w:val="00E11605"/>
    <w:rsid w:val="00E12C64"/>
    <w:rsid w:val="00E1417F"/>
    <w:rsid w:val="00E149FF"/>
    <w:rsid w:val="00E2344F"/>
    <w:rsid w:val="00E246C6"/>
    <w:rsid w:val="00E246FC"/>
    <w:rsid w:val="00E277C1"/>
    <w:rsid w:val="00E34643"/>
    <w:rsid w:val="00E36A55"/>
    <w:rsid w:val="00E371EC"/>
    <w:rsid w:val="00E40597"/>
    <w:rsid w:val="00E40AC1"/>
    <w:rsid w:val="00E415C2"/>
    <w:rsid w:val="00E420D1"/>
    <w:rsid w:val="00E428B4"/>
    <w:rsid w:val="00E433E0"/>
    <w:rsid w:val="00E43630"/>
    <w:rsid w:val="00E43FAB"/>
    <w:rsid w:val="00E44DB9"/>
    <w:rsid w:val="00E46185"/>
    <w:rsid w:val="00E466FF"/>
    <w:rsid w:val="00E477BE"/>
    <w:rsid w:val="00E479B6"/>
    <w:rsid w:val="00E50B54"/>
    <w:rsid w:val="00E574B0"/>
    <w:rsid w:val="00E57809"/>
    <w:rsid w:val="00E607AB"/>
    <w:rsid w:val="00E60D87"/>
    <w:rsid w:val="00E6175F"/>
    <w:rsid w:val="00E61DB7"/>
    <w:rsid w:val="00E63363"/>
    <w:rsid w:val="00E63515"/>
    <w:rsid w:val="00E65795"/>
    <w:rsid w:val="00E65C1A"/>
    <w:rsid w:val="00E67B81"/>
    <w:rsid w:val="00E7045F"/>
    <w:rsid w:val="00E712DC"/>
    <w:rsid w:val="00E7254A"/>
    <w:rsid w:val="00E72787"/>
    <w:rsid w:val="00E73F7E"/>
    <w:rsid w:val="00E7704E"/>
    <w:rsid w:val="00E82585"/>
    <w:rsid w:val="00E82AB7"/>
    <w:rsid w:val="00E82CE0"/>
    <w:rsid w:val="00E838D3"/>
    <w:rsid w:val="00E83FE5"/>
    <w:rsid w:val="00E8447B"/>
    <w:rsid w:val="00E84662"/>
    <w:rsid w:val="00E91316"/>
    <w:rsid w:val="00E938E3"/>
    <w:rsid w:val="00E94677"/>
    <w:rsid w:val="00EA367E"/>
    <w:rsid w:val="00EA50A9"/>
    <w:rsid w:val="00EA58E1"/>
    <w:rsid w:val="00EA62DE"/>
    <w:rsid w:val="00EA662D"/>
    <w:rsid w:val="00EB2DBF"/>
    <w:rsid w:val="00EB3155"/>
    <w:rsid w:val="00EB41A4"/>
    <w:rsid w:val="00EB5A58"/>
    <w:rsid w:val="00EB655B"/>
    <w:rsid w:val="00EB691F"/>
    <w:rsid w:val="00EB7197"/>
    <w:rsid w:val="00EC0064"/>
    <w:rsid w:val="00EC79D2"/>
    <w:rsid w:val="00ED59E8"/>
    <w:rsid w:val="00ED680B"/>
    <w:rsid w:val="00EE038A"/>
    <w:rsid w:val="00EE0D39"/>
    <w:rsid w:val="00EE1B3E"/>
    <w:rsid w:val="00EE768D"/>
    <w:rsid w:val="00EF1D63"/>
    <w:rsid w:val="00EF616A"/>
    <w:rsid w:val="00EF6BF2"/>
    <w:rsid w:val="00F03B4C"/>
    <w:rsid w:val="00F044DD"/>
    <w:rsid w:val="00F1041F"/>
    <w:rsid w:val="00F1153A"/>
    <w:rsid w:val="00F13B83"/>
    <w:rsid w:val="00F145BF"/>
    <w:rsid w:val="00F1524C"/>
    <w:rsid w:val="00F1710E"/>
    <w:rsid w:val="00F20972"/>
    <w:rsid w:val="00F224ED"/>
    <w:rsid w:val="00F22B1B"/>
    <w:rsid w:val="00F271C5"/>
    <w:rsid w:val="00F27CAE"/>
    <w:rsid w:val="00F27E13"/>
    <w:rsid w:val="00F30F4E"/>
    <w:rsid w:val="00F31655"/>
    <w:rsid w:val="00F31DE7"/>
    <w:rsid w:val="00F31F2E"/>
    <w:rsid w:val="00F323E3"/>
    <w:rsid w:val="00F331CA"/>
    <w:rsid w:val="00F337A2"/>
    <w:rsid w:val="00F35873"/>
    <w:rsid w:val="00F40115"/>
    <w:rsid w:val="00F42BB8"/>
    <w:rsid w:val="00F5272F"/>
    <w:rsid w:val="00F53B36"/>
    <w:rsid w:val="00F53ED5"/>
    <w:rsid w:val="00F540F8"/>
    <w:rsid w:val="00F56AF4"/>
    <w:rsid w:val="00F62041"/>
    <w:rsid w:val="00F62EF0"/>
    <w:rsid w:val="00F64972"/>
    <w:rsid w:val="00F652BF"/>
    <w:rsid w:val="00F65656"/>
    <w:rsid w:val="00F6669E"/>
    <w:rsid w:val="00F70541"/>
    <w:rsid w:val="00F72DCE"/>
    <w:rsid w:val="00F75437"/>
    <w:rsid w:val="00F768D7"/>
    <w:rsid w:val="00F77903"/>
    <w:rsid w:val="00F8167A"/>
    <w:rsid w:val="00F829A5"/>
    <w:rsid w:val="00F850A8"/>
    <w:rsid w:val="00F905D5"/>
    <w:rsid w:val="00F9069B"/>
    <w:rsid w:val="00F927AA"/>
    <w:rsid w:val="00F95B1D"/>
    <w:rsid w:val="00F96BEE"/>
    <w:rsid w:val="00FA00B0"/>
    <w:rsid w:val="00FA099B"/>
    <w:rsid w:val="00FA17FE"/>
    <w:rsid w:val="00FA7301"/>
    <w:rsid w:val="00FB0B98"/>
    <w:rsid w:val="00FB431A"/>
    <w:rsid w:val="00FB4FC0"/>
    <w:rsid w:val="00FC0AC4"/>
    <w:rsid w:val="00FC270E"/>
    <w:rsid w:val="00FC3BCD"/>
    <w:rsid w:val="00FC4280"/>
    <w:rsid w:val="00FD21A2"/>
    <w:rsid w:val="00FD2ADB"/>
    <w:rsid w:val="00FD4D36"/>
    <w:rsid w:val="00FD545D"/>
    <w:rsid w:val="00FD5465"/>
    <w:rsid w:val="00FD6463"/>
    <w:rsid w:val="00FE0636"/>
    <w:rsid w:val="00FE0D35"/>
    <w:rsid w:val="00FE1985"/>
    <w:rsid w:val="00FE1F67"/>
    <w:rsid w:val="00FE44BF"/>
    <w:rsid w:val="00FE5842"/>
    <w:rsid w:val="00FE6EE6"/>
    <w:rsid w:val="00FE7140"/>
    <w:rsid w:val="00FF4F72"/>
    <w:rsid w:val="00FF5B39"/>
    <w:rsid w:val="00FF70F8"/>
    <w:rsid w:val="00FF75F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EA6B3"/>
  <w15:docId w15:val="{8E0FD195-5EA9-3B42-96C6-239561721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2"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8FC"/>
    <w:pPr>
      <w:spacing w:line="320" w:lineRule="atLeast"/>
      <w:ind w:firstLine="284"/>
    </w:pPr>
    <w:rPr>
      <w:rFonts w:ascii="Times New Roman" w:hAnsi="Times New Roman"/>
      <w:lang w:val="en-GB"/>
    </w:rPr>
  </w:style>
  <w:style w:type="paragraph" w:styleId="Heading1">
    <w:name w:val="heading 1"/>
    <w:next w:val="Textafterheading"/>
    <w:link w:val="Heading1Char"/>
    <w:uiPriority w:val="2"/>
    <w:qFormat/>
    <w:rsid w:val="00BB5C8E"/>
    <w:pPr>
      <w:keepNext/>
      <w:keepLines/>
      <w:pageBreakBefore/>
      <w:widowControl w:val="0"/>
      <w:numPr>
        <w:numId w:val="4"/>
      </w:numPr>
      <w:spacing w:before="100" w:beforeAutospacing="1" w:after="480" w:line="240" w:lineRule="atLeast"/>
      <w:outlineLvl w:val="0"/>
    </w:pPr>
    <w:rPr>
      <w:rFonts w:ascii="Arial" w:eastAsiaTheme="majorEastAsia" w:hAnsi="Arial" w:cstheme="majorBidi"/>
      <w:sz w:val="40"/>
      <w:szCs w:val="32"/>
      <w:lang w:val="en-GB"/>
    </w:rPr>
  </w:style>
  <w:style w:type="paragraph" w:styleId="Heading2">
    <w:name w:val="heading 2"/>
    <w:basedOn w:val="Heading1"/>
    <w:next w:val="Textafterheading"/>
    <w:link w:val="Heading2Char"/>
    <w:uiPriority w:val="2"/>
    <w:qFormat/>
    <w:rsid w:val="009110BF"/>
    <w:pPr>
      <w:pageBreakBefore w:val="0"/>
      <w:numPr>
        <w:ilvl w:val="1"/>
      </w:numPr>
      <w:spacing w:before="640" w:after="160" w:line="400" w:lineRule="exact"/>
      <w:outlineLvl w:val="1"/>
    </w:pPr>
    <w:rPr>
      <w:sz w:val="32"/>
      <w:szCs w:val="26"/>
    </w:rPr>
  </w:style>
  <w:style w:type="paragraph" w:styleId="Heading3">
    <w:name w:val="heading 3"/>
    <w:basedOn w:val="Heading2"/>
    <w:next w:val="Textafterheading"/>
    <w:link w:val="Heading3Char"/>
    <w:uiPriority w:val="2"/>
    <w:qFormat/>
    <w:rsid w:val="00C94FFC"/>
    <w:pPr>
      <w:numPr>
        <w:ilvl w:val="2"/>
      </w:numPr>
      <w:spacing w:before="360" w:after="80" w:line="360" w:lineRule="exact"/>
      <w:outlineLvl w:val="2"/>
    </w:pPr>
    <w:rPr>
      <w:sz w:val="28"/>
    </w:rPr>
  </w:style>
  <w:style w:type="paragraph" w:styleId="Heading4">
    <w:name w:val="heading 4"/>
    <w:basedOn w:val="Normal"/>
    <w:next w:val="Textafterheading"/>
    <w:link w:val="Heading4Char"/>
    <w:uiPriority w:val="2"/>
    <w:qFormat/>
    <w:rsid w:val="00C94FFC"/>
    <w:pPr>
      <w:keepNext/>
      <w:keepLines/>
      <w:spacing w:before="320" w:after="40" w:line="320" w:lineRule="exact"/>
      <w:ind w:firstLine="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4F15F8"/>
    <w:pPr>
      <w:keepNext/>
      <w:keepLines/>
      <w:spacing w:before="40"/>
      <w:ind w:firstLine="0"/>
      <w:outlineLvl w:val="4"/>
    </w:pPr>
    <w:rPr>
      <w:rFonts w:asciiTheme="majorHAnsi" w:eastAsiaTheme="majorEastAsia" w:hAnsiTheme="majorHAnsi" w:cstheme="majorBidi"/>
      <w:color w:val="0F3426" w:themeColor="accent1" w:themeShade="BF"/>
    </w:rPr>
  </w:style>
  <w:style w:type="paragraph" w:styleId="Heading6">
    <w:name w:val="heading 6"/>
    <w:basedOn w:val="Normal"/>
    <w:next w:val="Normal"/>
    <w:link w:val="Heading6Char"/>
    <w:uiPriority w:val="9"/>
    <w:semiHidden/>
    <w:unhideWhenUsed/>
    <w:qFormat/>
    <w:rsid w:val="004F15F8"/>
    <w:pPr>
      <w:keepNext/>
      <w:keepLines/>
      <w:spacing w:before="40"/>
      <w:ind w:firstLine="0"/>
      <w:outlineLvl w:val="5"/>
    </w:pPr>
    <w:rPr>
      <w:rFonts w:asciiTheme="majorHAnsi" w:eastAsiaTheme="majorEastAsia" w:hAnsiTheme="majorHAnsi" w:cstheme="majorBidi"/>
      <w:color w:val="0A2319" w:themeColor="accent1" w:themeShade="7F"/>
    </w:rPr>
  </w:style>
  <w:style w:type="paragraph" w:styleId="Heading7">
    <w:name w:val="heading 7"/>
    <w:basedOn w:val="Normal"/>
    <w:next w:val="Normal"/>
    <w:link w:val="Heading7Char"/>
    <w:uiPriority w:val="9"/>
    <w:semiHidden/>
    <w:unhideWhenUsed/>
    <w:qFormat/>
    <w:rsid w:val="004F15F8"/>
    <w:pPr>
      <w:keepNext/>
      <w:keepLines/>
      <w:spacing w:before="40"/>
      <w:ind w:firstLine="0"/>
      <w:outlineLvl w:val="6"/>
    </w:pPr>
    <w:rPr>
      <w:rFonts w:asciiTheme="majorHAnsi" w:eastAsiaTheme="majorEastAsia" w:hAnsiTheme="majorHAnsi" w:cstheme="majorBidi"/>
      <w:i/>
      <w:iCs/>
      <w:color w:val="0A2319" w:themeColor="accent1" w:themeShade="7F"/>
    </w:rPr>
  </w:style>
  <w:style w:type="paragraph" w:styleId="Heading8">
    <w:name w:val="heading 8"/>
    <w:basedOn w:val="Normal"/>
    <w:next w:val="Normal"/>
    <w:link w:val="Heading8Char"/>
    <w:uiPriority w:val="9"/>
    <w:semiHidden/>
    <w:unhideWhenUsed/>
    <w:qFormat/>
    <w:rsid w:val="004F15F8"/>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F15F8"/>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4423F7"/>
    <w:pPr>
      <w:tabs>
        <w:tab w:val="center" w:pos="4536"/>
        <w:tab w:val="right" w:pos="9072"/>
      </w:tabs>
    </w:pPr>
  </w:style>
  <w:style w:type="character" w:customStyle="1" w:styleId="HeaderChar">
    <w:name w:val="Header Char"/>
    <w:basedOn w:val="DefaultParagraphFont"/>
    <w:link w:val="Header"/>
    <w:uiPriority w:val="99"/>
    <w:semiHidden/>
    <w:rsid w:val="005A49B0"/>
    <w:rPr>
      <w:rFonts w:ascii="Times New Roman" w:hAnsi="Times New Roman"/>
    </w:rPr>
  </w:style>
  <w:style w:type="paragraph" w:styleId="Footer">
    <w:name w:val="footer"/>
    <w:basedOn w:val="Normal"/>
    <w:link w:val="FooterChar"/>
    <w:uiPriority w:val="99"/>
    <w:semiHidden/>
    <w:rsid w:val="00301496"/>
    <w:pPr>
      <w:tabs>
        <w:tab w:val="center" w:pos="4536"/>
        <w:tab w:val="right" w:pos="9072"/>
      </w:tabs>
      <w:spacing w:line="200" w:lineRule="atLeast"/>
    </w:pPr>
    <w:rPr>
      <w:sz w:val="20"/>
    </w:rPr>
  </w:style>
  <w:style w:type="character" w:customStyle="1" w:styleId="FooterChar">
    <w:name w:val="Footer Char"/>
    <w:basedOn w:val="DefaultParagraphFont"/>
    <w:link w:val="Footer"/>
    <w:uiPriority w:val="99"/>
    <w:semiHidden/>
    <w:rsid w:val="00301496"/>
    <w:rPr>
      <w:rFonts w:ascii="Times New Roman" w:hAnsi="Times New Roman"/>
      <w:sz w:val="20"/>
      <w:lang w:val="en-GB"/>
    </w:rPr>
  </w:style>
  <w:style w:type="paragraph" w:customStyle="1" w:styleId="Frontpageauthor">
    <w:name w:val="Front page author"/>
    <w:basedOn w:val="Normal"/>
    <w:uiPriority w:val="7"/>
    <w:rsid w:val="00DC09C2"/>
    <w:pPr>
      <w:spacing w:before="120" w:after="120" w:line="440" w:lineRule="exact"/>
      <w:ind w:firstLine="0"/>
    </w:pPr>
    <w:rPr>
      <w:rFonts w:ascii="Arial" w:hAnsi="Arial"/>
      <w:color w:val="000000" w:themeColor="text1"/>
      <w:sz w:val="28"/>
    </w:rPr>
  </w:style>
  <w:style w:type="character" w:customStyle="1" w:styleId="Heading1Char">
    <w:name w:val="Heading 1 Char"/>
    <w:basedOn w:val="DefaultParagraphFont"/>
    <w:link w:val="Heading1"/>
    <w:uiPriority w:val="2"/>
    <w:rsid w:val="00BB5C8E"/>
    <w:rPr>
      <w:rFonts w:ascii="Arial" w:eastAsiaTheme="majorEastAsia" w:hAnsi="Arial" w:cstheme="majorBidi"/>
      <w:sz w:val="40"/>
      <w:szCs w:val="32"/>
      <w:lang w:val="en-GB"/>
    </w:rPr>
  </w:style>
  <w:style w:type="character" w:customStyle="1" w:styleId="Mainpageotherlanguageold">
    <w:name w:val="Main page other language old"/>
    <w:basedOn w:val="DefaultParagraphFont"/>
    <w:uiPriority w:val="7"/>
    <w:semiHidden/>
    <w:rsid w:val="005B0F7C"/>
    <w:rPr>
      <w:rFonts w:ascii="Arial" w:hAnsi="Arial"/>
      <w:i/>
      <w:iCs/>
      <w:color w:val="000000" w:themeColor="text1"/>
    </w:rPr>
  </w:style>
  <w:style w:type="paragraph" w:customStyle="1" w:styleId="FormaliaFramsida1Formfrontpage1">
    <w:name w:val="Formalia Framsida 1/Form front page 1"/>
    <w:basedOn w:val="Normal"/>
    <w:semiHidden/>
    <w:qFormat/>
    <w:rsid w:val="00A653D8"/>
    <w:rPr>
      <w:rFonts w:ascii="Arial" w:hAnsi="Arial"/>
      <w:sz w:val="28"/>
    </w:rPr>
  </w:style>
  <w:style w:type="paragraph" w:customStyle="1" w:styleId="Headingabstract">
    <w:name w:val="Heading abstract"/>
    <w:basedOn w:val="Normal"/>
    <w:next w:val="Abstractafterheading"/>
    <w:uiPriority w:val="3"/>
    <w:qFormat/>
    <w:rsid w:val="000706A1"/>
    <w:pPr>
      <w:keepNext/>
      <w:keepLines/>
      <w:suppressAutoHyphens/>
      <w:spacing w:before="100" w:beforeAutospacing="1" w:after="120" w:line="400" w:lineRule="atLeast"/>
      <w:ind w:firstLine="0"/>
    </w:pPr>
    <w:rPr>
      <w:rFonts w:ascii="Arial" w:hAnsi="Arial"/>
      <w:sz w:val="28"/>
    </w:rPr>
  </w:style>
  <w:style w:type="paragraph" w:customStyle="1" w:styleId="Abstractafterheading">
    <w:name w:val="Abstract after heading"/>
    <w:basedOn w:val="Normal"/>
    <w:next w:val="Abstractnormal"/>
    <w:uiPriority w:val="6"/>
    <w:qFormat/>
    <w:rsid w:val="00C94FFC"/>
    <w:pPr>
      <w:spacing w:line="280" w:lineRule="exact"/>
      <w:ind w:firstLine="0"/>
    </w:pPr>
    <w:rPr>
      <w:rFonts w:cs="Arial"/>
      <w:sz w:val="20"/>
    </w:rPr>
  </w:style>
  <w:style w:type="paragraph" w:customStyle="1" w:styleId="Keywords">
    <w:name w:val="Keywords"/>
    <w:basedOn w:val="Normal"/>
    <w:uiPriority w:val="6"/>
    <w:qFormat/>
    <w:rsid w:val="00C94FFC"/>
    <w:pPr>
      <w:spacing w:before="280" w:after="280" w:line="280" w:lineRule="exact"/>
      <w:ind w:firstLine="0"/>
    </w:pPr>
    <w:rPr>
      <w:rFonts w:cs="Arial"/>
      <w:sz w:val="20"/>
    </w:rPr>
  </w:style>
  <w:style w:type="paragraph" w:customStyle="1" w:styleId="Abstractnormal">
    <w:name w:val="Abstract normal"/>
    <w:basedOn w:val="Normal"/>
    <w:uiPriority w:val="6"/>
    <w:qFormat/>
    <w:rsid w:val="00C94FFC"/>
    <w:pPr>
      <w:spacing w:line="280" w:lineRule="exact"/>
    </w:pPr>
    <w:rPr>
      <w:rFonts w:cs="Arial"/>
      <w:sz w:val="20"/>
    </w:rPr>
  </w:style>
  <w:style w:type="paragraph" w:customStyle="1" w:styleId="Textafterheading">
    <w:name w:val="Text after heading"/>
    <w:basedOn w:val="Normal"/>
    <w:next w:val="Normal"/>
    <w:qFormat/>
    <w:rsid w:val="00C94FFC"/>
    <w:pPr>
      <w:ind w:firstLine="0"/>
    </w:pPr>
  </w:style>
  <w:style w:type="numbering" w:customStyle="1" w:styleId="Headings">
    <w:name w:val="Headings"/>
    <w:uiPriority w:val="99"/>
    <w:rsid w:val="00C067B2"/>
    <w:pPr>
      <w:numPr>
        <w:numId w:val="3"/>
      </w:numPr>
    </w:pPr>
  </w:style>
  <w:style w:type="paragraph" w:customStyle="1" w:styleId="Titlepageotherlanguage">
    <w:name w:val="Title page other language"/>
    <w:basedOn w:val="Abstractafterheading"/>
    <w:uiPriority w:val="7"/>
    <w:rsid w:val="00C94FFC"/>
    <w:pPr>
      <w:spacing w:before="20" w:line="220" w:lineRule="exact"/>
    </w:pPr>
    <w:rPr>
      <w:rFonts w:ascii="Arial" w:hAnsi="Arial"/>
      <w:i/>
    </w:rPr>
  </w:style>
  <w:style w:type="paragraph" w:customStyle="1" w:styleId="Titlepageauthor">
    <w:name w:val="Title page author"/>
    <w:basedOn w:val="Normal"/>
    <w:uiPriority w:val="7"/>
    <w:rsid w:val="00C94FFC"/>
    <w:pPr>
      <w:spacing w:before="240" w:after="480" w:line="280" w:lineRule="exact"/>
      <w:ind w:firstLine="0"/>
    </w:pPr>
    <w:rPr>
      <w:rFonts w:ascii="Arial" w:hAnsi="Arial" w:cs="Arial"/>
    </w:rPr>
  </w:style>
  <w:style w:type="paragraph" w:customStyle="1" w:styleId="TitelsidainformationfetTitlepageinformationbold">
    <w:name w:val="Titelsida information fet/Title page information bold"/>
    <w:semiHidden/>
    <w:qFormat/>
    <w:rsid w:val="0070756D"/>
    <w:pPr>
      <w:spacing w:line="220" w:lineRule="exact"/>
      <w:ind w:left="2126" w:hanging="2126"/>
    </w:pPr>
    <w:rPr>
      <w:rFonts w:ascii="Arial" w:hAnsi="Arial" w:cs="Arial"/>
      <w:b/>
      <w:sz w:val="18"/>
    </w:rPr>
  </w:style>
  <w:style w:type="paragraph" w:customStyle="1" w:styleId="Titlepagetext">
    <w:name w:val="Title page text"/>
    <w:basedOn w:val="Normal"/>
    <w:uiPriority w:val="7"/>
    <w:rsid w:val="00C94FFC"/>
    <w:pPr>
      <w:spacing w:before="60" w:line="220" w:lineRule="exact"/>
      <w:ind w:firstLine="0"/>
    </w:pPr>
    <w:rPr>
      <w:rFonts w:ascii="Arial" w:hAnsi="Arial"/>
      <w:sz w:val="18"/>
    </w:rPr>
  </w:style>
  <w:style w:type="paragraph" w:customStyle="1" w:styleId="FramsidainformationrubrikFrontpageinformationheading">
    <w:name w:val="Framsida information rubrik/Front page information heading"/>
    <w:basedOn w:val="Normal"/>
    <w:autoRedefine/>
    <w:semiHidden/>
    <w:qFormat/>
    <w:rsid w:val="00972826"/>
    <w:pPr>
      <w:ind w:firstLine="0"/>
    </w:pPr>
    <w:rPr>
      <w:rFonts w:ascii="Arial" w:hAnsi="Arial"/>
      <w:sz w:val="28"/>
    </w:rPr>
  </w:style>
  <w:style w:type="paragraph" w:styleId="TOC1">
    <w:name w:val="toc 1"/>
    <w:basedOn w:val="Normal"/>
    <w:next w:val="Normal"/>
    <w:link w:val="TOC1Char"/>
    <w:autoRedefine/>
    <w:uiPriority w:val="39"/>
    <w:rsid w:val="00C94FFC"/>
    <w:pPr>
      <w:tabs>
        <w:tab w:val="right" w:leader="dot" w:pos="7920"/>
      </w:tabs>
      <w:spacing w:before="120"/>
      <w:ind w:left="567" w:hanging="567"/>
    </w:pPr>
    <w:rPr>
      <w:rFonts w:ascii="Arial" w:hAnsi="Arial" w:cstheme="minorHAnsi"/>
      <w:b/>
      <w:bCs/>
      <w:sz w:val="20"/>
      <w:szCs w:val="20"/>
    </w:rPr>
  </w:style>
  <w:style w:type="character" w:styleId="Hyperlink">
    <w:name w:val="Hyperlink"/>
    <w:basedOn w:val="DefaultParagraphFont"/>
    <w:uiPriority w:val="99"/>
    <w:rsid w:val="00EF1D63"/>
    <w:rPr>
      <w:color w:val="0563C1" w:themeColor="hyperlink"/>
      <w:u w:val="single"/>
    </w:rPr>
  </w:style>
  <w:style w:type="table" w:styleId="TableGrid">
    <w:name w:val="Table Grid"/>
    <w:basedOn w:val="TableNormal"/>
    <w:uiPriority w:val="39"/>
    <w:rsid w:val="002234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2346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aliases w:val="table and figure"/>
    <w:next w:val="Textafterheading"/>
    <w:uiPriority w:val="7"/>
    <w:qFormat/>
    <w:rsid w:val="00407E18"/>
    <w:pPr>
      <w:spacing w:before="270" w:after="50" w:line="240" w:lineRule="exact"/>
    </w:pPr>
    <w:rPr>
      <w:rFonts w:ascii="Times New Roman" w:hAnsi="Times New Roman"/>
      <w:i/>
      <w:iCs/>
      <w:color w:val="000000" w:themeColor="text1"/>
      <w:sz w:val="22"/>
      <w:szCs w:val="18"/>
      <w:lang w:val="en-GB"/>
    </w:rPr>
  </w:style>
  <w:style w:type="paragraph" w:styleId="TableofFigures">
    <w:name w:val="table of figures"/>
    <w:basedOn w:val="Normal"/>
    <w:next w:val="Normal"/>
    <w:uiPriority w:val="99"/>
    <w:rsid w:val="00F044DD"/>
    <w:pPr>
      <w:spacing w:after="120"/>
      <w:ind w:left="907" w:hanging="907"/>
    </w:pPr>
    <w:rPr>
      <w:rFonts w:ascii="Arial" w:hAnsi="Arial"/>
      <w:sz w:val="20"/>
    </w:rPr>
  </w:style>
  <w:style w:type="paragraph" w:styleId="TOC2">
    <w:name w:val="toc 2"/>
    <w:basedOn w:val="Normal"/>
    <w:next w:val="Normal"/>
    <w:link w:val="TOC2Char"/>
    <w:uiPriority w:val="39"/>
    <w:rsid w:val="00C94FFC"/>
    <w:pPr>
      <w:ind w:left="567" w:hanging="567"/>
    </w:pPr>
    <w:rPr>
      <w:rFonts w:ascii="Arial" w:hAnsi="Arial" w:cstheme="minorHAnsi"/>
      <w:sz w:val="20"/>
      <w:szCs w:val="20"/>
    </w:rPr>
  </w:style>
  <w:style w:type="paragraph" w:styleId="TOC3">
    <w:name w:val="toc 3"/>
    <w:basedOn w:val="Normal"/>
    <w:next w:val="Normal"/>
    <w:link w:val="TOC3Char"/>
    <w:autoRedefine/>
    <w:uiPriority w:val="39"/>
    <w:rsid w:val="00C94FFC"/>
    <w:pPr>
      <w:ind w:left="1134" w:hanging="567"/>
    </w:pPr>
    <w:rPr>
      <w:rFonts w:ascii="Arial" w:hAnsi="Arial" w:cstheme="minorHAnsi"/>
      <w:iCs/>
      <w:sz w:val="20"/>
      <w:szCs w:val="20"/>
    </w:rPr>
  </w:style>
  <w:style w:type="paragraph" w:customStyle="1" w:styleId="Textusingspace">
    <w:name w:val="Text using space"/>
    <w:basedOn w:val="Normal"/>
    <w:qFormat/>
    <w:rsid w:val="00C94FFC"/>
    <w:pPr>
      <w:spacing w:before="240"/>
      <w:ind w:firstLine="0"/>
    </w:pPr>
  </w:style>
  <w:style w:type="paragraph" w:customStyle="1" w:styleId="Headingwithoutnumbering">
    <w:name w:val="Heading without numbering"/>
    <w:basedOn w:val="Normal"/>
    <w:next w:val="Textafterheading"/>
    <w:uiPriority w:val="3"/>
    <w:qFormat/>
    <w:rsid w:val="000706A1"/>
    <w:pPr>
      <w:pageBreakBefore/>
      <w:spacing w:before="100" w:beforeAutospacing="1" w:after="480" w:line="240" w:lineRule="atLeast"/>
      <w:ind w:firstLine="0"/>
      <w:outlineLvl w:val="0"/>
    </w:pPr>
    <w:rPr>
      <w:rFonts w:ascii="Arial" w:hAnsi="Arial"/>
      <w:sz w:val="40"/>
    </w:rPr>
  </w:style>
  <w:style w:type="paragraph" w:customStyle="1" w:styleId="List">
    <w:name w:val="List_"/>
    <w:basedOn w:val="Normal"/>
    <w:uiPriority w:val="5"/>
    <w:qFormat/>
    <w:rsid w:val="00C94FFC"/>
    <w:pPr>
      <w:numPr>
        <w:numId w:val="2"/>
      </w:numPr>
      <w:spacing w:before="160"/>
    </w:pPr>
  </w:style>
  <w:style w:type="paragraph" w:styleId="FootnoteText">
    <w:name w:val="footnote text"/>
    <w:basedOn w:val="Normal"/>
    <w:link w:val="FootnoteTextChar"/>
    <w:uiPriority w:val="99"/>
    <w:rsid w:val="00C94FFC"/>
    <w:pPr>
      <w:spacing w:line="240" w:lineRule="exact"/>
      <w:ind w:firstLine="0"/>
    </w:pPr>
    <w:rPr>
      <w:sz w:val="18"/>
      <w:szCs w:val="20"/>
    </w:rPr>
  </w:style>
  <w:style w:type="character" w:customStyle="1" w:styleId="FootnoteTextChar">
    <w:name w:val="Footnote Text Char"/>
    <w:basedOn w:val="DefaultParagraphFont"/>
    <w:link w:val="FootnoteText"/>
    <w:uiPriority w:val="99"/>
    <w:rsid w:val="00C94FFC"/>
    <w:rPr>
      <w:rFonts w:ascii="Times New Roman" w:hAnsi="Times New Roman"/>
      <w:sz w:val="18"/>
      <w:szCs w:val="20"/>
      <w:lang w:val="en-GB"/>
    </w:rPr>
  </w:style>
  <w:style w:type="character" w:styleId="FootnoteReference">
    <w:name w:val="footnote reference"/>
    <w:basedOn w:val="DefaultParagraphFont"/>
    <w:uiPriority w:val="99"/>
    <w:semiHidden/>
    <w:unhideWhenUsed/>
    <w:rsid w:val="00FB0B98"/>
    <w:rPr>
      <w:vertAlign w:val="superscript"/>
    </w:rPr>
  </w:style>
  <w:style w:type="character" w:customStyle="1" w:styleId="TOC1Char">
    <w:name w:val="TOC 1 Char"/>
    <w:basedOn w:val="DefaultParagraphFont"/>
    <w:link w:val="TOC1"/>
    <w:uiPriority w:val="39"/>
    <w:rsid w:val="00C94FFC"/>
    <w:rPr>
      <w:rFonts w:ascii="Arial" w:hAnsi="Arial" w:cstheme="minorHAnsi"/>
      <w:b/>
      <w:bCs/>
      <w:sz w:val="20"/>
      <w:szCs w:val="20"/>
      <w:lang w:val="en-GB"/>
    </w:rPr>
  </w:style>
  <w:style w:type="character" w:customStyle="1" w:styleId="TOC2Char">
    <w:name w:val="TOC 2 Char"/>
    <w:basedOn w:val="DefaultParagraphFont"/>
    <w:link w:val="TOC2"/>
    <w:uiPriority w:val="39"/>
    <w:rsid w:val="00C94FFC"/>
    <w:rPr>
      <w:rFonts w:ascii="Arial" w:hAnsi="Arial" w:cstheme="minorHAnsi"/>
      <w:sz w:val="20"/>
      <w:szCs w:val="20"/>
      <w:lang w:val="en-GB"/>
    </w:rPr>
  </w:style>
  <w:style w:type="character" w:customStyle="1" w:styleId="TOC3Char">
    <w:name w:val="TOC 3 Char"/>
    <w:basedOn w:val="DefaultParagraphFont"/>
    <w:link w:val="TOC3"/>
    <w:uiPriority w:val="39"/>
    <w:rsid w:val="00C94FFC"/>
    <w:rPr>
      <w:rFonts w:ascii="Arial" w:hAnsi="Arial" w:cstheme="minorHAnsi"/>
      <w:iCs/>
      <w:sz w:val="20"/>
      <w:szCs w:val="20"/>
      <w:lang w:val="en-GB"/>
    </w:rPr>
  </w:style>
  <w:style w:type="paragraph" w:customStyle="1" w:styleId="Headingtableofcontents">
    <w:name w:val="Heading table of contents"/>
    <w:basedOn w:val="Normal"/>
    <w:next w:val="Textafterheading"/>
    <w:uiPriority w:val="3"/>
    <w:qFormat/>
    <w:rsid w:val="000706A1"/>
    <w:pPr>
      <w:keepNext/>
      <w:keepLines/>
      <w:widowControl w:val="0"/>
      <w:spacing w:before="100" w:beforeAutospacing="1" w:after="480" w:line="240" w:lineRule="atLeast"/>
      <w:ind w:firstLine="0"/>
    </w:pPr>
    <w:rPr>
      <w:rFonts w:ascii="Arial" w:hAnsi="Arial"/>
      <w:sz w:val="40"/>
    </w:rPr>
  </w:style>
  <w:style w:type="paragraph" w:customStyle="1" w:styleId="Texteftercitat">
    <w:name w:val="Text efter citat"/>
    <w:aliases w:val="lista/Text after quote,list"/>
    <w:basedOn w:val="Textusingspace"/>
    <w:next w:val="Normal"/>
    <w:semiHidden/>
    <w:rsid w:val="00A95CCD"/>
  </w:style>
  <w:style w:type="paragraph" w:styleId="TOC4">
    <w:name w:val="toc 4"/>
    <w:basedOn w:val="Normal"/>
    <w:next w:val="Normal"/>
    <w:autoRedefine/>
    <w:uiPriority w:val="39"/>
    <w:semiHidden/>
    <w:rsid w:val="00477A19"/>
    <w:pPr>
      <w:ind w:left="720"/>
    </w:pPr>
    <w:rPr>
      <w:rFonts w:asciiTheme="minorHAnsi" w:hAnsiTheme="minorHAnsi" w:cstheme="minorHAnsi"/>
      <w:sz w:val="18"/>
      <w:szCs w:val="18"/>
    </w:rPr>
  </w:style>
  <w:style w:type="paragraph" w:styleId="TOC5">
    <w:name w:val="toc 5"/>
    <w:basedOn w:val="Normal"/>
    <w:next w:val="Normal"/>
    <w:autoRedefine/>
    <w:uiPriority w:val="39"/>
    <w:semiHidden/>
    <w:rsid w:val="00477A19"/>
    <w:pPr>
      <w:ind w:left="960"/>
    </w:pPr>
    <w:rPr>
      <w:rFonts w:asciiTheme="minorHAnsi" w:hAnsiTheme="minorHAnsi" w:cstheme="minorHAnsi"/>
      <w:sz w:val="18"/>
      <w:szCs w:val="18"/>
    </w:rPr>
  </w:style>
  <w:style w:type="paragraph" w:styleId="TOC6">
    <w:name w:val="toc 6"/>
    <w:basedOn w:val="Normal"/>
    <w:next w:val="Normal"/>
    <w:autoRedefine/>
    <w:uiPriority w:val="39"/>
    <w:semiHidden/>
    <w:rsid w:val="00477A19"/>
    <w:pPr>
      <w:ind w:left="1200"/>
    </w:pPr>
    <w:rPr>
      <w:rFonts w:asciiTheme="minorHAnsi" w:hAnsiTheme="minorHAnsi" w:cstheme="minorHAnsi"/>
      <w:sz w:val="18"/>
      <w:szCs w:val="18"/>
    </w:rPr>
  </w:style>
  <w:style w:type="paragraph" w:styleId="TOC7">
    <w:name w:val="toc 7"/>
    <w:basedOn w:val="Normal"/>
    <w:next w:val="Normal"/>
    <w:autoRedefine/>
    <w:uiPriority w:val="39"/>
    <w:semiHidden/>
    <w:rsid w:val="00477A19"/>
    <w:pPr>
      <w:ind w:left="1440"/>
    </w:pPr>
    <w:rPr>
      <w:rFonts w:asciiTheme="minorHAnsi" w:hAnsiTheme="minorHAnsi" w:cstheme="minorHAnsi"/>
      <w:sz w:val="18"/>
      <w:szCs w:val="18"/>
    </w:rPr>
  </w:style>
  <w:style w:type="paragraph" w:styleId="TOC8">
    <w:name w:val="toc 8"/>
    <w:basedOn w:val="Normal"/>
    <w:next w:val="Normal"/>
    <w:autoRedefine/>
    <w:uiPriority w:val="39"/>
    <w:semiHidden/>
    <w:rsid w:val="00477A19"/>
    <w:pPr>
      <w:ind w:left="1680"/>
    </w:pPr>
    <w:rPr>
      <w:rFonts w:asciiTheme="minorHAnsi" w:hAnsiTheme="minorHAnsi" w:cstheme="minorHAnsi"/>
      <w:sz w:val="18"/>
      <w:szCs w:val="18"/>
    </w:rPr>
  </w:style>
  <w:style w:type="paragraph" w:styleId="TOC9">
    <w:name w:val="toc 9"/>
    <w:basedOn w:val="Normal"/>
    <w:next w:val="Normal"/>
    <w:autoRedefine/>
    <w:uiPriority w:val="39"/>
    <w:semiHidden/>
    <w:rsid w:val="00477A19"/>
    <w:pPr>
      <w:ind w:left="1920"/>
    </w:pPr>
    <w:rPr>
      <w:rFonts w:asciiTheme="minorHAnsi" w:hAnsiTheme="minorHAnsi" w:cstheme="minorHAnsi"/>
      <w:sz w:val="18"/>
      <w:szCs w:val="18"/>
    </w:rPr>
  </w:style>
  <w:style w:type="paragraph" w:styleId="ListParagraph">
    <w:name w:val="List Paragraph"/>
    <w:basedOn w:val="Normal"/>
    <w:uiPriority w:val="34"/>
    <w:semiHidden/>
    <w:rsid w:val="00C52B39"/>
    <w:pPr>
      <w:ind w:left="720"/>
      <w:contextualSpacing/>
    </w:pPr>
  </w:style>
  <w:style w:type="numbering" w:customStyle="1" w:styleId="PunktlistaBulletpointlist">
    <w:name w:val="Punktlista/Bullet point list"/>
    <w:uiPriority w:val="99"/>
    <w:rsid w:val="001C6277"/>
    <w:pPr>
      <w:numPr>
        <w:numId w:val="1"/>
      </w:numPr>
    </w:pPr>
  </w:style>
  <w:style w:type="paragraph" w:customStyle="1" w:styleId="Textafterlistillustrationquote">
    <w:name w:val="Text after list / illustration / quote"/>
    <w:basedOn w:val="Textusingspace"/>
    <w:next w:val="Normal"/>
    <w:uiPriority w:val="1"/>
    <w:qFormat/>
    <w:rsid w:val="00C94FFC"/>
    <w:pPr>
      <w:spacing w:before="280"/>
    </w:pPr>
  </w:style>
  <w:style w:type="paragraph" w:customStyle="1" w:styleId="Quote2">
    <w:name w:val="Quote 2"/>
    <w:basedOn w:val="Blockquotation"/>
    <w:next w:val="Normal"/>
    <w:uiPriority w:val="5"/>
    <w:semiHidden/>
    <w:rsid w:val="00F70541"/>
    <w:pPr>
      <w:spacing w:before="0"/>
      <w:ind w:firstLine="227"/>
    </w:pPr>
  </w:style>
  <w:style w:type="paragraph" w:customStyle="1" w:styleId="Blockquotation">
    <w:name w:val="Block quotation"/>
    <w:basedOn w:val="Normal"/>
    <w:next w:val="Textafterlistillustrationquote"/>
    <w:uiPriority w:val="5"/>
    <w:qFormat/>
    <w:rsid w:val="009B1D5F"/>
    <w:pPr>
      <w:spacing w:before="280" w:line="260" w:lineRule="atLeast"/>
      <w:ind w:left="397" w:right="567" w:firstLine="0"/>
      <w:jc w:val="both"/>
    </w:pPr>
    <w:rPr>
      <w:sz w:val="20"/>
    </w:rPr>
  </w:style>
  <w:style w:type="paragraph" w:styleId="HTMLPreformatted">
    <w:name w:val="HTML Preformatted"/>
    <w:basedOn w:val="Normal"/>
    <w:link w:val="HTMLPreformattedChar"/>
    <w:uiPriority w:val="99"/>
    <w:unhideWhenUsed/>
    <w:rsid w:val="008D5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8D5C8B"/>
    <w:rPr>
      <w:rFonts w:ascii="Courier New" w:eastAsia="Times New Roman" w:hAnsi="Courier New" w:cs="Courier New"/>
      <w:sz w:val="20"/>
      <w:szCs w:val="20"/>
      <w:lang w:val="en-GB" w:eastAsia="en-GB"/>
    </w:rPr>
  </w:style>
  <w:style w:type="paragraph" w:styleId="Bibliography">
    <w:name w:val="Bibliography"/>
    <w:basedOn w:val="Normal"/>
    <w:next w:val="Normal"/>
    <w:uiPriority w:val="37"/>
    <w:semiHidden/>
    <w:rsid w:val="008D5C8B"/>
    <w:pPr>
      <w:spacing w:line="240" w:lineRule="exact"/>
      <w:ind w:left="720" w:hanging="720"/>
    </w:pPr>
  </w:style>
  <w:style w:type="character" w:styleId="CommentReference">
    <w:name w:val="annotation reference"/>
    <w:basedOn w:val="DefaultParagraphFont"/>
    <w:uiPriority w:val="99"/>
    <w:semiHidden/>
    <w:unhideWhenUsed/>
    <w:rsid w:val="004C17DD"/>
    <w:rPr>
      <w:sz w:val="16"/>
      <w:szCs w:val="16"/>
    </w:rPr>
  </w:style>
  <w:style w:type="paragraph" w:styleId="CommentText">
    <w:name w:val="annotation text"/>
    <w:basedOn w:val="Normal"/>
    <w:link w:val="CommentTextChar"/>
    <w:uiPriority w:val="99"/>
    <w:semiHidden/>
    <w:rsid w:val="004C17DD"/>
    <w:pPr>
      <w:spacing w:line="240" w:lineRule="auto"/>
    </w:pPr>
    <w:rPr>
      <w:sz w:val="20"/>
      <w:szCs w:val="20"/>
    </w:rPr>
  </w:style>
  <w:style w:type="character" w:customStyle="1" w:styleId="CommentTextChar">
    <w:name w:val="Comment Text Char"/>
    <w:basedOn w:val="DefaultParagraphFont"/>
    <w:link w:val="CommentText"/>
    <w:uiPriority w:val="99"/>
    <w:semiHidden/>
    <w:rsid w:val="007346A0"/>
    <w:rPr>
      <w:rFonts w:ascii="Times New Roman" w:hAnsi="Times New Roman"/>
      <w:sz w:val="20"/>
      <w:szCs w:val="20"/>
      <w:lang w:val="en-GB"/>
    </w:rPr>
  </w:style>
  <w:style w:type="paragraph" w:styleId="CommentSubject">
    <w:name w:val="annotation subject"/>
    <w:basedOn w:val="CommentText"/>
    <w:next w:val="CommentText"/>
    <w:link w:val="CommentSubjectChar"/>
    <w:uiPriority w:val="99"/>
    <w:semiHidden/>
    <w:unhideWhenUsed/>
    <w:rsid w:val="004C17DD"/>
    <w:rPr>
      <w:b/>
      <w:bCs/>
    </w:rPr>
  </w:style>
  <w:style w:type="character" w:customStyle="1" w:styleId="CommentSubjectChar">
    <w:name w:val="Comment Subject Char"/>
    <w:basedOn w:val="CommentTextChar"/>
    <w:link w:val="CommentSubject"/>
    <w:uiPriority w:val="99"/>
    <w:semiHidden/>
    <w:rsid w:val="004C17DD"/>
    <w:rPr>
      <w:rFonts w:ascii="Times New Roman" w:hAnsi="Times New Roman"/>
      <w:b/>
      <w:bCs/>
      <w:sz w:val="20"/>
      <w:szCs w:val="20"/>
      <w:lang w:val="en-GB"/>
    </w:rPr>
  </w:style>
  <w:style w:type="paragraph" w:styleId="BalloonText">
    <w:name w:val="Balloon Text"/>
    <w:basedOn w:val="Normal"/>
    <w:link w:val="BalloonTextChar"/>
    <w:uiPriority w:val="99"/>
    <w:semiHidden/>
    <w:unhideWhenUsed/>
    <w:rsid w:val="004C17D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17DD"/>
    <w:rPr>
      <w:rFonts w:ascii="Segoe UI" w:hAnsi="Segoe UI" w:cs="Segoe UI"/>
      <w:sz w:val="18"/>
      <w:szCs w:val="18"/>
    </w:rPr>
  </w:style>
  <w:style w:type="paragraph" w:customStyle="1" w:styleId="Illustration">
    <w:name w:val="Illustration"/>
    <w:basedOn w:val="Normal"/>
    <w:semiHidden/>
    <w:rsid w:val="009A4090"/>
    <w:pPr>
      <w:spacing w:before="2040" w:line="360" w:lineRule="auto"/>
      <w:jc w:val="center"/>
    </w:pPr>
    <w:rPr>
      <w:rFonts w:ascii="Arial" w:eastAsia="Times New Roman" w:hAnsi="Arial" w:cs="Times New Roman"/>
      <w:i/>
      <w:iCs/>
      <w:color w:val="000000" w:themeColor="text1"/>
      <w:szCs w:val="20"/>
    </w:rPr>
  </w:style>
  <w:style w:type="character" w:customStyle="1" w:styleId="LinjeframsidaLinefrontpage">
    <w:name w:val="Linje framsida/Line front page"/>
    <w:basedOn w:val="DefaultParagraphFont"/>
    <w:semiHidden/>
    <w:rsid w:val="00790850"/>
    <w:rPr>
      <w:rFonts w:ascii="Arial" w:hAnsi="Arial"/>
      <w:b/>
      <w:bCs/>
      <w:i/>
      <w:iCs/>
      <w:color w:val="000000" w:themeColor="text1"/>
    </w:rPr>
  </w:style>
  <w:style w:type="paragraph" w:customStyle="1" w:styleId="Huvudtitelspace">
    <w:name w:val="Huvudtitel space"/>
    <w:basedOn w:val="Normal"/>
    <w:semiHidden/>
    <w:rsid w:val="0097790C"/>
    <w:pPr>
      <w:spacing w:before="1080" w:line="480" w:lineRule="exact"/>
      <w:ind w:firstLine="0"/>
    </w:pPr>
    <w:rPr>
      <w:rFonts w:eastAsia="Times New Roman" w:cs="Times New Roman"/>
      <w:szCs w:val="20"/>
    </w:rPr>
  </w:style>
  <w:style w:type="paragraph" w:customStyle="1" w:styleId="Undertitelspace">
    <w:name w:val="Undertitel space"/>
    <w:basedOn w:val="Normal"/>
    <w:semiHidden/>
    <w:rsid w:val="0097790C"/>
    <w:pPr>
      <w:spacing w:before="320" w:after="720" w:line="480" w:lineRule="exact"/>
      <w:ind w:left="284" w:hanging="284"/>
    </w:pPr>
    <w:rPr>
      <w:rFonts w:eastAsia="Times New Roman" w:cs="Times New Roman"/>
      <w:szCs w:val="20"/>
    </w:rPr>
  </w:style>
  <w:style w:type="paragraph" w:customStyle="1" w:styleId="Referencelist">
    <w:name w:val="Reference list"/>
    <w:basedOn w:val="Normal"/>
    <w:uiPriority w:val="5"/>
    <w:qFormat/>
    <w:rsid w:val="00BB00B3"/>
    <w:pPr>
      <w:spacing w:before="60" w:line="300" w:lineRule="exact"/>
      <w:ind w:left="567" w:hanging="567"/>
    </w:pPr>
    <w:rPr>
      <w:sz w:val="22"/>
    </w:rPr>
  </w:style>
  <w:style w:type="character" w:styleId="FollowedHyperlink">
    <w:name w:val="FollowedHyperlink"/>
    <w:basedOn w:val="DefaultParagraphFont"/>
    <w:uiPriority w:val="99"/>
    <w:semiHidden/>
    <w:unhideWhenUsed/>
    <w:rsid w:val="0023688E"/>
    <w:rPr>
      <w:color w:val="954F72" w:themeColor="followedHyperlink"/>
      <w:u w:val="single"/>
    </w:rPr>
  </w:style>
  <w:style w:type="table" w:customStyle="1" w:styleId="Threelinetable">
    <w:name w:val="Three line table"/>
    <w:basedOn w:val="TableNormal"/>
    <w:uiPriority w:val="99"/>
    <w:rsid w:val="00536B6A"/>
    <w:rPr>
      <w:rFonts w:ascii="Times New Roman" w:hAnsi="Times New Roman"/>
      <w:sz w:val="22"/>
    </w:rPr>
    <w:tblPr>
      <w:tblBorders>
        <w:bottom w:val="single" w:sz="4" w:space="0" w:color="auto"/>
      </w:tblBorders>
    </w:tblPr>
    <w:tblStylePr w:type="firstRow">
      <w:rPr>
        <w:rFonts w:ascii="Times New Roman" w:hAnsi="Times New Roman"/>
      </w:rPr>
      <w:tblPr/>
      <w:tcPr>
        <w:tcBorders>
          <w:top w:val="single" w:sz="4" w:space="0" w:color="auto"/>
          <w:bottom w:val="single" w:sz="4" w:space="0" w:color="auto"/>
        </w:tcBorders>
      </w:tcPr>
    </w:tblStylePr>
  </w:style>
  <w:style w:type="character" w:styleId="PlaceholderText">
    <w:name w:val="Placeholder Text"/>
    <w:basedOn w:val="DefaultParagraphFont"/>
    <w:uiPriority w:val="99"/>
    <w:semiHidden/>
    <w:rsid w:val="000B3447"/>
    <w:rPr>
      <w:color w:val="808080"/>
    </w:rPr>
  </w:style>
  <w:style w:type="paragraph" w:customStyle="1" w:styleId="Frontpagetitle">
    <w:name w:val="Front page title"/>
    <w:basedOn w:val="Normal"/>
    <w:next w:val="Frontpagesubtitle"/>
    <w:uiPriority w:val="7"/>
    <w:rsid w:val="00C94FFC"/>
    <w:pPr>
      <w:spacing w:before="1680" w:line="540" w:lineRule="exact"/>
      <w:ind w:firstLine="0"/>
    </w:pPr>
    <w:rPr>
      <w:rFonts w:ascii="Arial" w:hAnsi="Arial"/>
      <w:b/>
      <w:sz w:val="52"/>
    </w:rPr>
  </w:style>
  <w:style w:type="paragraph" w:customStyle="1" w:styleId="Frontpagesubtitle">
    <w:name w:val="Front page subtitle"/>
    <w:basedOn w:val="Normal"/>
    <w:uiPriority w:val="7"/>
    <w:rsid w:val="00C94FFC"/>
    <w:pPr>
      <w:spacing w:before="80" w:line="380" w:lineRule="exact"/>
      <w:ind w:firstLine="0"/>
    </w:pPr>
    <w:rPr>
      <w:rFonts w:ascii="Arial" w:hAnsi="Arial"/>
      <w:sz w:val="36"/>
    </w:rPr>
  </w:style>
  <w:style w:type="character" w:customStyle="1" w:styleId="Heading4Char">
    <w:name w:val="Heading 4 Char"/>
    <w:basedOn w:val="DefaultParagraphFont"/>
    <w:link w:val="Heading4"/>
    <w:uiPriority w:val="2"/>
    <w:rsid w:val="00C94FFC"/>
    <w:rPr>
      <w:rFonts w:ascii="Times New Roman" w:eastAsiaTheme="majorEastAsia" w:hAnsi="Times New Roman" w:cstheme="majorBidi"/>
      <w:i/>
      <w:iCs/>
      <w:lang w:val="en-GB"/>
    </w:rPr>
  </w:style>
  <w:style w:type="character" w:customStyle="1" w:styleId="Heading2Char">
    <w:name w:val="Heading 2 Char"/>
    <w:basedOn w:val="DefaultParagraphFont"/>
    <w:link w:val="Heading2"/>
    <w:uiPriority w:val="2"/>
    <w:rsid w:val="009110BF"/>
    <w:rPr>
      <w:rFonts w:ascii="Arial" w:eastAsiaTheme="majorEastAsia" w:hAnsi="Arial" w:cstheme="majorBidi"/>
      <w:sz w:val="32"/>
      <w:szCs w:val="26"/>
      <w:lang w:val="en-GB"/>
    </w:rPr>
  </w:style>
  <w:style w:type="character" w:customStyle="1" w:styleId="Heading3Char">
    <w:name w:val="Heading 3 Char"/>
    <w:basedOn w:val="DefaultParagraphFont"/>
    <w:link w:val="Heading3"/>
    <w:uiPriority w:val="2"/>
    <w:rsid w:val="00C94FFC"/>
    <w:rPr>
      <w:rFonts w:ascii="Arial" w:eastAsiaTheme="majorEastAsia" w:hAnsi="Arial" w:cstheme="majorBidi"/>
      <w:sz w:val="28"/>
      <w:szCs w:val="26"/>
      <w:lang w:val="en-GB"/>
    </w:rPr>
  </w:style>
  <w:style w:type="character" w:customStyle="1" w:styleId="Heading5Char">
    <w:name w:val="Heading 5 Char"/>
    <w:basedOn w:val="DefaultParagraphFont"/>
    <w:link w:val="Heading5"/>
    <w:uiPriority w:val="9"/>
    <w:semiHidden/>
    <w:rsid w:val="004F15F8"/>
    <w:rPr>
      <w:rFonts w:asciiTheme="majorHAnsi" w:eastAsiaTheme="majorEastAsia" w:hAnsiTheme="majorHAnsi" w:cstheme="majorBidi"/>
      <w:color w:val="0F3426" w:themeColor="accent1" w:themeShade="BF"/>
      <w:lang w:val="en-GB"/>
    </w:rPr>
  </w:style>
  <w:style w:type="character" w:customStyle="1" w:styleId="Heading6Char">
    <w:name w:val="Heading 6 Char"/>
    <w:basedOn w:val="DefaultParagraphFont"/>
    <w:link w:val="Heading6"/>
    <w:uiPriority w:val="9"/>
    <w:semiHidden/>
    <w:rsid w:val="004F15F8"/>
    <w:rPr>
      <w:rFonts w:asciiTheme="majorHAnsi" w:eastAsiaTheme="majorEastAsia" w:hAnsiTheme="majorHAnsi" w:cstheme="majorBidi"/>
      <w:color w:val="0A2319" w:themeColor="accent1" w:themeShade="7F"/>
      <w:lang w:val="en-GB"/>
    </w:rPr>
  </w:style>
  <w:style w:type="character" w:customStyle="1" w:styleId="Heading7Char">
    <w:name w:val="Heading 7 Char"/>
    <w:basedOn w:val="DefaultParagraphFont"/>
    <w:link w:val="Heading7"/>
    <w:uiPriority w:val="9"/>
    <w:semiHidden/>
    <w:rsid w:val="004F15F8"/>
    <w:rPr>
      <w:rFonts w:asciiTheme="majorHAnsi" w:eastAsiaTheme="majorEastAsia" w:hAnsiTheme="majorHAnsi" w:cstheme="majorBidi"/>
      <w:i/>
      <w:iCs/>
      <w:color w:val="0A2319" w:themeColor="accent1" w:themeShade="7F"/>
      <w:lang w:val="en-GB"/>
    </w:rPr>
  </w:style>
  <w:style w:type="character" w:customStyle="1" w:styleId="Heading8Char">
    <w:name w:val="Heading 8 Char"/>
    <w:basedOn w:val="DefaultParagraphFont"/>
    <w:link w:val="Heading8"/>
    <w:uiPriority w:val="9"/>
    <w:semiHidden/>
    <w:rsid w:val="004F15F8"/>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4F15F8"/>
    <w:rPr>
      <w:rFonts w:asciiTheme="majorHAnsi" w:eastAsiaTheme="majorEastAsia" w:hAnsiTheme="majorHAnsi" w:cstheme="majorBidi"/>
      <w:i/>
      <w:iCs/>
      <w:color w:val="272727" w:themeColor="text1" w:themeTint="D8"/>
      <w:sz w:val="21"/>
      <w:szCs w:val="21"/>
      <w:lang w:val="en-GB"/>
    </w:rPr>
  </w:style>
  <w:style w:type="paragraph" w:customStyle="1" w:styleId="Abstractusingspace">
    <w:name w:val="Abstract using space"/>
    <w:basedOn w:val="Normal"/>
    <w:uiPriority w:val="6"/>
    <w:qFormat/>
    <w:rsid w:val="00C94FFC"/>
    <w:pPr>
      <w:spacing w:before="200" w:line="280" w:lineRule="atLeast"/>
      <w:ind w:firstLine="0"/>
    </w:pPr>
    <w:rPr>
      <w:sz w:val="20"/>
    </w:rPr>
  </w:style>
  <w:style w:type="table" w:styleId="PlainTable4">
    <w:name w:val="Plain Table 4"/>
    <w:basedOn w:val="TableNormal"/>
    <w:uiPriority w:val="44"/>
    <w:rsid w:val="002924B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CF131C"/>
    <w:rPr>
      <w:color w:val="605E5C"/>
      <w:shd w:val="clear" w:color="auto" w:fill="E1DFDD"/>
    </w:rPr>
  </w:style>
  <w:style w:type="paragraph" w:styleId="NormalWeb">
    <w:name w:val="Normal (Web)"/>
    <w:basedOn w:val="Normal"/>
    <w:uiPriority w:val="99"/>
    <w:semiHidden/>
    <w:unhideWhenUsed/>
    <w:rsid w:val="00716D2B"/>
    <w:rPr>
      <w:rFonts w:cs="Times New Roman"/>
    </w:rPr>
  </w:style>
  <w:style w:type="character" w:customStyle="1" w:styleId="hljs-keyword">
    <w:name w:val="hljs-keyword"/>
    <w:basedOn w:val="DefaultParagraphFont"/>
    <w:rsid w:val="004F295A"/>
  </w:style>
  <w:style w:type="character" w:customStyle="1" w:styleId="hljs-builtin">
    <w:name w:val="hljs-built_in"/>
    <w:basedOn w:val="DefaultParagraphFont"/>
    <w:rsid w:val="004F295A"/>
  </w:style>
  <w:style w:type="character" w:styleId="HTMLCode">
    <w:name w:val="HTML Code"/>
    <w:basedOn w:val="DefaultParagraphFont"/>
    <w:uiPriority w:val="99"/>
    <w:semiHidden/>
    <w:unhideWhenUsed/>
    <w:rsid w:val="0048231A"/>
    <w:rPr>
      <w:rFonts w:ascii="Courier New" w:eastAsia="Times New Roman" w:hAnsi="Courier New" w:cs="Courier New"/>
      <w:sz w:val="20"/>
      <w:szCs w:val="20"/>
    </w:rPr>
  </w:style>
  <w:style w:type="character" w:styleId="Strong">
    <w:name w:val="Strong"/>
    <w:basedOn w:val="DefaultParagraphFont"/>
    <w:uiPriority w:val="22"/>
    <w:qFormat/>
    <w:rsid w:val="004F1F40"/>
    <w:rPr>
      <w:b/>
      <w:bCs/>
    </w:rPr>
  </w:style>
  <w:style w:type="character" w:customStyle="1" w:styleId="mord">
    <w:name w:val="mord"/>
    <w:basedOn w:val="DefaultParagraphFont"/>
    <w:rsid w:val="004F1F40"/>
  </w:style>
  <w:style w:type="character" w:customStyle="1" w:styleId="mopen">
    <w:name w:val="mopen"/>
    <w:basedOn w:val="DefaultParagraphFont"/>
    <w:rsid w:val="004F1F40"/>
  </w:style>
  <w:style w:type="character" w:customStyle="1" w:styleId="mclose">
    <w:name w:val="mclose"/>
    <w:basedOn w:val="DefaultParagraphFont"/>
    <w:rsid w:val="004F1F40"/>
  </w:style>
  <w:style w:type="character" w:customStyle="1" w:styleId="mrel">
    <w:name w:val="mrel"/>
    <w:basedOn w:val="DefaultParagraphFont"/>
    <w:rsid w:val="004F1F40"/>
  </w:style>
  <w:style w:type="character" w:customStyle="1" w:styleId="mbin">
    <w:name w:val="mbin"/>
    <w:basedOn w:val="DefaultParagraphFont"/>
    <w:rsid w:val="004F1F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6762">
      <w:bodyDiv w:val="1"/>
      <w:marLeft w:val="0"/>
      <w:marRight w:val="0"/>
      <w:marTop w:val="0"/>
      <w:marBottom w:val="0"/>
      <w:divBdr>
        <w:top w:val="none" w:sz="0" w:space="0" w:color="auto"/>
        <w:left w:val="none" w:sz="0" w:space="0" w:color="auto"/>
        <w:bottom w:val="none" w:sz="0" w:space="0" w:color="auto"/>
        <w:right w:val="none" w:sz="0" w:space="0" w:color="auto"/>
      </w:divBdr>
    </w:div>
    <w:div w:id="38172289">
      <w:bodyDiv w:val="1"/>
      <w:marLeft w:val="0"/>
      <w:marRight w:val="0"/>
      <w:marTop w:val="0"/>
      <w:marBottom w:val="0"/>
      <w:divBdr>
        <w:top w:val="none" w:sz="0" w:space="0" w:color="auto"/>
        <w:left w:val="none" w:sz="0" w:space="0" w:color="auto"/>
        <w:bottom w:val="none" w:sz="0" w:space="0" w:color="auto"/>
        <w:right w:val="none" w:sz="0" w:space="0" w:color="auto"/>
      </w:divBdr>
    </w:div>
    <w:div w:id="79839987">
      <w:bodyDiv w:val="1"/>
      <w:marLeft w:val="0"/>
      <w:marRight w:val="0"/>
      <w:marTop w:val="0"/>
      <w:marBottom w:val="0"/>
      <w:divBdr>
        <w:top w:val="none" w:sz="0" w:space="0" w:color="auto"/>
        <w:left w:val="none" w:sz="0" w:space="0" w:color="auto"/>
        <w:bottom w:val="none" w:sz="0" w:space="0" w:color="auto"/>
        <w:right w:val="none" w:sz="0" w:space="0" w:color="auto"/>
      </w:divBdr>
    </w:div>
    <w:div w:id="131943280">
      <w:bodyDiv w:val="1"/>
      <w:marLeft w:val="0"/>
      <w:marRight w:val="0"/>
      <w:marTop w:val="0"/>
      <w:marBottom w:val="0"/>
      <w:divBdr>
        <w:top w:val="none" w:sz="0" w:space="0" w:color="auto"/>
        <w:left w:val="none" w:sz="0" w:space="0" w:color="auto"/>
        <w:bottom w:val="none" w:sz="0" w:space="0" w:color="auto"/>
        <w:right w:val="none" w:sz="0" w:space="0" w:color="auto"/>
      </w:divBdr>
    </w:div>
    <w:div w:id="156846182">
      <w:bodyDiv w:val="1"/>
      <w:marLeft w:val="0"/>
      <w:marRight w:val="0"/>
      <w:marTop w:val="0"/>
      <w:marBottom w:val="0"/>
      <w:divBdr>
        <w:top w:val="none" w:sz="0" w:space="0" w:color="auto"/>
        <w:left w:val="none" w:sz="0" w:space="0" w:color="auto"/>
        <w:bottom w:val="none" w:sz="0" w:space="0" w:color="auto"/>
        <w:right w:val="none" w:sz="0" w:space="0" w:color="auto"/>
      </w:divBdr>
    </w:div>
    <w:div w:id="186793888">
      <w:bodyDiv w:val="1"/>
      <w:marLeft w:val="0"/>
      <w:marRight w:val="0"/>
      <w:marTop w:val="0"/>
      <w:marBottom w:val="0"/>
      <w:divBdr>
        <w:top w:val="none" w:sz="0" w:space="0" w:color="auto"/>
        <w:left w:val="none" w:sz="0" w:space="0" w:color="auto"/>
        <w:bottom w:val="none" w:sz="0" w:space="0" w:color="auto"/>
        <w:right w:val="none" w:sz="0" w:space="0" w:color="auto"/>
      </w:divBdr>
    </w:div>
    <w:div w:id="193886752">
      <w:bodyDiv w:val="1"/>
      <w:marLeft w:val="0"/>
      <w:marRight w:val="0"/>
      <w:marTop w:val="0"/>
      <w:marBottom w:val="0"/>
      <w:divBdr>
        <w:top w:val="none" w:sz="0" w:space="0" w:color="auto"/>
        <w:left w:val="none" w:sz="0" w:space="0" w:color="auto"/>
        <w:bottom w:val="none" w:sz="0" w:space="0" w:color="auto"/>
        <w:right w:val="none" w:sz="0" w:space="0" w:color="auto"/>
      </w:divBdr>
    </w:div>
    <w:div w:id="198275692">
      <w:bodyDiv w:val="1"/>
      <w:marLeft w:val="0"/>
      <w:marRight w:val="0"/>
      <w:marTop w:val="0"/>
      <w:marBottom w:val="0"/>
      <w:divBdr>
        <w:top w:val="none" w:sz="0" w:space="0" w:color="auto"/>
        <w:left w:val="none" w:sz="0" w:space="0" w:color="auto"/>
        <w:bottom w:val="none" w:sz="0" w:space="0" w:color="auto"/>
        <w:right w:val="none" w:sz="0" w:space="0" w:color="auto"/>
      </w:divBdr>
    </w:div>
    <w:div w:id="206063571">
      <w:bodyDiv w:val="1"/>
      <w:marLeft w:val="0"/>
      <w:marRight w:val="0"/>
      <w:marTop w:val="0"/>
      <w:marBottom w:val="0"/>
      <w:divBdr>
        <w:top w:val="none" w:sz="0" w:space="0" w:color="auto"/>
        <w:left w:val="none" w:sz="0" w:space="0" w:color="auto"/>
        <w:bottom w:val="none" w:sz="0" w:space="0" w:color="auto"/>
        <w:right w:val="none" w:sz="0" w:space="0" w:color="auto"/>
      </w:divBdr>
    </w:div>
    <w:div w:id="300959149">
      <w:bodyDiv w:val="1"/>
      <w:marLeft w:val="0"/>
      <w:marRight w:val="0"/>
      <w:marTop w:val="0"/>
      <w:marBottom w:val="0"/>
      <w:divBdr>
        <w:top w:val="none" w:sz="0" w:space="0" w:color="auto"/>
        <w:left w:val="none" w:sz="0" w:space="0" w:color="auto"/>
        <w:bottom w:val="none" w:sz="0" w:space="0" w:color="auto"/>
        <w:right w:val="none" w:sz="0" w:space="0" w:color="auto"/>
      </w:divBdr>
    </w:div>
    <w:div w:id="319429148">
      <w:bodyDiv w:val="1"/>
      <w:marLeft w:val="0"/>
      <w:marRight w:val="0"/>
      <w:marTop w:val="0"/>
      <w:marBottom w:val="0"/>
      <w:divBdr>
        <w:top w:val="none" w:sz="0" w:space="0" w:color="auto"/>
        <w:left w:val="none" w:sz="0" w:space="0" w:color="auto"/>
        <w:bottom w:val="none" w:sz="0" w:space="0" w:color="auto"/>
        <w:right w:val="none" w:sz="0" w:space="0" w:color="auto"/>
      </w:divBdr>
    </w:div>
    <w:div w:id="325981386">
      <w:bodyDiv w:val="1"/>
      <w:marLeft w:val="0"/>
      <w:marRight w:val="0"/>
      <w:marTop w:val="0"/>
      <w:marBottom w:val="0"/>
      <w:divBdr>
        <w:top w:val="none" w:sz="0" w:space="0" w:color="auto"/>
        <w:left w:val="none" w:sz="0" w:space="0" w:color="auto"/>
        <w:bottom w:val="none" w:sz="0" w:space="0" w:color="auto"/>
        <w:right w:val="none" w:sz="0" w:space="0" w:color="auto"/>
      </w:divBdr>
    </w:div>
    <w:div w:id="344747798">
      <w:bodyDiv w:val="1"/>
      <w:marLeft w:val="0"/>
      <w:marRight w:val="0"/>
      <w:marTop w:val="0"/>
      <w:marBottom w:val="0"/>
      <w:divBdr>
        <w:top w:val="none" w:sz="0" w:space="0" w:color="auto"/>
        <w:left w:val="none" w:sz="0" w:space="0" w:color="auto"/>
        <w:bottom w:val="none" w:sz="0" w:space="0" w:color="auto"/>
        <w:right w:val="none" w:sz="0" w:space="0" w:color="auto"/>
      </w:divBdr>
    </w:div>
    <w:div w:id="368722640">
      <w:bodyDiv w:val="1"/>
      <w:marLeft w:val="0"/>
      <w:marRight w:val="0"/>
      <w:marTop w:val="0"/>
      <w:marBottom w:val="0"/>
      <w:divBdr>
        <w:top w:val="none" w:sz="0" w:space="0" w:color="auto"/>
        <w:left w:val="none" w:sz="0" w:space="0" w:color="auto"/>
        <w:bottom w:val="none" w:sz="0" w:space="0" w:color="auto"/>
        <w:right w:val="none" w:sz="0" w:space="0" w:color="auto"/>
      </w:divBdr>
    </w:div>
    <w:div w:id="370614322">
      <w:bodyDiv w:val="1"/>
      <w:marLeft w:val="0"/>
      <w:marRight w:val="0"/>
      <w:marTop w:val="0"/>
      <w:marBottom w:val="0"/>
      <w:divBdr>
        <w:top w:val="none" w:sz="0" w:space="0" w:color="auto"/>
        <w:left w:val="none" w:sz="0" w:space="0" w:color="auto"/>
        <w:bottom w:val="none" w:sz="0" w:space="0" w:color="auto"/>
        <w:right w:val="none" w:sz="0" w:space="0" w:color="auto"/>
      </w:divBdr>
    </w:div>
    <w:div w:id="422915667">
      <w:bodyDiv w:val="1"/>
      <w:marLeft w:val="0"/>
      <w:marRight w:val="0"/>
      <w:marTop w:val="0"/>
      <w:marBottom w:val="0"/>
      <w:divBdr>
        <w:top w:val="none" w:sz="0" w:space="0" w:color="auto"/>
        <w:left w:val="none" w:sz="0" w:space="0" w:color="auto"/>
        <w:bottom w:val="none" w:sz="0" w:space="0" w:color="auto"/>
        <w:right w:val="none" w:sz="0" w:space="0" w:color="auto"/>
      </w:divBdr>
    </w:div>
    <w:div w:id="431246990">
      <w:bodyDiv w:val="1"/>
      <w:marLeft w:val="0"/>
      <w:marRight w:val="0"/>
      <w:marTop w:val="0"/>
      <w:marBottom w:val="0"/>
      <w:divBdr>
        <w:top w:val="none" w:sz="0" w:space="0" w:color="auto"/>
        <w:left w:val="none" w:sz="0" w:space="0" w:color="auto"/>
        <w:bottom w:val="none" w:sz="0" w:space="0" w:color="auto"/>
        <w:right w:val="none" w:sz="0" w:space="0" w:color="auto"/>
      </w:divBdr>
    </w:div>
    <w:div w:id="453258782">
      <w:bodyDiv w:val="1"/>
      <w:marLeft w:val="0"/>
      <w:marRight w:val="0"/>
      <w:marTop w:val="0"/>
      <w:marBottom w:val="0"/>
      <w:divBdr>
        <w:top w:val="none" w:sz="0" w:space="0" w:color="auto"/>
        <w:left w:val="none" w:sz="0" w:space="0" w:color="auto"/>
        <w:bottom w:val="none" w:sz="0" w:space="0" w:color="auto"/>
        <w:right w:val="none" w:sz="0" w:space="0" w:color="auto"/>
      </w:divBdr>
    </w:div>
    <w:div w:id="470946391">
      <w:bodyDiv w:val="1"/>
      <w:marLeft w:val="0"/>
      <w:marRight w:val="0"/>
      <w:marTop w:val="0"/>
      <w:marBottom w:val="0"/>
      <w:divBdr>
        <w:top w:val="none" w:sz="0" w:space="0" w:color="auto"/>
        <w:left w:val="none" w:sz="0" w:space="0" w:color="auto"/>
        <w:bottom w:val="none" w:sz="0" w:space="0" w:color="auto"/>
        <w:right w:val="none" w:sz="0" w:space="0" w:color="auto"/>
      </w:divBdr>
    </w:div>
    <w:div w:id="508908001">
      <w:bodyDiv w:val="1"/>
      <w:marLeft w:val="0"/>
      <w:marRight w:val="0"/>
      <w:marTop w:val="0"/>
      <w:marBottom w:val="0"/>
      <w:divBdr>
        <w:top w:val="none" w:sz="0" w:space="0" w:color="auto"/>
        <w:left w:val="none" w:sz="0" w:space="0" w:color="auto"/>
        <w:bottom w:val="none" w:sz="0" w:space="0" w:color="auto"/>
        <w:right w:val="none" w:sz="0" w:space="0" w:color="auto"/>
      </w:divBdr>
    </w:div>
    <w:div w:id="530386207">
      <w:bodyDiv w:val="1"/>
      <w:marLeft w:val="0"/>
      <w:marRight w:val="0"/>
      <w:marTop w:val="0"/>
      <w:marBottom w:val="0"/>
      <w:divBdr>
        <w:top w:val="none" w:sz="0" w:space="0" w:color="auto"/>
        <w:left w:val="none" w:sz="0" w:space="0" w:color="auto"/>
        <w:bottom w:val="none" w:sz="0" w:space="0" w:color="auto"/>
        <w:right w:val="none" w:sz="0" w:space="0" w:color="auto"/>
      </w:divBdr>
      <w:divsChild>
        <w:div w:id="1088963880">
          <w:marLeft w:val="0"/>
          <w:marRight w:val="0"/>
          <w:marTop w:val="0"/>
          <w:marBottom w:val="0"/>
          <w:divBdr>
            <w:top w:val="none" w:sz="0" w:space="0" w:color="auto"/>
            <w:left w:val="none" w:sz="0" w:space="0" w:color="auto"/>
            <w:bottom w:val="none" w:sz="0" w:space="0" w:color="auto"/>
            <w:right w:val="none" w:sz="0" w:space="0" w:color="auto"/>
          </w:divBdr>
        </w:div>
        <w:div w:id="1318193771">
          <w:marLeft w:val="0"/>
          <w:marRight w:val="0"/>
          <w:marTop w:val="0"/>
          <w:marBottom w:val="0"/>
          <w:divBdr>
            <w:top w:val="none" w:sz="0" w:space="0" w:color="auto"/>
            <w:left w:val="none" w:sz="0" w:space="0" w:color="auto"/>
            <w:bottom w:val="none" w:sz="0" w:space="0" w:color="auto"/>
            <w:right w:val="none" w:sz="0" w:space="0" w:color="auto"/>
          </w:divBdr>
        </w:div>
      </w:divsChild>
    </w:div>
    <w:div w:id="530580113">
      <w:bodyDiv w:val="1"/>
      <w:marLeft w:val="0"/>
      <w:marRight w:val="0"/>
      <w:marTop w:val="0"/>
      <w:marBottom w:val="0"/>
      <w:divBdr>
        <w:top w:val="none" w:sz="0" w:space="0" w:color="auto"/>
        <w:left w:val="none" w:sz="0" w:space="0" w:color="auto"/>
        <w:bottom w:val="none" w:sz="0" w:space="0" w:color="auto"/>
        <w:right w:val="none" w:sz="0" w:space="0" w:color="auto"/>
      </w:divBdr>
    </w:div>
    <w:div w:id="549730667">
      <w:bodyDiv w:val="1"/>
      <w:marLeft w:val="0"/>
      <w:marRight w:val="0"/>
      <w:marTop w:val="0"/>
      <w:marBottom w:val="0"/>
      <w:divBdr>
        <w:top w:val="none" w:sz="0" w:space="0" w:color="auto"/>
        <w:left w:val="none" w:sz="0" w:space="0" w:color="auto"/>
        <w:bottom w:val="none" w:sz="0" w:space="0" w:color="auto"/>
        <w:right w:val="none" w:sz="0" w:space="0" w:color="auto"/>
      </w:divBdr>
    </w:div>
    <w:div w:id="560404283">
      <w:bodyDiv w:val="1"/>
      <w:marLeft w:val="0"/>
      <w:marRight w:val="0"/>
      <w:marTop w:val="0"/>
      <w:marBottom w:val="0"/>
      <w:divBdr>
        <w:top w:val="none" w:sz="0" w:space="0" w:color="auto"/>
        <w:left w:val="none" w:sz="0" w:space="0" w:color="auto"/>
        <w:bottom w:val="none" w:sz="0" w:space="0" w:color="auto"/>
        <w:right w:val="none" w:sz="0" w:space="0" w:color="auto"/>
      </w:divBdr>
    </w:div>
    <w:div w:id="560672330">
      <w:bodyDiv w:val="1"/>
      <w:marLeft w:val="0"/>
      <w:marRight w:val="0"/>
      <w:marTop w:val="0"/>
      <w:marBottom w:val="0"/>
      <w:divBdr>
        <w:top w:val="none" w:sz="0" w:space="0" w:color="auto"/>
        <w:left w:val="none" w:sz="0" w:space="0" w:color="auto"/>
        <w:bottom w:val="none" w:sz="0" w:space="0" w:color="auto"/>
        <w:right w:val="none" w:sz="0" w:space="0" w:color="auto"/>
      </w:divBdr>
    </w:div>
    <w:div w:id="566914125">
      <w:bodyDiv w:val="1"/>
      <w:marLeft w:val="0"/>
      <w:marRight w:val="0"/>
      <w:marTop w:val="0"/>
      <w:marBottom w:val="0"/>
      <w:divBdr>
        <w:top w:val="none" w:sz="0" w:space="0" w:color="auto"/>
        <w:left w:val="none" w:sz="0" w:space="0" w:color="auto"/>
        <w:bottom w:val="none" w:sz="0" w:space="0" w:color="auto"/>
        <w:right w:val="none" w:sz="0" w:space="0" w:color="auto"/>
      </w:divBdr>
    </w:div>
    <w:div w:id="607782585">
      <w:bodyDiv w:val="1"/>
      <w:marLeft w:val="0"/>
      <w:marRight w:val="0"/>
      <w:marTop w:val="0"/>
      <w:marBottom w:val="0"/>
      <w:divBdr>
        <w:top w:val="none" w:sz="0" w:space="0" w:color="auto"/>
        <w:left w:val="none" w:sz="0" w:space="0" w:color="auto"/>
        <w:bottom w:val="none" w:sz="0" w:space="0" w:color="auto"/>
        <w:right w:val="none" w:sz="0" w:space="0" w:color="auto"/>
      </w:divBdr>
    </w:div>
    <w:div w:id="620920302">
      <w:bodyDiv w:val="1"/>
      <w:marLeft w:val="0"/>
      <w:marRight w:val="0"/>
      <w:marTop w:val="0"/>
      <w:marBottom w:val="0"/>
      <w:divBdr>
        <w:top w:val="none" w:sz="0" w:space="0" w:color="auto"/>
        <w:left w:val="none" w:sz="0" w:space="0" w:color="auto"/>
        <w:bottom w:val="none" w:sz="0" w:space="0" w:color="auto"/>
        <w:right w:val="none" w:sz="0" w:space="0" w:color="auto"/>
      </w:divBdr>
    </w:div>
    <w:div w:id="676738293">
      <w:bodyDiv w:val="1"/>
      <w:marLeft w:val="0"/>
      <w:marRight w:val="0"/>
      <w:marTop w:val="0"/>
      <w:marBottom w:val="0"/>
      <w:divBdr>
        <w:top w:val="none" w:sz="0" w:space="0" w:color="auto"/>
        <w:left w:val="none" w:sz="0" w:space="0" w:color="auto"/>
        <w:bottom w:val="none" w:sz="0" w:space="0" w:color="auto"/>
        <w:right w:val="none" w:sz="0" w:space="0" w:color="auto"/>
      </w:divBdr>
    </w:div>
    <w:div w:id="724258246">
      <w:bodyDiv w:val="1"/>
      <w:marLeft w:val="0"/>
      <w:marRight w:val="0"/>
      <w:marTop w:val="0"/>
      <w:marBottom w:val="0"/>
      <w:divBdr>
        <w:top w:val="none" w:sz="0" w:space="0" w:color="auto"/>
        <w:left w:val="none" w:sz="0" w:space="0" w:color="auto"/>
        <w:bottom w:val="none" w:sz="0" w:space="0" w:color="auto"/>
        <w:right w:val="none" w:sz="0" w:space="0" w:color="auto"/>
      </w:divBdr>
    </w:div>
    <w:div w:id="775297351">
      <w:bodyDiv w:val="1"/>
      <w:marLeft w:val="0"/>
      <w:marRight w:val="0"/>
      <w:marTop w:val="0"/>
      <w:marBottom w:val="0"/>
      <w:divBdr>
        <w:top w:val="none" w:sz="0" w:space="0" w:color="auto"/>
        <w:left w:val="none" w:sz="0" w:space="0" w:color="auto"/>
        <w:bottom w:val="none" w:sz="0" w:space="0" w:color="auto"/>
        <w:right w:val="none" w:sz="0" w:space="0" w:color="auto"/>
      </w:divBdr>
    </w:div>
    <w:div w:id="800994998">
      <w:bodyDiv w:val="1"/>
      <w:marLeft w:val="0"/>
      <w:marRight w:val="0"/>
      <w:marTop w:val="0"/>
      <w:marBottom w:val="0"/>
      <w:divBdr>
        <w:top w:val="none" w:sz="0" w:space="0" w:color="auto"/>
        <w:left w:val="none" w:sz="0" w:space="0" w:color="auto"/>
        <w:bottom w:val="none" w:sz="0" w:space="0" w:color="auto"/>
        <w:right w:val="none" w:sz="0" w:space="0" w:color="auto"/>
      </w:divBdr>
    </w:div>
    <w:div w:id="836774103">
      <w:bodyDiv w:val="1"/>
      <w:marLeft w:val="0"/>
      <w:marRight w:val="0"/>
      <w:marTop w:val="0"/>
      <w:marBottom w:val="0"/>
      <w:divBdr>
        <w:top w:val="none" w:sz="0" w:space="0" w:color="auto"/>
        <w:left w:val="none" w:sz="0" w:space="0" w:color="auto"/>
        <w:bottom w:val="none" w:sz="0" w:space="0" w:color="auto"/>
        <w:right w:val="none" w:sz="0" w:space="0" w:color="auto"/>
      </w:divBdr>
    </w:div>
    <w:div w:id="858350508">
      <w:bodyDiv w:val="1"/>
      <w:marLeft w:val="0"/>
      <w:marRight w:val="0"/>
      <w:marTop w:val="0"/>
      <w:marBottom w:val="0"/>
      <w:divBdr>
        <w:top w:val="none" w:sz="0" w:space="0" w:color="auto"/>
        <w:left w:val="none" w:sz="0" w:space="0" w:color="auto"/>
        <w:bottom w:val="none" w:sz="0" w:space="0" w:color="auto"/>
        <w:right w:val="none" w:sz="0" w:space="0" w:color="auto"/>
      </w:divBdr>
    </w:div>
    <w:div w:id="884759323">
      <w:bodyDiv w:val="1"/>
      <w:marLeft w:val="0"/>
      <w:marRight w:val="0"/>
      <w:marTop w:val="0"/>
      <w:marBottom w:val="0"/>
      <w:divBdr>
        <w:top w:val="none" w:sz="0" w:space="0" w:color="auto"/>
        <w:left w:val="none" w:sz="0" w:space="0" w:color="auto"/>
        <w:bottom w:val="none" w:sz="0" w:space="0" w:color="auto"/>
        <w:right w:val="none" w:sz="0" w:space="0" w:color="auto"/>
      </w:divBdr>
    </w:div>
    <w:div w:id="905652040">
      <w:bodyDiv w:val="1"/>
      <w:marLeft w:val="0"/>
      <w:marRight w:val="0"/>
      <w:marTop w:val="0"/>
      <w:marBottom w:val="0"/>
      <w:divBdr>
        <w:top w:val="none" w:sz="0" w:space="0" w:color="auto"/>
        <w:left w:val="none" w:sz="0" w:space="0" w:color="auto"/>
        <w:bottom w:val="none" w:sz="0" w:space="0" w:color="auto"/>
        <w:right w:val="none" w:sz="0" w:space="0" w:color="auto"/>
      </w:divBdr>
    </w:div>
    <w:div w:id="909729639">
      <w:bodyDiv w:val="1"/>
      <w:marLeft w:val="0"/>
      <w:marRight w:val="0"/>
      <w:marTop w:val="0"/>
      <w:marBottom w:val="0"/>
      <w:divBdr>
        <w:top w:val="none" w:sz="0" w:space="0" w:color="auto"/>
        <w:left w:val="none" w:sz="0" w:space="0" w:color="auto"/>
        <w:bottom w:val="none" w:sz="0" w:space="0" w:color="auto"/>
        <w:right w:val="none" w:sz="0" w:space="0" w:color="auto"/>
      </w:divBdr>
    </w:div>
    <w:div w:id="945575246">
      <w:bodyDiv w:val="1"/>
      <w:marLeft w:val="0"/>
      <w:marRight w:val="0"/>
      <w:marTop w:val="0"/>
      <w:marBottom w:val="0"/>
      <w:divBdr>
        <w:top w:val="none" w:sz="0" w:space="0" w:color="auto"/>
        <w:left w:val="none" w:sz="0" w:space="0" w:color="auto"/>
        <w:bottom w:val="none" w:sz="0" w:space="0" w:color="auto"/>
        <w:right w:val="none" w:sz="0" w:space="0" w:color="auto"/>
      </w:divBdr>
    </w:div>
    <w:div w:id="985278895">
      <w:bodyDiv w:val="1"/>
      <w:marLeft w:val="0"/>
      <w:marRight w:val="0"/>
      <w:marTop w:val="0"/>
      <w:marBottom w:val="0"/>
      <w:divBdr>
        <w:top w:val="none" w:sz="0" w:space="0" w:color="auto"/>
        <w:left w:val="none" w:sz="0" w:space="0" w:color="auto"/>
        <w:bottom w:val="none" w:sz="0" w:space="0" w:color="auto"/>
        <w:right w:val="none" w:sz="0" w:space="0" w:color="auto"/>
      </w:divBdr>
    </w:div>
    <w:div w:id="990981936">
      <w:bodyDiv w:val="1"/>
      <w:marLeft w:val="0"/>
      <w:marRight w:val="0"/>
      <w:marTop w:val="0"/>
      <w:marBottom w:val="0"/>
      <w:divBdr>
        <w:top w:val="none" w:sz="0" w:space="0" w:color="auto"/>
        <w:left w:val="none" w:sz="0" w:space="0" w:color="auto"/>
        <w:bottom w:val="none" w:sz="0" w:space="0" w:color="auto"/>
        <w:right w:val="none" w:sz="0" w:space="0" w:color="auto"/>
      </w:divBdr>
    </w:div>
    <w:div w:id="1006634111">
      <w:bodyDiv w:val="1"/>
      <w:marLeft w:val="0"/>
      <w:marRight w:val="0"/>
      <w:marTop w:val="0"/>
      <w:marBottom w:val="0"/>
      <w:divBdr>
        <w:top w:val="none" w:sz="0" w:space="0" w:color="auto"/>
        <w:left w:val="none" w:sz="0" w:space="0" w:color="auto"/>
        <w:bottom w:val="none" w:sz="0" w:space="0" w:color="auto"/>
        <w:right w:val="none" w:sz="0" w:space="0" w:color="auto"/>
      </w:divBdr>
    </w:div>
    <w:div w:id="1011375563">
      <w:bodyDiv w:val="1"/>
      <w:marLeft w:val="0"/>
      <w:marRight w:val="0"/>
      <w:marTop w:val="0"/>
      <w:marBottom w:val="0"/>
      <w:divBdr>
        <w:top w:val="none" w:sz="0" w:space="0" w:color="auto"/>
        <w:left w:val="none" w:sz="0" w:space="0" w:color="auto"/>
        <w:bottom w:val="none" w:sz="0" w:space="0" w:color="auto"/>
        <w:right w:val="none" w:sz="0" w:space="0" w:color="auto"/>
      </w:divBdr>
    </w:div>
    <w:div w:id="1042246293">
      <w:bodyDiv w:val="1"/>
      <w:marLeft w:val="0"/>
      <w:marRight w:val="0"/>
      <w:marTop w:val="0"/>
      <w:marBottom w:val="0"/>
      <w:divBdr>
        <w:top w:val="none" w:sz="0" w:space="0" w:color="auto"/>
        <w:left w:val="none" w:sz="0" w:space="0" w:color="auto"/>
        <w:bottom w:val="none" w:sz="0" w:space="0" w:color="auto"/>
        <w:right w:val="none" w:sz="0" w:space="0" w:color="auto"/>
      </w:divBdr>
    </w:div>
    <w:div w:id="1045713613">
      <w:bodyDiv w:val="1"/>
      <w:marLeft w:val="0"/>
      <w:marRight w:val="0"/>
      <w:marTop w:val="0"/>
      <w:marBottom w:val="0"/>
      <w:divBdr>
        <w:top w:val="none" w:sz="0" w:space="0" w:color="auto"/>
        <w:left w:val="none" w:sz="0" w:space="0" w:color="auto"/>
        <w:bottom w:val="none" w:sz="0" w:space="0" w:color="auto"/>
        <w:right w:val="none" w:sz="0" w:space="0" w:color="auto"/>
      </w:divBdr>
    </w:div>
    <w:div w:id="1056785006">
      <w:bodyDiv w:val="1"/>
      <w:marLeft w:val="0"/>
      <w:marRight w:val="0"/>
      <w:marTop w:val="0"/>
      <w:marBottom w:val="0"/>
      <w:divBdr>
        <w:top w:val="none" w:sz="0" w:space="0" w:color="auto"/>
        <w:left w:val="none" w:sz="0" w:space="0" w:color="auto"/>
        <w:bottom w:val="none" w:sz="0" w:space="0" w:color="auto"/>
        <w:right w:val="none" w:sz="0" w:space="0" w:color="auto"/>
      </w:divBdr>
    </w:div>
    <w:div w:id="1078987430">
      <w:bodyDiv w:val="1"/>
      <w:marLeft w:val="0"/>
      <w:marRight w:val="0"/>
      <w:marTop w:val="0"/>
      <w:marBottom w:val="0"/>
      <w:divBdr>
        <w:top w:val="none" w:sz="0" w:space="0" w:color="auto"/>
        <w:left w:val="none" w:sz="0" w:space="0" w:color="auto"/>
        <w:bottom w:val="none" w:sz="0" w:space="0" w:color="auto"/>
        <w:right w:val="none" w:sz="0" w:space="0" w:color="auto"/>
      </w:divBdr>
    </w:div>
    <w:div w:id="1106382967">
      <w:bodyDiv w:val="1"/>
      <w:marLeft w:val="0"/>
      <w:marRight w:val="0"/>
      <w:marTop w:val="0"/>
      <w:marBottom w:val="0"/>
      <w:divBdr>
        <w:top w:val="none" w:sz="0" w:space="0" w:color="auto"/>
        <w:left w:val="none" w:sz="0" w:space="0" w:color="auto"/>
        <w:bottom w:val="none" w:sz="0" w:space="0" w:color="auto"/>
        <w:right w:val="none" w:sz="0" w:space="0" w:color="auto"/>
      </w:divBdr>
    </w:div>
    <w:div w:id="1122533206">
      <w:bodyDiv w:val="1"/>
      <w:marLeft w:val="0"/>
      <w:marRight w:val="0"/>
      <w:marTop w:val="0"/>
      <w:marBottom w:val="0"/>
      <w:divBdr>
        <w:top w:val="none" w:sz="0" w:space="0" w:color="auto"/>
        <w:left w:val="none" w:sz="0" w:space="0" w:color="auto"/>
        <w:bottom w:val="none" w:sz="0" w:space="0" w:color="auto"/>
        <w:right w:val="none" w:sz="0" w:space="0" w:color="auto"/>
      </w:divBdr>
    </w:div>
    <w:div w:id="1130827848">
      <w:bodyDiv w:val="1"/>
      <w:marLeft w:val="0"/>
      <w:marRight w:val="0"/>
      <w:marTop w:val="0"/>
      <w:marBottom w:val="0"/>
      <w:divBdr>
        <w:top w:val="none" w:sz="0" w:space="0" w:color="auto"/>
        <w:left w:val="none" w:sz="0" w:space="0" w:color="auto"/>
        <w:bottom w:val="none" w:sz="0" w:space="0" w:color="auto"/>
        <w:right w:val="none" w:sz="0" w:space="0" w:color="auto"/>
      </w:divBdr>
    </w:div>
    <w:div w:id="1132165181">
      <w:bodyDiv w:val="1"/>
      <w:marLeft w:val="0"/>
      <w:marRight w:val="0"/>
      <w:marTop w:val="0"/>
      <w:marBottom w:val="0"/>
      <w:divBdr>
        <w:top w:val="none" w:sz="0" w:space="0" w:color="auto"/>
        <w:left w:val="none" w:sz="0" w:space="0" w:color="auto"/>
        <w:bottom w:val="none" w:sz="0" w:space="0" w:color="auto"/>
        <w:right w:val="none" w:sz="0" w:space="0" w:color="auto"/>
      </w:divBdr>
    </w:div>
    <w:div w:id="1151823661">
      <w:bodyDiv w:val="1"/>
      <w:marLeft w:val="0"/>
      <w:marRight w:val="0"/>
      <w:marTop w:val="0"/>
      <w:marBottom w:val="0"/>
      <w:divBdr>
        <w:top w:val="none" w:sz="0" w:space="0" w:color="auto"/>
        <w:left w:val="none" w:sz="0" w:space="0" w:color="auto"/>
        <w:bottom w:val="none" w:sz="0" w:space="0" w:color="auto"/>
        <w:right w:val="none" w:sz="0" w:space="0" w:color="auto"/>
      </w:divBdr>
    </w:div>
    <w:div w:id="1157913630">
      <w:bodyDiv w:val="1"/>
      <w:marLeft w:val="0"/>
      <w:marRight w:val="0"/>
      <w:marTop w:val="0"/>
      <w:marBottom w:val="0"/>
      <w:divBdr>
        <w:top w:val="none" w:sz="0" w:space="0" w:color="auto"/>
        <w:left w:val="none" w:sz="0" w:space="0" w:color="auto"/>
        <w:bottom w:val="none" w:sz="0" w:space="0" w:color="auto"/>
        <w:right w:val="none" w:sz="0" w:space="0" w:color="auto"/>
      </w:divBdr>
    </w:div>
    <w:div w:id="1235974662">
      <w:bodyDiv w:val="1"/>
      <w:marLeft w:val="0"/>
      <w:marRight w:val="0"/>
      <w:marTop w:val="0"/>
      <w:marBottom w:val="0"/>
      <w:divBdr>
        <w:top w:val="none" w:sz="0" w:space="0" w:color="auto"/>
        <w:left w:val="none" w:sz="0" w:space="0" w:color="auto"/>
        <w:bottom w:val="none" w:sz="0" w:space="0" w:color="auto"/>
        <w:right w:val="none" w:sz="0" w:space="0" w:color="auto"/>
      </w:divBdr>
    </w:div>
    <w:div w:id="1244879488">
      <w:bodyDiv w:val="1"/>
      <w:marLeft w:val="0"/>
      <w:marRight w:val="0"/>
      <w:marTop w:val="0"/>
      <w:marBottom w:val="0"/>
      <w:divBdr>
        <w:top w:val="none" w:sz="0" w:space="0" w:color="auto"/>
        <w:left w:val="none" w:sz="0" w:space="0" w:color="auto"/>
        <w:bottom w:val="none" w:sz="0" w:space="0" w:color="auto"/>
        <w:right w:val="none" w:sz="0" w:space="0" w:color="auto"/>
      </w:divBdr>
    </w:div>
    <w:div w:id="1277984019">
      <w:bodyDiv w:val="1"/>
      <w:marLeft w:val="0"/>
      <w:marRight w:val="0"/>
      <w:marTop w:val="0"/>
      <w:marBottom w:val="0"/>
      <w:divBdr>
        <w:top w:val="none" w:sz="0" w:space="0" w:color="auto"/>
        <w:left w:val="none" w:sz="0" w:space="0" w:color="auto"/>
        <w:bottom w:val="none" w:sz="0" w:space="0" w:color="auto"/>
        <w:right w:val="none" w:sz="0" w:space="0" w:color="auto"/>
      </w:divBdr>
    </w:div>
    <w:div w:id="1290428228">
      <w:bodyDiv w:val="1"/>
      <w:marLeft w:val="0"/>
      <w:marRight w:val="0"/>
      <w:marTop w:val="0"/>
      <w:marBottom w:val="0"/>
      <w:divBdr>
        <w:top w:val="none" w:sz="0" w:space="0" w:color="auto"/>
        <w:left w:val="none" w:sz="0" w:space="0" w:color="auto"/>
        <w:bottom w:val="none" w:sz="0" w:space="0" w:color="auto"/>
        <w:right w:val="none" w:sz="0" w:space="0" w:color="auto"/>
      </w:divBdr>
    </w:div>
    <w:div w:id="1295016477">
      <w:bodyDiv w:val="1"/>
      <w:marLeft w:val="0"/>
      <w:marRight w:val="0"/>
      <w:marTop w:val="0"/>
      <w:marBottom w:val="0"/>
      <w:divBdr>
        <w:top w:val="none" w:sz="0" w:space="0" w:color="auto"/>
        <w:left w:val="none" w:sz="0" w:space="0" w:color="auto"/>
        <w:bottom w:val="none" w:sz="0" w:space="0" w:color="auto"/>
        <w:right w:val="none" w:sz="0" w:space="0" w:color="auto"/>
      </w:divBdr>
    </w:div>
    <w:div w:id="1320423812">
      <w:bodyDiv w:val="1"/>
      <w:marLeft w:val="0"/>
      <w:marRight w:val="0"/>
      <w:marTop w:val="0"/>
      <w:marBottom w:val="0"/>
      <w:divBdr>
        <w:top w:val="none" w:sz="0" w:space="0" w:color="auto"/>
        <w:left w:val="none" w:sz="0" w:space="0" w:color="auto"/>
        <w:bottom w:val="none" w:sz="0" w:space="0" w:color="auto"/>
        <w:right w:val="none" w:sz="0" w:space="0" w:color="auto"/>
      </w:divBdr>
    </w:div>
    <w:div w:id="1326861821">
      <w:bodyDiv w:val="1"/>
      <w:marLeft w:val="0"/>
      <w:marRight w:val="0"/>
      <w:marTop w:val="0"/>
      <w:marBottom w:val="0"/>
      <w:divBdr>
        <w:top w:val="none" w:sz="0" w:space="0" w:color="auto"/>
        <w:left w:val="none" w:sz="0" w:space="0" w:color="auto"/>
        <w:bottom w:val="none" w:sz="0" w:space="0" w:color="auto"/>
        <w:right w:val="none" w:sz="0" w:space="0" w:color="auto"/>
      </w:divBdr>
    </w:div>
    <w:div w:id="1332217774">
      <w:bodyDiv w:val="1"/>
      <w:marLeft w:val="0"/>
      <w:marRight w:val="0"/>
      <w:marTop w:val="0"/>
      <w:marBottom w:val="0"/>
      <w:divBdr>
        <w:top w:val="none" w:sz="0" w:space="0" w:color="auto"/>
        <w:left w:val="none" w:sz="0" w:space="0" w:color="auto"/>
        <w:bottom w:val="none" w:sz="0" w:space="0" w:color="auto"/>
        <w:right w:val="none" w:sz="0" w:space="0" w:color="auto"/>
      </w:divBdr>
    </w:div>
    <w:div w:id="1456635805">
      <w:bodyDiv w:val="1"/>
      <w:marLeft w:val="0"/>
      <w:marRight w:val="0"/>
      <w:marTop w:val="0"/>
      <w:marBottom w:val="0"/>
      <w:divBdr>
        <w:top w:val="none" w:sz="0" w:space="0" w:color="auto"/>
        <w:left w:val="none" w:sz="0" w:space="0" w:color="auto"/>
        <w:bottom w:val="none" w:sz="0" w:space="0" w:color="auto"/>
        <w:right w:val="none" w:sz="0" w:space="0" w:color="auto"/>
      </w:divBdr>
    </w:div>
    <w:div w:id="1458794780">
      <w:bodyDiv w:val="1"/>
      <w:marLeft w:val="0"/>
      <w:marRight w:val="0"/>
      <w:marTop w:val="0"/>
      <w:marBottom w:val="0"/>
      <w:divBdr>
        <w:top w:val="none" w:sz="0" w:space="0" w:color="auto"/>
        <w:left w:val="none" w:sz="0" w:space="0" w:color="auto"/>
        <w:bottom w:val="none" w:sz="0" w:space="0" w:color="auto"/>
        <w:right w:val="none" w:sz="0" w:space="0" w:color="auto"/>
      </w:divBdr>
    </w:div>
    <w:div w:id="1464151408">
      <w:bodyDiv w:val="1"/>
      <w:marLeft w:val="0"/>
      <w:marRight w:val="0"/>
      <w:marTop w:val="0"/>
      <w:marBottom w:val="0"/>
      <w:divBdr>
        <w:top w:val="none" w:sz="0" w:space="0" w:color="auto"/>
        <w:left w:val="none" w:sz="0" w:space="0" w:color="auto"/>
        <w:bottom w:val="none" w:sz="0" w:space="0" w:color="auto"/>
        <w:right w:val="none" w:sz="0" w:space="0" w:color="auto"/>
      </w:divBdr>
    </w:div>
    <w:div w:id="1471944970">
      <w:bodyDiv w:val="1"/>
      <w:marLeft w:val="0"/>
      <w:marRight w:val="0"/>
      <w:marTop w:val="0"/>
      <w:marBottom w:val="0"/>
      <w:divBdr>
        <w:top w:val="none" w:sz="0" w:space="0" w:color="auto"/>
        <w:left w:val="none" w:sz="0" w:space="0" w:color="auto"/>
        <w:bottom w:val="none" w:sz="0" w:space="0" w:color="auto"/>
        <w:right w:val="none" w:sz="0" w:space="0" w:color="auto"/>
      </w:divBdr>
    </w:div>
    <w:div w:id="1478886422">
      <w:bodyDiv w:val="1"/>
      <w:marLeft w:val="0"/>
      <w:marRight w:val="0"/>
      <w:marTop w:val="0"/>
      <w:marBottom w:val="0"/>
      <w:divBdr>
        <w:top w:val="none" w:sz="0" w:space="0" w:color="auto"/>
        <w:left w:val="none" w:sz="0" w:space="0" w:color="auto"/>
        <w:bottom w:val="none" w:sz="0" w:space="0" w:color="auto"/>
        <w:right w:val="none" w:sz="0" w:space="0" w:color="auto"/>
      </w:divBdr>
    </w:div>
    <w:div w:id="1491168488">
      <w:bodyDiv w:val="1"/>
      <w:marLeft w:val="0"/>
      <w:marRight w:val="0"/>
      <w:marTop w:val="0"/>
      <w:marBottom w:val="0"/>
      <w:divBdr>
        <w:top w:val="none" w:sz="0" w:space="0" w:color="auto"/>
        <w:left w:val="none" w:sz="0" w:space="0" w:color="auto"/>
        <w:bottom w:val="none" w:sz="0" w:space="0" w:color="auto"/>
        <w:right w:val="none" w:sz="0" w:space="0" w:color="auto"/>
      </w:divBdr>
      <w:divsChild>
        <w:div w:id="871726184">
          <w:marLeft w:val="0"/>
          <w:marRight w:val="0"/>
          <w:marTop w:val="0"/>
          <w:marBottom w:val="0"/>
          <w:divBdr>
            <w:top w:val="none" w:sz="0" w:space="0" w:color="auto"/>
            <w:left w:val="none" w:sz="0" w:space="0" w:color="auto"/>
            <w:bottom w:val="none" w:sz="0" w:space="0" w:color="auto"/>
            <w:right w:val="none" w:sz="0" w:space="0" w:color="auto"/>
          </w:divBdr>
        </w:div>
        <w:div w:id="1117676693">
          <w:marLeft w:val="0"/>
          <w:marRight w:val="0"/>
          <w:marTop w:val="0"/>
          <w:marBottom w:val="0"/>
          <w:divBdr>
            <w:top w:val="none" w:sz="0" w:space="0" w:color="auto"/>
            <w:left w:val="none" w:sz="0" w:space="0" w:color="auto"/>
            <w:bottom w:val="none" w:sz="0" w:space="0" w:color="auto"/>
            <w:right w:val="none" w:sz="0" w:space="0" w:color="auto"/>
          </w:divBdr>
        </w:div>
      </w:divsChild>
    </w:div>
    <w:div w:id="1498422949">
      <w:bodyDiv w:val="1"/>
      <w:marLeft w:val="0"/>
      <w:marRight w:val="0"/>
      <w:marTop w:val="0"/>
      <w:marBottom w:val="0"/>
      <w:divBdr>
        <w:top w:val="none" w:sz="0" w:space="0" w:color="auto"/>
        <w:left w:val="none" w:sz="0" w:space="0" w:color="auto"/>
        <w:bottom w:val="none" w:sz="0" w:space="0" w:color="auto"/>
        <w:right w:val="none" w:sz="0" w:space="0" w:color="auto"/>
      </w:divBdr>
    </w:div>
    <w:div w:id="1524711811">
      <w:bodyDiv w:val="1"/>
      <w:marLeft w:val="0"/>
      <w:marRight w:val="0"/>
      <w:marTop w:val="0"/>
      <w:marBottom w:val="0"/>
      <w:divBdr>
        <w:top w:val="none" w:sz="0" w:space="0" w:color="auto"/>
        <w:left w:val="none" w:sz="0" w:space="0" w:color="auto"/>
        <w:bottom w:val="none" w:sz="0" w:space="0" w:color="auto"/>
        <w:right w:val="none" w:sz="0" w:space="0" w:color="auto"/>
      </w:divBdr>
    </w:div>
    <w:div w:id="1549296191">
      <w:bodyDiv w:val="1"/>
      <w:marLeft w:val="0"/>
      <w:marRight w:val="0"/>
      <w:marTop w:val="0"/>
      <w:marBottom w:val="0"/>
      <w:divBdr>
        <w:top w:val="none" w:sz="0" w:space="0" w:color="auto"/>
        <w:left w:val="none" w:sz="0" w:space="0" w:color="auto"/>
        <w:bottom w:val="none" w:sz="0" w:space="0" w:color="auto"/>
        <w:right w:val="none" w:sz="0" w:space="0" w:color="auto"/>
      </w:divBdr>
      <w:divsChild>
        <w:div w:id="643119974">
          <w:marLeft w:val="0"/>
          <w:marRight w:val="0"/>
          <w:marTop w:val="0"/>
          <w:marBottom w:val="0"/>
          <w:divBdr>
            <w:top w:val="none" w:sz="0" w:space="0" w:color="auto"/>
            <w:left w:val="none" w:sz="0" w:space="0" w:color="auto"/>
            <w:bottom w:val="none" w:sz="0" w:space="0" w:color="auto"/>
            <w:right w:val="none" w:sz="0" w:space="0" w:color="auto"/>
          </w:divBdr>
          <w:divsChild>
            <w:div w:id="1182624283">
              <w:marLeft w:val="0"/>
              <w:marRight w:val="0"/>
              <w:marTop w:val="0"/>
              <w:marBottom w:val="0"/>
              <w:divBdr>
                <w:top w:val="none" w:sz="0" w:space="0" w:color="auto"/>
                <w:left w:val="none" w:sz="0" w:space="0" w:color="auto"/>
                <w:bottom w:val="none" w:sz="0" w:space="0" w:color="auto"/>
                <w:right w:val="none" w:sz="0" w:space="0" w:color="auto"/>
              </w:divBdr>
              <w:divsChild>
                <w:div w:id="351106465">
                  <w:marLeft w:val="0"/>
                  <w:marRight w:val="0"/>
                  <w:marTop w:val="0"/>
                  <w:marBottom w:val="0"/>
                  <w:divBdr>
                    <w:top w:val="none" w:sz="0" w:space="0" w:color="auto"/>
                    <w:left w:val="none" w:sz="0" w:space="0" w:color="auto"/>
                    <w:bottom w:val="none" w:sz="0" w:space="0" w:color="auto"/>
                    <w:right w:val="none" w:sz="0" w:space="0" w:color="auto"/>
                  </w:divBdr>
                  <w:divsChild>
                    <w:div w:id="212354760">
                      <w:marLeft w:val="0"/>
                      <w:marRight w:val="0"/>
                      <w:marTop w:val="0"/>
                      <w:marBottom w:val="0"/>
                      <w:divBdr>
                        <w:top w:val="none" w:sz="0" w:space="0" w:color="auto"/>
                        <w:left w:val="none" w:sz="0" w:space="0" w:color="auto"/>
                        <w:bottom w:val="none" w:sz="0" w:space="0" w:color="auto"/>
                        <w:right w:val="none" w:sz="0" w:space="0" w:color="auto"/>
                      </w:divBdr>
                      <w:divsChild>
                        <w:div w:id="857549100">
                          <w:marLeft w:val="0"/>
                          <w:marRight w:val="0"/>
                          <w:marTop w:val="0"/>
                          <w:marBottom w:val="0"/>
                          <w:divBdr>
                            <w:top w:val="none" w:sz="0" w:space="0" w:color="auto"/>
                            <w:left w:val="none" w:sz="0" w:space="0" w:color="auto"/>
                            <w:bottom w:val="none" w:sz="0" w:space="0" w:color="auto"/>
                            <w:right w:val="none" w:sz="0" w:space="0" w:color="auto"/>
                          </w:divBdr>
                          <w:divsChild>
                            <w:div w:id="132613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910841">
      <w:bodyDiv w:val="1"/>
      <w:marLeft w:val="0"/>
      <w:marRight w:val="0"/>
      <w:marTop w:val="0"/>
      <w:marBottom w:val="0"/>
      <w:divBdr>
        <w:top w:val="none" w:sz="0" w:space="0" w:color="auto"/>
        <w:left w:val="none" w:sz="0" w:space="0" w:color="auto"/>
        <w:bottom w:val="none" w:sz="0" w:space="0" w:color="auto"/>
        <w:right w:val="none" w:sz="0" w:space="0" w:color="auto"/>
      </w:divBdr>
    </w:div>
    <w:div w:id="1590232241">
      <w:bodyDiv w:val="1"/>
      <w:marLeft w:val="0"/>
      <w:marRight w:val="0"/>
      <w:marTop w:val="0"/>
      <w:marBottom w:val="0"/>
      <w:divBdr>
        <w:top w:val="none" w:sz="0" w:space="0" w:color="auto"/>
        <w:left w:val="none" w:sz="0" w:space="0" w:color="auto"/>
        <w:bottom w:val="none" w:sz="0" w:space="0" w:color="auto"/>
        <w:right w:val="none" w:sz="0" w:space="0" w:color="auto"/>
      </w:divBdr>
    </w:div>
    <w:div w:id="1592853141">
      <w:bodyDiv w:val="1"/>
      <w:marLeft w:val="0"/>
      <w:marRight w:val="0"/>
      <w:marTop w:val="0"/>
      <w:marBottom w:val="0"/>
      <w:divBdr>
        <w:top w:val="none" w:sz="0" w:space="0" w:color="auto"/>
        <w:left w:val="none" w:sz="0" w:space="0" w:color="auto"/>
        <w:bottom w:val="none" w:sz="0" w:space="0" w:color="auto"/>
        <w:right w:val="none" w:sz="0" w:space="0" w:color="auto"/>
      </w:divBdr>
    </w:div>
    <w:div w:id="1642807308">
      <w:bodyDiv w:val="1"/>
      <w:marLeft w:val="0"/>
      <w:marRight w:val="0"/>
      <w:marTop w:val="0"/>
      <w:marBottom w:val="0"/>
      <w:divBdr>
        <w:top w:val="none" w:sz="0" w:space="0" w:color="auto"/>
        <w:left w:val="none" w:sz="0" w:space="0" w:color="auto"/>
        <w:bottom w:val="none" w:sz="0" w:space="0" w:color="auto"/>
        <w:right w:val="none" w:sz="0" w:space="0" w:color="auto"/>
      </w:divBdr>
    </w:div>
    <w:div w:id="1659458101">
      <w:bodyDiv w:val="1"/>
      <w:marLeft w:val="0"/>
      <w:marRight w:val="0"/>
      <w:marTop w:val="0"/>
      <w:marBottom w:val="0"/>
      <w:divBdr>
        <w:top w:val="none" w:sz="0" w:space="0" w:color="auto"/>
        <w:left w:val="none" w:sz="0" w:space="0" w:color="auto"/>
        <w:bottom w:val="none" w:sz="0" w:space="0" w:color="auto"/>
        <w:right w:val="none" w:sz="0" w:space="0" w:color="auto"/>
      </w:divBdr>
    </w:div>
    <w:div w:id="1667242805">
      <w:bodyDiv w:val="1"/>
      <w:marLeft w:val="0"/>
      <w:marRight w:val="0"/>
      <w:marTop w:val="0"/>
      <w:marBottom w:val="0"/>
      <w:divBdr>
        <w:top w:val="none" w:sz="0" w:space="0" w:color="auto"/>
        <w:left w:val="none" w:sz="0" w:space="0" w:color="auto"/>
        <w:bottom w:val="none" w:sz="0" w:space="0" w:color="auto"/>
        <w:right w:val="none" w:sz="0" w:space="0" w:color="auto"/>
      </w:divBdr>
    </w:div>
    <w:div w:id="1671331356">
      <w:bodyDiv w:val="1"/>
      <w:marLeft w:val="0"/>
      <w:marRight w:val="0"/>
      <w:marTop w:val="0"/>
      <w:marBottom w:val="0"/>
      <w:divBdr>
        <w:top w:val="none" w:sz="0" w:space="0" w:color="auto"/>
        <w:left w:val="none" w:sz="0" w:space="0" w:color="auto"/>
        <w:bottom w:val="none" w:sz="0" w:space="0" w:color="auto"/>
        <w:right w:val="none" w:sz="0" w:space="0" w:color="auto"/>
      </w:divBdr>
    </w:div>
    <w:div w:id="1718816301">
      <w:bodyDiv w:val="1"/>
      <w:marLeft w:val="0"/>
      <w:marRight w:val="0"/>
      <w:marTop w:val="0"/>
      <w:marBottom w:val="0"/>
      <w:divBdr>
        <w:top w:val="none" w:sz="0" w:space="0" w:color="auto"/>
        <w:left w:val="none" w:sz="0" w:space="0" w:color="auto"/>
        <w:bottom w:val="none" w:sz="0" w:space="0" w:color="auto"/>
        <w:right w:val="none" w:sz="0" w:space="0" w:color="auto"/>
      </w:divBdr>
    </w:div>
    <w:div w:id="1740908110">
      <w:bodyDiv w:val="1"/>
      <w:marLeft w:val="0"/>
      <w:marRight w:val="0"/>
      <w:marTop w:val="0"/>
      <w:marBottom w:val="0"/>
      <w:divBdr>
        <w:top w:val="none" w:sz="0" w:space="0" w:color="auto"/>
        <w:left w:val="none" w:sz="0" w:space="0" w:color="auto"/>
        <w:bottom w:val="none" w:sz="0" w:space="0" w:color="auto"/>
        <w:right w:val="none" w:sz="0" w:space="0" w:color="auto"/>
      </w:divBdr>
    </w:div>
    <w:div w:id="1745565261">
      <w:bodyDiv w:val="1"/>
      <w:marLeft w:val="0"/>
      <w:marRight w:val="0"/>
      <w:marTop w:val="0"/>
      <w:marBottom w:val="0"/>
      <w:divBdr>
        <w:top w:val="none" w:sz="0" w:space="0" w:color="auto"/>
        <w:left w:val="none" w:sz="0" w:space="0" w:color="auto"/>
        <w:bottom w:val="none" w:sz="0" w:space="0" w:color="auto"/>
        <w:right w:val="none" w:sz="0" w:space="0" w:color="auto"/>
      </w:divBdr>
    </w:div>
    <w:div w:id="1751150313">
      <w:bodyDiv w:val="1"/>
      <w:marLeft w:val="0"/>
      <w:marRight w:val="0"/>
      <w:marTop w:val="0"/>
      <w:marBottom w:val="0"/>
      <w:divBdr>
        <w:top w:val="none" w:sz="0" w:space="0" w:color="auto"/>
        <w:left w:val="none" w:sz="0" w:space="0" w:color="auto"/>
        <w:bottom w:val="none" w:sz="0" w:space="0" w:color="auto"/>
        <w:right w:val="none" w:sz="0" w:space="0" w:color="auto"/>
      </w:divBdr>
    </w:div>
    <w:div w:id="1780055602">
      <w:bodyDiv w:val="1"/>
      <w:marLeft w:val="0"/>
      <w:marRight w:val="0"/>
      <w:marTop w:val="0"/>
      <w:marBottom w:val="0"/>
      <w:divBdr>
        <w:top w:val="none" w:sz="0" w:space="0" w:color="auto"/>
        <w:left w:val="none" w:sz="0" w:space="0" w:color="auto"/>
        <w:bottom w:val="none" w:sz="0" w:space="0" w:color="auto"/>
        <w:right w:val="none" w:sz="0" w:space="0" w:color="auto"/>
      </w:divBdr>
      <w:divsChild>
        <w:div w:id="802574001">
          <w:marLeft w:val="0"/>
          <w:marRight w:val="0"/>
          <w:marTop w:val="0"/>
          <w:marBottom w:val="0"/>
          <w:divBdr>
            <w:top w:val="none" w:sz="0" w:space="0" w:color="auto"/>
            <w:left w:val="none" w:sz="0" w:space="0" w:color="auto"/>
            <w:bottom w:val="none" w:sz="0" w:space="0" w:color="auto"/>
            <w:right w:val="none" w:sz="0" w:space="0" w:color="auto"/>
          </w:divBdr>
          <w:divsChild>
            <w:div w:id="467819514">
              <w:marLeft w:val="0"/>
              <w:marRight w:val="0"/>
              <w:marTop w:val="0"/>
              <w:marBottom w:val="0"/>
              <w:divBdr>
                <w:top w:val="none" w:sz="0" w:space="0" w:color="auto"/>
                <w:left w:val="none" w:sz="0" w:space="0" w:color="auto"/>
                <w:bottom w:val="none" w:sz="0" w:space="0" w:color="auto"/>
                <w:right w:val="none" w:sz="0" w:space="0" w:color="auto"/>
              </w:divBdr>
              <w:divsChild>
                <w:div w:id="1940286102">
                  <w:marLeft w:val="0"/>
                  <w:marRight w:val="0"/>
                  <w:marTop w:val="0"/>
                  <w:marBottom w:val="0"/>
                  <w:divBdr>
                    <w:top w:val="none" w:sz="0" w:space="0" w:color="auto"/>
                    <w:left w:val="none" w:sz="0" w:space="0" w:color="auto"/>
                    <w:bottom w:val="none" w:sz="0" w:space="0" w:color="auto"/>
                    <w:right w:val="none" w:sz="0" w:space="0" w:color="auto"/>
                  </w:divBdr>
                  <w:divsChild>
                    <w:div w:id="95098090">
                      <w:marLeft w:val="0"/>
                      <w:marRight w:val="0"/>
                      <w:marTop w:val="0"/>
                      <w:marBottom w:val="0"/>
                      <w:divBdr>
                        <w:top w:val="none" w:sz="0" w:space="0" w:color="auto"/>
                        <w:left w:val="none" w:sz="0" w:space="0" w:color="auto"/>
                        <w:bottom w:val="none" w:sz="0" w:space="0" w:color="auto"/>
                        <w:right w:val="none" w:sz="0" w:space="0" w:color="auto"/>
                      </w:divBdr>
                      <w:divsChild>
                        <w:div w:id="1392729795">
                          <w:marLeft w:val="0"/>
                          <w:marRight w:val="0"/>
                          <w:marTop w:val="0"/>
                          <w:marBottom w:val="0"/>
                          <w:divBdr>
                            <w:top w:val="none" w:sz="0" w:space="0" w:color="auto"/>
                            <w:left w:val="none" w:sz="0" w:space="0" w:color="auto"/>
                            <w:bottom w:val="none" w:sz="0" w:space="0" w:color="auto"/>
                            <w:right w:val="none" w:sz="0" w:space="0" w:color="auto"/>
                          </w:divBdr>
                          <w:divsChild>
                            <w:div w:id="198353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085101">
      <w:bodyDiv w:val="1"/>
      <w:marLeft w:val="0"/>
      <w:marRight w:val="0"/>
      <w:marTop w:val="0"/>
      <w:marBottom w:val="0"/>
      <w:divBdr>
        <w:top w:val="none" w:sz="0" w:space="0" w:color="auto"/>
        <w:left w:val="none" w:sz="0" w:space="0" w:color="auto"/>
        <w:bottom w:val="none" w:sz="0" w:space="0" w:color="auto"/>
        <w:right w:val="none" w:sz="0" w:space="0" w:color="auto"/>
      </w:divBdr>
    </w:div>
    <w:div w:id="1805001048">
      <w:bodyDiv w:val="1"/>
      <w:marLeft w:val="0"/>
      <w:marRight w:val="0"/>
      <w:marTop w:val="0"/>
      <w:marBottom w:val="0"/>
      <w:divBdr>
        <w:top w:val="none" w:sz="0" w:space="0" w:color="auto"/>
        <w:left w:val="none" w:sz="0" w:space="0" w:color="auto"/>
        <w:bottom w:val="none" w:sz="0" w:space="0" w:color="auto"/>
        <w:right w:val="none" w:sz="0" w:space="0" w:color="auto"/>
      </w:divBdr>
    </w:div>
    <w:div w:id="1828324905">
      <w:bodyDiv w:val="1"/>
      <w:marLeft w:val="0"/>
      <w:marRight w:val="0"/>
      <w:marTop w:val="0"/>
      <w:marBottom w:val="0"/>
      <w:divBdr>
        <w:top w:val="none" w:sz="0" w:space="0" w:color="auto"/>
        <w:left w:val="none" w:sz="0" w:space="0" w:color="auto"/>
        <w:bottom w:val="none" w:sz="0" w:space="0" w:color="auto"/>
        <w:right w:val="none" w:sz="0" w:space="0" w:color="auto"/>
      </w:divBdr>
    </w:div>
    <w:div w:id="1832287675">
      <w:bodyDiv w:val="1"/>
      <w:marLeft w:val="0"/>
      <w:marRight w:val="0"/>
      <w:marTop w:val="0"/>
      <w:marBottom w:val="0"/>
      <w:divBdr>
        <w:top w:val="none" w:sz="0" w:space="0" w:color="auto"/>
        <w:left w:val="none" w:sz="0" w:space="0" w:color="auto"/>
        <w:bottom w:val="none" w:sz="0" w:space="0" w:color="auto"/>
        <w:right w:val="none" w:sz="0" w:space="0" w:color="auto"/>
      </w:divBdr>
    </w:div>
    <w:div w:id="1834176550">
      <w:bodyDiv w:val="1"/>
      <w:marLeft w:val="0"/>
      <w:marRight w:val="0"/>
      <w:marTop w:val="0"/>
      <w:marBottom w:val="0"/>
      <w:divBdr>
        <w:top w:val="none" w:sz="0" w:space="0" w:color="auto"/>
        <w:left w:val="none" w:sz="0" w:space="0" w:color="auto"/>
        <w:bottom w:val="none" w:sz="0" w:space="0" w:color="auto"/>
        <w:right w:val="none" w:sz="0" w:space="0" w:color="auto"/>
      </w:divBdr>
    </w:div>
    <w:div w:id="1858107492">
      <w:bodyDiv w:val="1"/>
      <w:marLeft w:val="0"/>
      <w:marRight w:val="0"/>
      <w:marTop w:val="0"/>
      <w:marBottom w:val="0"/>
      <w:divBdr>
        <w:top w:val="none" w:sz="0" w:space="0" w:color="auto"/>
        <w:left w:val="none" w:sz="0" w:space="0" w:color="auto"/>
        <w:bottom w:val="none" w:sz="0" w:space="0" w:color="auto"/>
        <w:right w:val="none" w:sz="0" w:space="0" w:color="auto"/>
      </w:divBdr>
    </w:div>
    <w:div w:id="1923563168">
      <w:bodyDiv w:val="1"/>
      <w:marLeft w:val="0"/>
      <w:marRight w:val="0"/>
      <w:marTop w:val="0"/>
      <w:marBottom w:val="0"/>
      <w:divBdr>
        <w:top w:val="none" w:sz="0" w:space="0" w:color="auto"/>
        <w:left w:val="none" w:sz="0" w:space="0" w:color="auto"/>
        <w:bottom w:val="none" w:sz="0" w:space="0" w:color="auto"/>
        <w:right w:val="none" w:sz="0" w:space="0" w:color="auto"/>
      </w:divBdr>
    </w:div>
    <w:div w:id="1946426128">
      <w:bodyDiv w:val="1"/>
      <w:marLeft w:val="0"/>
      <w:marRight w:val="0"/>
      <w:marTop w:val="0"/>
      <w:marBottom w:val="0"/>
      <w:divBdr>
        <w:top w:val="none" w:sz="0" w:space="0" w:color="auto"/>
        <w:left w:val="none" w:sz="0" w:space="0" w:color="auto"/>
        <w:bottom w:val="none" w:sz="0" w:space="0" w:color="auto"/>
        <w:right w:val="none" w:sz="0" w:space="0" w:color="auto"/>
      </w:divBdr>
    </w:div>
    <w:div w:id="1965579642">
      <w:bodyDiv w:val="1"/>
      <w:marLeft w:val="0"/>
      <w:marRight w:val="0"/>
      <w:marTop w:val="0"/>
      <w:marBottom w:val="0"/>
      <w:divBdr>
        <w:top w:val="none" w:sz="0" w:space="0" w:color="auto"/>
        <w:left w:val="none" w:sz="0" w:space="0" w:color="auto"/>
        <w:bottom w:val="none" w:sz="0" w:space="0" w:color="auto"/>
        <w:right w:val="none" w:sz="0" w:space="0" w:color="auto"/>
      </w:divBdr>
    </w:div>
    <w:div w:id="1987198705">
      <w:bodyDiv w:val="1"/>
      <w:marLeft w:val="0"/>
      <w:marRight w:val="0"/>
      <w:marTop w:val="0"/>
      <w:marBottom w:val="0"/>
      <w:divBdr>
        <w:top w:val="none" w:sz="0" w:space="0" w:color="auto"/>
        <w:left w:val="none" w:sz="0" w:space="0" w:color="auto"/>
        <w:bottom w:val="none" w:sz="0" w:space="0" w:color="auto"/>
        <w:right w:val="none" w:sz="0" w:space="0" w:color="auto"/>
      </w:divBdr>
    </w:div>
    <w:div w:id="1997414671">
      <w:bodyDiv w:val="1"/>
      <w:marLeft w:val="0"/>
      <w:marRight w:val="0"/>
      <w:marTop w:val="0"/>
      <w:marBottom w:val="0"/>
      <w:divBdr>
        <w:top w:val="none" w:sz="0" w:space="0" w:color="auto"/>
        <w:left w:val="none" w:sz="0" w:space="0" w:color="auto"/>
        <w:bottom w:val="none" w:sz="0" w:space="0" w:color="auto"/>
        <w:right w:val="none" w:sz="0" w:space="0" w:color="auto"/>
      </w:divBdr>
    </w:div>
    <w:div w:id="1999268282">
      <w:bodyDiv w:val="1"/>
      <w:marLeft w:val="0"/>
      <w:marRight w:val="0"/>
      <w:marTop w:val="0"/>
      <w:marBottom w:val="0"/>
      <w:divBdr>
        <w:top w:val="none" w:sz="0" w:space="0" w:color="auto"/>
        <w:left w:val="none" w:sz="0" w:space="0" w:color="auto"/>
        <w:bottom w:val="none" w:sz="0" w:space="0" w:color="auto"/>
        <w:right w:val="none" w:sz="0" w:space="0" w:color="auto"/>
      </w:divBdr>
    </w:div>
    <w:div w:id="2039234111">
      <w:bodyDiv w:val="1"/>
      <w:marLeft w:val="0"/>
      <w:marRight w:val="0"/>
      <w:marTop w:val="0"/>
      <w:marBottom w:val="0"/>
      <w:divBdr>
        <w:top w:val="none" w:sz="0" w:space="0" w:color="auto"/>
        <w:left w:val="none" w:sz="0" w:space="0" w:color="auto"/>
        <w:bottom w:val="none" w:sz="0" w:space="0" w:color="auto"/>
        <w:right w:val="none" w:sz="0" w:space="0" w:color="auto"/>
      </w:divBdr>
    </w:div>
    <w:div w:id="2078896923">
      <w:bodyDiv w:val="1"/>
      <w:marLeft w:val="0"/>
      <w:marRight w:val="0"/>
      <w:marTop w:val="0"/>
      <w:marBottom w:val="0"/>
      <w:divBdr>
        <w:top w:val="none" w:sz="0" w:space="0" w:color="auto"/>
        <w:left w:val="none" w:sz="0" w:space="0" w:color="auto"/>
        <w:bottom w:val="none" w:sz="0" w:space="0" w:color="auto"/>
        <w:right w:val="none" w:sz="0" w:space="0" w:color="auto"/>
      </w:divBdr>
    </w:div>
    <w:div w:id="2098283439">
      <w:bodyDiv w:val="1"/>
      <w:marLeft w:val="0"/>
      <w:marRight w:val="0"/>
      <w:marTop w:val="0"/>
      <w:marBottom w:val="0"/>
      <w:divBdr>
        <w:top w:val="none" w:sz="0" w:space="0" w:color="auto"/>
        <w:left w:val="none" w:sz="0" w:space="0" w:color="auto"/>
        <w:bottom w:val="none" w:sz="0" w:space="0" w:color="auto"/>
        <w:right w:val="none" w:sz="0" w:space="0" w:color="auto"/>
      </w:divBdr>
    </w:div>
    <w:div w:id="2107144277">
      <w:bodyDiv w:val="1"/>
      <w:marLeft w:val="0"/>
      <w:marRight w:val="0"/>
      <w:marTop w:val="0"/>
      <w:marBottom w:val="0"/>
      <w:divBdr>
        <w:top w:val="none" w:sz="0" w:space="0" w:color="auto"/>
        <w:left w:val="none" w:sz="0" w:space="0" w:color="auto"/>
        <w:bottom w:val="none" w:sz="0" w:space="0" w:color="auto"/>
        <w:right w:val="none" w:sz="0" w:space="0" w:color="auto"/>
      </w:divBdr>
    </w:div>
    <w:div w:id="21401068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slu-se.instructure.com/courses/1097/pages/figures" TargetMode="External"/><Relationship Id="rId18" Type="http://schemas.openxmlformats.org/officeDocument/2006/relationships/image" Target="media/image6.png"/><Relationship Id="rId26" Type="http://schemas.openxmlformats.org/officeDocument/2006/relationships/hyperlink" Target="https://github.com/Shmuppel/moose-temperature-ssf" TargetMode="Externa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hyperlink" Target="https://slu-se.instructure.com/courses/1097/pages/tables" TargetMode="External"/><Relationship Id="rId17" Type="http://schemas.openxmlformats.org/officeDocument/2006/relationships/image" Target="media/image5.jpeg"/><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lu-se.instructure.com/courses/1097/pages/tables" TargetMode="External"/><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11.jpe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slu-se.instructure.com/courses/1097/pages/figures" TargetMode="External"/><Relationship Id="rId22" Type="http://schemas.openxmlformats.org/officeDocument/2006/relationships/image" Target="media/image10.jpeg"/><Relationship Id="rId27"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els/Desktop/SLU_student_thesis_template_v.4.5.dotx" TargetMode="External"/></Relationships>
</file>

<file path=word/theme/theme1.xml><?xml version="1.0" encoding="utf-8"?>
<a:theme xmlns:a="http://schemas.openxmlformats.org/drawingml/2006/main" name="Office-tema">
  <a:themeElements>
    <a:clrScheme name="SLU">
      <a:dk1>
        <a:sysClr val="windowText" lastClr="000000"/>
      </a:dk1>
      <a:lt1>
        <a:sysClr val="window" lastClr="FFFFFF"/>
      </a:lt1>
      <a:dk2>
        <a:srgbClr val="FFB81C"/>
      </a:dk2>
      <a:lt2>
        <a:srgbClr val="79863C"/>
      </a:lt2>
      <a:accent1>
        <a:srgbClr val="154734"/>
      </a:accent1>
      <a:accent2>
        <a:srgbClr val="509E2F"/>
      </a:accent2>
      <a:accent3>
        <a:srgbClr val="C4D600"/>
      </a:accent3>
      <a:accent4>
        <a:srgbClr val="007681"/>
      </a:accent4>
      <a:accent5>
        <a:srgbClr val="CE0037"/>
      </a:accent5>
      <a:accent6>
        <a:srgbClr val="672146"/>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lfäll</b:Tag>
    <b:SourceType>Book</b:SourceType>
    <b:Guid>{3865D4BE-4B0C-4A9C-BBA7-8730B5485BB6}</b:Guid>
    <b:Author>
      <b:Author>
        <b:NameList>
          <b:Person>
            <b:Last>lfädöglfädlö</b:Last>
          </b:Person>
        </b:NameList>
      </b:Author>
    </b:Author>
    <b:Title>äfölsfäl</b:Title>
    <b:Year>llll</b:Year>
    <b:City>llllll</b:City>
    <b:Publisher>llllll</b:Publisher>
    <b:RefOrder>1</b:RefOrder>
  </b:Source>
</b:Sources>
</file>

<file path=customXml/itemProps1.xml><?xml version="1.0" encoding="utf-8"?>
<ds:datastoreItem xmlns:ds="http://schemas.openxmlformats.org/officeDocument/2006/customXml" ds:itemID="{1BE152DE-B731-48C0-AF34-40643DC63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SLU_student_thesis_template_v.4.5.dotx</Template>
  <TotalTime>1104</TotalTime>
  <Pages>42</Pages>
  <Words>22101</Words>
  <Characters>125982</Characters>
  <Application>Microsoft Office Word</Application>
  <DocSecurity>0</DocSecurity>
  <Lines>1049</Lines>
  <Paragraphs>295</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147788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van der Vegt</dc:creator>
  <cp:keywords/>
  <dc:description/>
  <cp:lastModifiedBy>Niels van der Vegt</cp:lastModifiedBy>
  <cp:revision>169</cp:revision>
  <cp:lastPrinted>2025-02-27T13:54:00Z</cp:lastPrinted>
  <dcterms:created xsi:type="dcterms:W3CDTF">2024-12-17T10:34:00Z</dcterms:created>
  <dcterms:modified xsi:type="dcterms:W3CDTF">2025-04-29T13:05:00Z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id="VV82AEpn"/&gt;&lt;style id="http://www.zotero.org/styles/acta-universitatis-agriculturae-sueciae" hasBibliography="1" bibliographyStyleHasBeenSet="1"/&gt;&lt;prefs&gt;&lt;pref name="fieldType" value="Field"/&gt;&lt;pref</vt:lpwstr>
  </property>
  <property fmtid="{D5CDD505-2E9C-101B-9397-08002B2CF9AE}" pid="3" name="ZOTERO_PREF_2">
    <vt:lpwstr> name="automaticJournalAbbreviations" value="true"/&gt;&lt;/prefs&gt;&lt;/data&gt;</vt:lpwstr>
  </property>
  <property fmtid="{D5CDD505-2E9C-101B-9397-08002B2CF9AE}" pid="4" name="GrammarlyDocumentId">
    <vt:lpwstr>029eb400c8879917595d39a470659089c4f9b98c8c6a4f8308a20090c1758430</vt:lpwstr>
  </property>
</Properties>
</file>